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F742C" w14:textId="239178FA" w:rsidR="0063585C" w:rsidRPr="004851C7" w:rsidRDefault="00FF02EE" w:rsidP="00D429F2">
      <w:pPr>
        <w:pStyle w:val="Cmlaplog"/>
      </w:pPr>
      <w:r w:rsidRPr="00FF02EE">
        <w:rPr>
          <w:b/>
          <w:caps/>
          <w:noProof/>
          <w:sz w:val="36"/>
          <w:szCs w:val="24"/>
          <w:lang w:eastAsia="hu-HU"/>
        </w:rPr>
        <w:drawing>
          <wp:anchor distT="0" distB="0" distL="114300" distR="114300" simplePos="0" relativeHeight="251658240" behindDoc="0" locked="0" layoutInCell="1" allowOverlap="1" wp14:anchorId="640BEA1C" wp14:editId="666591D8">
            <wp:simplePos x="0" y="0"/>
            <wp:positionH relativeFrom="page">
              <wp:align>center</wp:align>
            </wp:positionH>
            <wp:positionV relativeFrom="paragraph">
              <wp:posOffset>0</wp:posOffset>
            </wp:positionV>
            <wp:extent cx="6648450" cy="9392920"/>
            <wp:effectExtent l="0" t="0" r="0" b="0"/>
            <wp:wrapSquare wrapText="bothSides"/>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48450" cy="9392920"/>
                    </a:xfrm>
                    <a:prstGeom prst="rect">
                      <a:avLst/>
                    </a:prstGeom>
                  </pic:spPr>
                </pic:pic>
              </a:graphicData>
            </a:graphic>
            <wp14:sizeRelH relativeFrom="margin">
              <wp14:pctWidth>0</wp14:pctWidth>
            </wp14:sizeRelH>
            <wp14:sizeRelV relativeFrom="margin">
              <wp14:pctHeight>0</wp14:pctHeight>
            </wp14:sizeRelV>
          </wp:anchor>
        </w:drawing>
      </w:r>
      <w:r w:rsidR="00816BCB">
        <w:br w:type="page"/>
      </w:r>
      <w:r w:rsidR="009D2FD8" w:rsidRPr="004851C7">
        <w:rPr>
          <w:noProof/>
          <w:lang w:eastAsia="hu-HU"/>
        </w:rPr>
        <w:lastRenderedPageBreak/>
        <w:drawing>
          <wp:inline distT="0" distB="0" distL="0" distR="0" wp14:anchorId="75FFBEFA" wp14:editId="6F4E6F3C">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1035" cy="541020"/>
                    </a:xfrm>
                    <a:prstGeom prst="rect">
                      <a:avLst/>
                    </a:prstGeom>
                    <a:noFill/>
                    <a:ln>
                      <a:noFill/>
                    </a:ln>
                  </pic:spPr>
                </pic:pic>
              </a:graphicData>
            </a:graphic>
          </wp:inline>
        </w:drawing>
      </w:r>
    </w:p>
    <w:p w14:paraId="5F5887E3" w14:textId="77777777" w:rsidR="004851C7" w:rsidRPr="004851C7" w:rsidRDefault="004851C7" w:rsidP="00D429F2">
      <w:pPr>
        <w:pStyle w:val="Cmlapegyetem"/>
      </w:pPr>
      <w:r w:rsidRPr="004851C7">
        <w:t>Budapesti Műszaki és Gazdaságtudományi Egyetem</w:t>
      </w:r>
    </w:p>
    <w:p w14:paraId="6261E961" w14:textId="77777777" w:rsidR="004851C7" w:rsidRPr="004851C7" w:rsidRDefault="004851C7" w:rsidP="00D429F2">
      <w:pPr>
        <w:pStyle w:val="Cmlapkarstanszk"/>
      </w:pPr>
      <w:r w:rsidRPr="004851C7">
        <w:t>Villamosmérnöki és Informatikai Kar</w:t>
      </w:r>
    </w:p>
    <w:p w14:paraId="614306E0" w14:textId="44716879" w:rsidR="004851C7" w:rsidRDefault="00B63ED9" w:rsidP="00D429F2">
      <w:pPr>
        <w:pStyle w:val="Cmlapkarstanszk"/>
      </w:pPr>
      <w:fldSimple w:instr=" DOCPROPERTY  Company  \* MERGEFORMAT ">
        <w:r w:rsidR="000972D4">
          <w:t>Automatizálási és Alkalmazott Informatikai Tanszék</w:t>
        </w:r>
      </w:fldSimple>
    </w:p>
    <w:p w14:paraId="636BBB01" w14:textId="77777777" w:rsidR="004851C7" w:rsidRDefault="004851C7"/>
    <w:p w14:paraId="36F20A54" w14:textId="77777777" w:rsidR="004851C7" w:rsidRDefault="004851C7"/>
    <w:p w14:paraId="7E8300BE" w14:textId="77777777" w:rsidR="004851C7" w:rsidRDefault="004851C7"/>
    <w:p w14:paraId="02C07D20" w14:textId="77777777" w:rsidR="004851C7" w:rsidRDefault="004851C7"/>
    <w:p w14:paraId="2D8CF118" w14:textId="77777777" w:rsidR="004851C7" w:rsidRDefault="004851C7"/>
    <w:p w14:paraId="1309EF9A" w14:textId="77777777" w:rsidR="004851C7" w:rsidRDefault="004851C7"/>
    <w:p w14:paraId="7F39B52B" w14:textId="77777777" w:rsidR="004851C7" w:rsidRPr="00B50CAA" w:rsidRDefault="004851C7"/>
    <w:p w14:paraId="63E824BC" w14:textId="72AFBEAB" w:rsidR="0063585C" w:rsidRPr="00B50CAA" w:rsidRDefault="00FF02EE" w:rsidP="00171054">
      <w:pPr>
        <w:pStyle w:val="Cmlapszerz"/>
      </w:pPr>
      <w:r>
        <w:t>Pásztori Péter Benjámin</w:t>
      </w:r>
    </w:p>
    <w:p w14:paraId="5BD632B6" w14:textId="6B5136AC" w:rsidR="0063585C" w:rsidRPr="00B50CAA" w:rsidRDefault="00FF02EE">
      <w:pPr>
        <w:pStyle w:val="Cm"/>
      </w:pPr>
      <w:r>
        <w:t xml:space="preserve">Egészséges életmódot támogató webalkalmazás fejlesztése asp.net Mvc </w:t>
      </w:r>
      <w:proofErr w:type="gramStart"/>
      <w:r>
        <w:t>és</w:t>
      </w:r>
      <w:proofErr w:type="gramEnd"/>
      <w:r>
        <w:t xml:space="preserve"> angular alapokon</w:t>
      </w:r>
    </w:p>
    <w:p w14:paraId="436457F8" w14:textId="77777777" w:rsidR="00630A92" w:rsidRDefault="00630A92" w:rsidP="00630A92">
      <w:pPr>
        <w:keepLines/>
        <w:spacing w:after="0"/>
        <w:ind w:firstLine="0"/>
        <w:jc w:val="center"/>
        <w:rPr>
          <w:smallCaps/>
        </w:rPr>
      </w:pPr>
    </w:p>
    <w:p w14:paraId="7B8F957D" w14:textId="77777777" w:rsidR="00630A92" w:rsidRDefault="00630A92" w:rsidP="00630A92">
      <w:pPr>
        <w:keepLines/>
        <w:spacing w:after="0"/>
        <w:ind w:firstLine="0"/>
        <w:jc w:val="center"/>
        <w:rPr>
          <w:smallCaps/>
        </w:rPr>
      </w:pPr>
    </w:p>
    <w:p w14:paraId="4E66D8CA" w14:textId="77777777" w:rsidR="00630A92" w:rsidRDefault="00630A92" w:rsidP="00630A92">
      <w:pPr>
        <w:keepLines/>
        <w:spacing w:after="0"/>
        <w:ind w:firstLine="0"/>
        <w:jc w:val="center"/>
        <w:rPr>
          <w:smallCaps/>
        </w:rPr>
      </w:pPr>
    </w:p>
    <w:p w14:paraId="5A97AB4D" w14:textId="77777777" w:rsidR="00630A92" w:rsidRDefault="00630A92" w:rsidP="00630A92">
      <w:pPr>
        <w:keepLines/>
        <w:spacing w:after="0"/>
        <w:ind w:firstLine="0"/>
        <w:jc w:val="center"/>
        <w:rPr>
          <w:smallCaps/>
        </w:rPr>
      </w:pPr>
    </w:p>
    <w:p w14:paraId="1B8CDBB4" w14:textId="0ED45216" w:rsidR="00630A92" w:rsidRDefault="00630A92" w:rsidP="00FF02EE">
      <w:pPr>
        <w:keepLines/>
        <w:spacing w:after="0"/>
        <w:ind w:firstLine="0"/>
        <w:rPr>
          <w:smallCaps/>
        </w:rPr>
      </w:pPr>
    </w:p>
    <w:p w14:paraId="05D54636" w14:textId="77777777" w:rsidR="00630A92" w:rsidRDefault="00630A92" w:rsidP="00630A92">
      <w:pPr>
        <w:keepLines/>
        <w:spacing w:after="0"/>
        <w:ind w:firstLine="0"/>
        <w:jc w:val="center"/>
        <w:rPr>
          <w:smallCaps/>
        </w:rPr>
      </w:pPr>
    </w:p>
    <w:p w14:paraId="61F33379" w14:textId="77777777" w:rsidR="00630A92" w:rsidRDefault="00630A92" w:rsidP="00630A92">
      <w:pPr>
        <w:keepLines/>
        <w:spacing w:after="0"/>
        <w:ind w:firstLine="0"/>
        <w:jc w:val="center"/>
        <w:rPr>
          <w:smallCaps/>
        </w:rPr>
      </w:pPr>
    </w:p>
    <w:p w14:paraId="4A0A8917" w14:textId="77777777" w:rsidR="00630A92" w:rsidRDefault="00630A92" w:rsidP="00630A92">
      <w:pPr>
        <w:keepLines/>
        <w:spacing w:after="0"/>
        <w:ind w:firstLine="0"/>
        <w:jc w:val="center"/>
        <w:rPr>
          <w:smallCaps/>
        </w:rPr>
      </w:pPr>
    </w:p>
    <w:p w14:paraId="113A12EC" w14:textId="77777777" w:rsidR="00630A92" w:rsidRDefault="00630A92" w:rsidP="00630A92">
      <w:pPr>
        <w:keepLines/>
        <w:spacing w:after="0"/>
        <w:ind w:firstLine="0"/>
        <w:jc w:val="center"/>
        <w:rPr>
          <w:smallCaps/>
        </w:rPr>
      </w:pPr>
    </w:p>
    <w:p w14:paraId="7BF499DC" w14:textId="77777777" w:rsidR="00630A92" w:rsidRDefault="00630A92" w:rsidP="00630A92">
      <w:pPr>
        <w:keepLines/>
        <w:spacing w:after="0"/>
        <w:ind w:firstLine="0"/>
        <w:jc w:val="center"/>
        <w:rPr>
          <w:smallCaps/>
        </w:rPr>
      </w:pPr>
      <w:proofErr w:type="gramStart"/>
      <w:r>
        <w:rPr>
          <w:smallCaps/>
        </w:rPr>
        <w:t>Konzulens</w:t>
      </w:r>
      <w:proofErr w:type="gramEnd"/>
    </w:p>
    <w:p w14:paraId="71BF7A9D" w14:textId="1C000C1D" w:rsidR="00630A92" w:rsidRDefault="00FF02EE" w:rsidP="00630A92">
      <w:pPr>
        <w:pStyle w:val="Cmlapszerz"/>
      </w:pPr>
      <w:r>
        <w:t>Dr. Kővári Bence András</w:t>
      </w:r>
      <w:r w:rsidR="00630A92">
        <w:fldChar w:fldCharType="begin"/>
      </w:r>
      <w:r w:rsidR="00630A92">
        <w:instrText xml:space="preserve"> DOCPROPERTY "Manager"  \* MERGEFORMAT </w:instrText>
      </w:r>
      <w:r w:rsidR="00630A92">
        <w:fldChar w:fldCharType="end"/>
      </w:r>
    </w:p>
    <w:p w14:paraId="59CFD63D" w14:textId="731F7369" w:rsidR="0063585C" w:rsidRPr="00B50CAA" w:rsidRDefault="00630A92" w:rsidP="00630A92">
      <w:pPr>
        <w:spacing w:after="0"/>
        <w:ind w:firstLine="0"/>
        <w:jc w:val="center"/>
      </w:pPr>
      <w:r>
        <w:t>BUDAPEST, 20</w:t>
      </w:r>
      <w:r w:rsidR="00656B73">
        <w:t>2</w:t>
      </w:r>
      <w:r>
        <w:t>5</w:t>
      </w:r>
      <w:r w:rsidR="0063585C" w:rsidRPr="00267677">
        <w:fldChar w:fldCharType="begin"/>
      </w:r>
      <w:r w:rsidR="0063585C" w:rsidRPr="00B50CAA">
        <w:instrText xml:space="preserve"> SUBJECT  \* MERGEFORMAT </w:instrText>
      </w:r>
      <w:r w:rsidR="0063585C" w:rsidRPr="00267677">
        <w:fldChar w:fldCharType="end"/>
      </w:r>
    </w:p>
    <w:p w14:paraId="155AD015" w14:textId="77777777" w:rsidR="0063585C" w:rsidRPr="00B50CAA" w:rsidRDefault="0063585C" w:rsidP="00B96880">
      <w:pPr>
        <w:pStyle w:val="Fejezetcmtartalomjegyzknlkl"/>
      </w:pPr>
      <w:r w:rsidRPr="00B50CAA">
        <w:lastRenderedPageBreak/>
        <w:t>Tartalomjegyzék</w:t>
      </w:r>
    </w:p>
    <w:p w14:paraId="4BE230EB" w14:textId="7D0C0900" w:rsidR="0005748C" w:rsidRDefault="00730B3C">
      <w:pPr>
        <w:pStyle w:val="TJ1"/>
        <w:rPr>
          <w:rFonts w:asciiTheme="minorHAnsi" w:eastAsiaTheme="minorEastAsia" w:hAnsiTheme="minorHAnsi" w:cstheme="minorBidi"/>
          <w:b w:val="0"/>
          <w:noProof/>
          <w:sz w:val="22"/>
          <w:szCs w:val="22"/>
          <w:lang w:eastAsia="hu-HU"/>
        </w:rPr>
      </w:pPr>
      <w:r>
        <w:fldChar w:fldCharType="begin"/>
      </w:r>
      <w:r>
        <w:instrText xml:space="preserve"> TOC \o "1-3" \h \z \u </w:instrText>
      </w:r>
      <w:r>
        <w:fldChar w:fldCharType="separate"/>
      </w:r>
      <w:hyperlink w:anchor="_Toc216294276" w:history="1">
        <w:r w:rsidR="0005748C" w:rsidRPr="00FD32E5">
          <w:rPr>
            <w:rStyle w:val="Hiperhivatkozs"/>
            <w:noProof/>
          </w:rPr>
          <w:t>Összefoglaló</w:t>
        </w:r>
        <w:r w:rsidR="0005748C">
          <w:rPr>
            <w:noProof/>
            <w:webHidden/>
          </w:rPr>
          <w:tab/>
        </w:r>
        <w:r w:rsidR="0005748C">
          <w:rPr>
            <w:noProof/>
            <w:webHidden/>
          </w:rPr>
          <w:fldChar w:fldCharType="begin"/>
        </w:r>
        <w:r w:rsidR="0005748C">
          <w:rPr>
            <w:noProof/>
            <w:webHidden/>
          </w:rPr>
          <w:instrText xml:space="preserve"> PAGEREF _Toc216294276 \h </w:instrText>
        </w:r>
        <w:r w:rsidR="0005748C">
          <w:rPr>
            <w:noProof/>
            <w:webHidden/>
          </w:rPr>
        </w:r>
        <w:r w:rsidR="0005748C">
          <w:rPr>
            <w:noProof/>
            <w:webHidden/>
          </w:rPr>
          <w:fldChar w:fldCharType="separate"/>
        </w:r>
        <w:r w:rsidR="0005748C">
          <w:rPr>
            <w:noProof/>
            <w:webHidden/>
          </w:rPr>
          <w:t>6</w:t>
        </w:r>
        <w:r w:rsidR="0005748C">
          <w:rPr>
            <w:noProof/>
            <w:webHidden/>
          </w:rPr>
          <w:fldChar w:fldCharType="end"/>
        </w:r>
      </w:hyperlink>
    </w:p>
    <w:p w14:paraId="3F7B9478" w14:textId="78E704CF" w:rsidR="0005748C" w:rsidRDefault="0005748C">
      <w:pPr>
        <w:pStyle w:val="TJ1"/>
        <w:rPr>
          <w:rFonts w:asciiTheme="minorHAnsi" w:eastAsiaTheme="minorEastAsia" w:hAnsiTheme="minorHAnsi" w:cstheme="minorBidi"/>
          <w:b w:val="0"/>
          <w:noProof/>
          <w:sz w:val="22"/>
          <w:szCs w:val="22"/>
          <w:lang w:eastAsia="hu-HU"/>
        </w:rPr>
      </w:pPr>
      <w:hyperlink w:anchor="_Toc216294277" w:history="1">
        <w:r w:rsidRPr="00FD32E5">
          <w:rPr>
            <w:rStyle w:val="Hiperhivatkozs"/>
            <w:noProof/>
          </w:rPr>
          <w:t>Abstract</w:t>
        </w:r>
        <w:r>
          <w:rPr>
            <w:noProof/>
            <w:webHidden/>
          </w:rPr>
          <w:tab/>
        </w:r>
        <w:r>
          <w:rPr>
            <w:noProof/>
            <w:webHidden/>
          </w:rPr>
          <w:fldChar w:fldCharType="begin"/>
        </w:r>
        <w:r>
          <w:rPr>
            <w:noProof/>
            <w:webHidden/>
          </w:rPr>
          <w:instrText xml:space="preserve"> PAGEREF _Toc216294277 \h </w:instrText>
        </w:r>
        <w:r>
          <w:rPr>
            <w:noProof/>
            <w:webHidden/>
          </w:rPr>
        </w:r>
        <w:r>
          <w:rPr>
            <w:noProof/>
            <w:webHidden/>
          </w:rPr>
          <w:fldChar w:fldCharType="separate"/>
        </w:r>
        <w:r>
          <w:rPr>
            <w:noProof/>
            <w:webHidden/>
          </w:rPr>
          <w:t>7</w:t>
        </w:r>
        <w:r>
          <w:rPr>
            <w:noProof/>
            <w:webHidden/>
          </w:rPr>
          <w:fldChar w:fldCharType="end"/>
        </w:r>
      </w:hyperlink>
    </w:p>
    <w:p w14:paraId="02FB850E" w14:textId="6631FCB0" w:rsidR="0005748C" w:rsidRDefault="0005748C">
      <w:pPr>
        <w:pStyle w:val="TJ1"/>
        <w:tabs>
          <w:tab w:val="left" w:pos="482"/>
        </w:tabs>
        <w:rPr>
          <w:rFonts w:asciiTheme="minorHAnsi" w:eastAsiaTheme="minorEastAsia" w:hAnsiTheme="minorHAnsi" w:cstheme="minorBidi"/>
          <w:b w:val="0"/>
          <w:noProof/>
          <w:sz w:val="22"/>
          <w:szCs w:val="22"/>
          <w:lang w:eastAsia="hu-HU"/>
        </w:rPr>
      </w:pPr>
      <w:hyperlink w:anchor="_Toc216294278" w:history="1">
        <w:r w:rsidRPr="00FD32E5">
          <w:rPr>
            <w:rStyle w:val="Hiperhivatkozs"/>
            <w:noProof/>
          </w:rPr>
          <w:t>1</w:t>
        </w:r>
        <w:r>
          <w:rPr>
            <w:rFonts w:asciiTheme="minorHAnsi" w:eastAsiaTheme="minorEastAsia" w:hAnsiTheme="minorHAnsi" w:cstheme="minorBidi"/>
            <w:b w:val="0"/>
            <w:noProof/>
            <w:sz w:val="22"/>
            <w:szCs w:val="22"/>
            <w:lang w:eastAsia="hu-HU"/>
          </w:rPr>
          <w:tab/>
        </w:r>
        <w:r w:rsidRPr="00FD32E5">
          <w:rPr>
            <w:rStyle w:val="Hiperhivatkozs"/>
            <w:noProof/>
          </w:rPr>
          <w:t>Bevezetés</w:t>
        </w:r>
        <w:r>
          <w:rPr>
            <w:noProof/>
            <w:webHidden/>
          </w:rPr>
          <w:tab/>
        </w:r>
        <w:r>
          <w:rPr>
            <w:noProof/>
            <w:webHidden/>
          </w:rPr>
          <w:fldChar w:fldCharType="begin"/>
        </w:r>
        <w:r>
          <w:rPr>
            <w:noProof/>
            <w:webHidden/>
          </w:rPr>
          <w:instrText xml:space="preserve"> PAGEREF _Toc216294278 \h </w:instrText>
        </w:r>
        <w:r>
          <w:rPr>
            <w:noProof/>
            <w:webHidden/>
          </w:rPr>
        </w:r>
        <w:r>
          <w:rPr>
            <w:noProof/>
            <w:webHidden/>
          </w:rPr>
          <w:fldChar w:fldCharType="separate"/>
        </w:r>
        <w:r>
          <w:rPr>
            <w:noProof/>
            <w:webHidden/>
          </w:rPr>
          <w:t>8</w:t>
        </w:r>
        <w:r>
          <w:rPr>
            <w:noProof/>
            <w:webHidden/>
          </w:rPr>
          <w:fldChar w:fldCharType="end"/>
        </w:r>
      </w:hyperlink>
    </w:p>
    <w:p w14:paraId="062C2C2D" w14:textId="765455E3"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279" w:history="1">
        <w:r w:rsidRPr="00FD32E5">
          <w:rPr>
            <w:rStyle w:val="Hiperhivatkozs"/>
            <w:noProof/>
          </w:rPr>
          <w:t>1.1</w:t>
        </w:r>
        <w:r>
          <w:rPr>
            <w:rFonts w:asciiTheme="minorHAnsi" w:eastAsiaTheme="minorEastAsia" w:hAnsiTheme="minorHAnsi" w:cstheme="minorBidi"/>
            <w:noProof/>
            <w:sz w:val="22"/>
            <w:szCs w:val="22"/>
            <w:lang w:eastAsia="hu-HU"/>
          </w:rPr>
          <w:tab/>
        </w:r>
        <w:r w:rsidRPr="00FD32E5">
          <w:rPr>
            <w:rStyle w:val="Hiperhivatkozs"/>
            <w:noProof/>
          </w:rPr>
          <w:t>A digitális egészségtudatosság kora</w:t>
        </w:r>
        <w:r>
          <w:rPr>
            <w:noProof/>
            <w:webHidden/>
          </w:rPr>
          <w:tab/>
        </w:r>
        <w:r>
          <w:rPr>
            <w:noProof/>
            <w:webHidden/>
          </w:rPr>
          <w:fldChar w:fldCharType="begin"/>
        </w:r>
        <w:r>
          <w:rPr>
            <w:noProof/>
            <w:webHidden/>
          </w:rPr>
          <w:instrText xml:space="preserve"> PAGEREF _Toc216294279 \h </w:instrText>
        </w:r>
        <w:r>
          <w:rPr>
            <w:noProof/>
            <w:webHidden/>
          </w:rPr>
        </w:r>
        <w:r>
          <w:rPr>
            <w:noProof/>
            <w:webHidden/>
          </w:rPr>
          <w:fldChar w:fldCharType="separate"/>
        </w:r>
        <w:r>
          <w:rPr>
            <w:noProof/>
            <w:webHidden/>
          </w:rPr>
          <w:t>8</w:t>
        </w:r>
        <w:r>
          <w:rPr>
            <w:noProof/>
            <w:webHidden/>
          </w:rPr>
          <w:fldChar w:fldCharType="end"/>
        </w:r>
      </w:hyperlink>
    </w:p>
    <w:p w14:paraId="67A775C4" w14:textId="7F58DD83"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280" w:history="1">
        <w:r w:rsidRPr="00FD32E5">
          <w:rPr>
            <w:rStyle w:val="Hiperhivatkozs"/>
            <w:noProof/>
          </w:rPr>
          <w:t>1.2</w:t>
        </w:r>
        <w:r>
          <w:rPr>
            <w:rFonts w:asciiTheme="minorHAnsi" w:eastAsiaTheme="minorEastAsia" w:hAnsiTheme="minorHAnsi" w:cstheme="minorBidi"/>
            <w:noProof/>
            <w:sz w:val="22"/>
            <w:szCs w:val="22"/>
            <w:lang w:eastAsia="hu-HU"/>
          </w:rPr>
          <w:tab/>
        </w:r>
        <w:r w:rsidRPr="00FD32E5">
          <w:rPr>
            <w:rStyle w:val="Hiperhivatkozs"/>
            <w:noProof/>
          </w:rPr>
          <w:t>A probléma felvetése és a fejlesztésem célja</w:t>
        </w:r>
        <w:r>
          <w:rPr>
            <w:noProof/>
            <w:webHidden/>
          </w:rPr>
          <w:tab/>
        </w:r>
        <w:r>
          <w:rPr>
            <w:noProof/>
            <w:webHidden/>
          </w:rPr>
          <w:fldChar w:fldCharType="begin"/>
        </w:r>
        <w:r>
          <w:rPr>
            <w:noProof/>
            <w:webHidden/>
          </w:rPr>
          <w:instrText xml:space="preserve"> PAGEREF _Toc216294280 \h </w:instrText>
        </w:r>
        <w:r>
          <w:rPr>
            <w:noProof/>
            <w:webHidden/>
          </w:rPr>
        </w:r>
        <w:r>
          <w:rPr>
            <w:noProof/>
            <w:webHidden/>
          </w:rPr>
          <w:fldChar w:fldCharType="separate"/>
        </w:r>
        <w:r>
          <w:rPr>
            <w:noProof/>
            <w:webHidden/>
          </w:rPr>
          <w:t>9</w:t>
        </w:r>
        <w:r>
          <w:rPr>
            <w:noProof/>
            <w:webHidden/>
          </w:rPr>
          <w:fldChar w:fldCharType="end"/>
        </w:r>
      </w:hyperlink>
    </w:p>
    <w:p w14:paraId="1E5DD29D" w14:textId="4AA21600"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281" w:history="1">
        <w:r w:rsidRPr="00FD32E5">
          <w:rPr>
            <w:rStyle w:val="Hiperhivatkozs"/>
            <w:noProof/>
          </w:rPr>
          <w:t>1.3</w:t>
        </w:r>
        <w:r>
          <w:rPr>
            <w:rFonts w:asciiTheme="minorHAnsi" w:eastAsiaTheme="minorEastAsia" w:hAnsiTheme="minorHAnsi" w:cstheme="minorBidi"/>
            <w:noProof/>
            <w:sz w:val="22"/>
            <w:szCs w:val="22"/>
            <w:lang w:eastAsia="hu-HU"/>
          </w:rPr>
          <w:tab/>
        </w:r>
        <w:r w:rsidRPr="00FD32E5">
          <w:rPr>
            <w:rStyle w:val="Hiperhivatkozs"/>
            <w:noProof/>
          </w:rPr>
          <w:t>A megoldás szakmai motivációja</w:t>
        </w:r>
        <w:r>
          <w:rPr>
            <w:noProof/>
            <w:webHidden/>
          </w:rPr>
          <w:tab/>
        </w:r>
        <w:r>
          <w:rPr>
            <w:noProof/>
            <w:webHidden/>
          </w:rPr>
          <w:fldChar w:fldCharType="begin"/>
        </w:r>
        <w:r>
          <w:rPr>
            <w:noProof/>
            <w:webHidden/>
          </w:rPr>
          <w:instrText xml:space="preserve"> PAGEREF _Toc216294281 \h </w:instrText>
        </w:r>
        <w:r>
          <w:rPr>
            <w:noProof/>
            <w:webHidden/>
          </w:rPr>
        </w:r>
        <w:r>
          <w:rPr>
            <w:noProof/>
            <w:webHidden/>
          </w:rPr>
          <w:fldChar w:fldCharType="separate"/>
        </w:r>
        <w:r>
          <w:rPr>
            <w:noProof/>
            <w:webHidden/>
          </w:rPr>
          <w:t>9</w:t>
        </w:r>
        <w:r>
          <w:rPr>
            <w:noProof/>
            <w:webHidden/>
          </w:rPr>
          <w:fldChar w:fldCharType="end"/>
        </w:r>
      </w:hyperlink>
    </w:p>
    <w:p w14:paraId="1065833E" w14:textId="4A620736" w:rsidR="0005748C" w:rsidRDefault="0005748C">
      <w:pPr>
        <w:pStyle w:val="TJ1"/>
        <w:tabs>
          <w:tab w:val="left" w:pos="482"/>
        </w:tabs>
        <w:rPr>
          <w:rFonts w:asciiTheme="minorHAnsi" w:eastAsiaTheme="minorEastAsia" w:hAnsiTheme="minorHAnsi" w:cstheme="minorBidi"/>
          <w:b w:val="0"/>
          <w:noProof/>
          <w:sz w:val="22"/>
          <w:szCs w:val="22"/>
          <w:lang w:eastAsia="hu-HU"/>
        </w:rPr>
      </w:pPr>
      <w:hyperlink w:anchor="_Toc216294282" w:history="1">
        <w:r w:rsidRPr="00FD32E5">
          <w:rPr>
            <w:rStyle w:val="Hiperhivatkozs"/>
            <w:noProof/>
          </w:rPr>
          <w:t>2</w:t>
        </w:r>
        <w:r>
          <w:rPr>
            <w:rFonts w:asciiTheme="minorHAnsi" w:eastAsiaTheme="minorEastAsia" w:hAnsiTheme="minorHAnsi" w:cstheme="minorBidi"/>
            <w:b w:val="0"/>
            <w:noProof/>
            <w:sz w:val="22"/>
            <w:szCs w:val="22"/>
            <w:lang w:eastAsia="hu-HU"/>
          </w:rPr>
          <w:tab/>
        </w:r>
        <w:r w:rsidRPr="00FD32E5">
          <w:rPr>
            <w:rStyle w:val="Hiperhivatkozs"/>
            <w:noProof/>
          </w:rPr>
          <w:t>Irodalomkutatás, technológiák, hasonló alkotások bemutatása</w:t>
        </w:r>
        <w:r>
          <w:rPr>
            <w:noProof/>
            <w:webHidden/>
          </w:rPr>
          <w:tab/>
        </w:r>
        <w:r>
          <w:rPr>
            <w:noProof/>
            <w:webHidden/>
          </w:rPr>
          <w:fldChar w:fldCharType="begin"/>
        </w:r>
        <w:r>
          <w:rPr>
            <w:noProof/>
            <w:webHidden/>
          </w:rPr>
          <w:instrText xml:space="preserve"> PAGEREF _Toc216294282 \h </w:instrText>
        </w:r>
        <w:r>
          <w:rPr>
            <w:noProof/>
            <w:webHidden/>
          </w:rPr>
        </w:r>
        <w:r>
          <w:rPr>
            <w:noProof/>
            <w:webHidden/>
          </w:rPr>
          <w:fldChar w:fldCharType="separate"/>
        </w:r>
        <w:r>
          <w:rPr>
            <w:noProof/>
            <w:webHidden/>
          </w:rPr>
          <w:t>11</w:t>
        </w:r>
        <w:r>
          <w:rPr>
            <w:noProof/>
            <w:webHidden/>
          </w:rPr>
          <w:fldChar w:fldCharType="end"/>
        </w:r>
      </w:hyperlink>
    </w:p>
    <w:p w14:paraId="21688976" w14:textId="74F3A875"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283" w:history="1">
        <w:r w:rsidRPr="00FD32E5">
          <w:rPr>
            <w:rStyle w:val="Hiperhivatkozs"/>
            <w:noProof/>
          </w:rPr>
          <w:t>2.1</w:t>
        </w:r>
        <w:r>
          <w:rPr>
            <w:rFonts w:asciiTheme="minorHAnsi" w:eastAsiaTheme="minorEastAsia" w:hAnsiTheme="minorHAnsi" w:cstheme="minorBidi"/>
            <w:noProof/>
            <w:sz w:val="22"/>
            <w:szCs w:val="22"/>
            <w:lang w:eastAsia="hu-HU"/>
          </w:rPr>
          <w:tab/>
        </w:r>
        <w:r w:rsidRPr="00FD32E5">
          <w:rPr>
            <w:rStyle w:val="Hiperhivatkozs"/>
            <w:noProof/>
          </w:rPr>
          <w:t>Technikai háttér</w:t>
        </w:r>
        <w:r>
          <w:rPr>
            <w:noProof/>
            <w:webHidden/>
          </w:rPr>
          <w:tab/>
        </w:r>
        <w:r>
          <w:rPr>
            <w:noProof/>
            <w:webHidden/>
          </w:rPr>
          <w:fldChar w:fldCharType="begin"/>
        </w:r>
        <w:r>
          <w:rPr>
            <w:noProof/>
            <w:webHidden/>
          </w:rPr>
          <w:instrText xml:space="preserve"> PAGEREF _Toc216294283 \h </w:instrText>
        </w:r>
        <w:r>
          <w:rPr>
            <w:noProof/>
            <w:webHidden/>
          </w:rPr>
        </w:r>
        <w:r>
          <w:rPr>
            <w:noProof/>
            <w:webHidden/>
          </w:rPr>
          <w:fldChar w:fldCharType="separate"/>
        </w:r>
        <w:r>
          <w:rPr>
            <w:noProof/>
            <w:webHidden/>
          </w:rPr>
          <w:t>11</w:t>
        </w:r>
        <w:r>
          <w:rPr>
            <w:noProof/>
            <w:webHidden/>
          </w:rPr>
          <w:fldChar w:fldCharType="end"/>
        </w:r>
      </w:hyperlink>
    </w:p>
    <w:p w14:paraId="426E4697" w14:textId="2CD94BE5"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284" w:history="1">
        <w:r w:rsidRPr="00FD32E5">
          <w:rPr>
            <w:rStyle w:val="Hiperhivatkozs"/>
            <w:noProof/>
          </w:rPr>
          <w:t>2.2</w:t>
        </w:r>
        <w:r>
          <w:rPr>
            <w:rFonts w:asciiTheme="minorHAnsi" w:eastAsiaTheme="minorEastAsia" w:hAnsiTheme="minorHAnsi" w:cstheme="minorBidi"/>
            <w:noProof/>
            <w:sz w:val="22"/>
            <w:szCs w:val="22"/>
            <w:lang w:eastAsia="hu-HU"/>
          </w:rPr>
          <w:tab/>
        </w:r>
        <w:r w:rsidRPr="00FD32E5">
          <w:rPr>
            <w:rStyle w:val="Hiperhivatkozs"/>
            <w:noProof/>
          </w:rPr>
          <w:t>Szerver oldali technológiák</w:t>
        </w:r>
        <w:r>
          <w:rPr>
            <w:noProof/>
            <w:webHidden/>
          </w:rPr>
          <w:tab/>
        </w:r>
        <w:r>
          <w:rPr>
            <w:noProof/>
            <w:webHidden/>
          </w:rPr>
          <w:fldChar w:fldCharType="begin"/>
        </w:r>
        <w:r>
          <w:rPr>
            <w:noProof/>
            <w:webHidden/>
          </w:rPr>
          <w:instrText xml:space="preserve"> PAGEREF _Toc216294284 \h </w:instrText>
        </w:r>
        <w:r>
          <w:rPr>
            <w:noProof/>
            <w:webHidden/>
          </w:rPr>
        </w:r>
        <w:r>
          <w:rPr>
            <w:noProof/>
            <w:webHidden/>
          </w:rPr>
          <w:fldChar w:fldCharType="separate"/>
        </w:r>
        <w:r>
          <w:rPr>
            <w:noProof/>
            <w:webHidden/>
          </w:rPr>
          <w:t>11</w:t>
        </w:r>
        <w:r>
          <w:rPr>
            <w:noProof/>
            <w:webHidden/>
          </w:rPr>
          <w:fldChar w:fldCharType="end"/>
        </w:r>
      </w:hyperlink>
    </w:p>
    <w:p w14:paraId="1B96D6B7" w14:textId="2966F5D6"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85" w:history="1">
        <w:r w:rsidRPr="00FD32E5">
          <w:rPr>
            <w:rStyle w:val="Hiperhivatkozs"/>
            <w:noProof/>
          </w:rPr>
          <w:t>2.2.1</w:t>
        </w:r>
        <w:r>
          <w:rPr>
            <w:rFonts w:asciiTheme="minorHAnsi" w:eastAsiaTheme="minorEastAsia" w:hAnsiTheme="minorHAnsi" w:cstheme="minorBidi"/>
            <w:noProof/>
            <w:sz w:val="22"/>
            <w:szCs w:val="22"/>
            <w:lang w:eastAsia="hu-HU"/>
          </w:rPr>
          <w:tab/>
        </w:r>
        <w:r w:rsidRPr="00FD32E5">
          <w:rPr>
            <w:rStyle w:val="Hiperhivatkozs"/>
            <w:noProof/>
          </w:rPr>
          <w:t>ASP.NET Core</w:t>
        </w:r>
        <w:r>
          <w:rPr>
            <w:noProof/>
            <w:webHidden/>
          </w:rPr>
          <w:tab/>
        </w:r>
        <w:r>
          <w:rPr>
            <w:noProof/>
            <w:webHidden/>
          </w:rPr>
          <w:fldChar w:fldCharType="begin"/>
        </w:r>
        <w:r>
          <w:rPr>
            <w:noProof/>
            <w:webHidden/>
          </w:rPr>
          <w:instrText xml:space="preserve"> PAGEREF _Toc216294285 \h </w:instrText>
        </w:r>
        <w:r>
          <w:rPr>
            <w:noProof/>
            <w:webHidden/>
          </w:rPr>
        </w:r>
        <w:r>
          <w:rPr>
            <w:noProof/>
            <w:webHidden/>
          </w:rPr>
          <w:fldChar w:fldCharType="separate"/>
        </w:r>
        <w:r>
          <w:rPr>
            <w:noProof/>
            <w:webHidden/>
          </w:rPr>
          <w:t>11</w:t>
        </w:r>
        <w:r>
          <w:rPr>
            <w:noProof/>
            <w:webHidden/>
          </w:rPr>
          <w:fldChar w:fldCharType="end"/>
        </w:r>
      </w:hyperlink>
    </w:p>
    <w:p w14:paraId="04B7E561" w14:textId="529AA0E6"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86" w:history="1">
        <w:r w:rsidRPr="00FD32E5">
          <w:rPr>
            <w:rStyle w:val="Hiperhivatkozs"/>
            <w:noProof/>
          </w:rPr>
          <w:t>2.2.2</w:t>
        </w:r>
        <w:r>
          <w:rPr>
            <w:rFonts w:asciiTheme="minorHAnsi" w:eastAsiaTheme="minorEastAsia" w:hAnsiTheme="minorHAnsi" w:cstheme="minorBidi"/>
            <w:noProof/>
            <w:sz w:val="22"/>
            <w:szCs w:val="22"/>
            <w:lang w:eastAsia="hu-HU"/>
          </w:rPr>
          <w:tab/>
        </w:r>
        <w:r w:rsidRPr="00FD32E5">
          <w:rPr>
            <w:rStyle w:val="Hiperhivatkozs"/>
            <w:noProof/>
          </w:rPr>
          <w:t>Hitelesítés / autorizáció</w:t>
        </w:r>
        <w:r>
          <w:rPr>
            <w:noProof/>
            <w:webHidden/>
          </w:rPr>
          <w:tab/>
        </w:r>
        <w:r>
          <w:rPr>
            <w:noProof/>
            <w:webHidden/>
          </w:rPr>
          <w:fldChar w:fldCharType="begin"/>
        </w:r>
        <w:r>
          <w:rPr>
            <w:noProof/>
            <w:webHidden/>
          </w:rPr>
          <w:instrText xml:space="preserve"> PAGEREF _Toc216294286 \h </w:instrText>
        </w:r>
        <w:r>
          <w:rPr>
            <w:noProof/>
            <w:webHidden/>
          </w:rPr>
        </w:r>
        <w:r>
          <w:rPr>
            <w:noProof/>
            <w:webHidden/>
          </w:rPr>
          <w:fldChar w:fldCharType="separate"/>
        </w:r>
        <w:r>
          <w:rPr>
            <w:noProof/>
            <w:webHidden/>
          </w:rPr>
          <w:t>12</w:t>
        </w:r>
        <w:r>
          <w:rPr>
            <w:noProof/>
            <w:webHidden/>
          </w:rPr>
          <w:fldChar w:fldCharType="end"/>
        </w:r>
      </w:hyperlink>
    </w:p>
    <w:p w14:paraId="1DE764E0" w14:textId="612C20B0"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87" w:history="1">
        <w:r w:rsidRPr="00FD32E5">
          <w:rPr>
            <w:rStyle w:val="Hiperhivatkozs"/>
            <w:noProof/>
          </w:rPr>
          <w:t>2.2.3</w:t>
        </w:r>
        <w:r>
          <w:rPr>
            <w:rFonts w:asciiTheme="minorHAnsi" w:eastAsiaTheme="minorEastAsia" w:hAnsiTheme="minorHAnsi" w:cstheme="minorBidi"/>
            <w:noProof/>
            <w:sz w:val="22"/>
            <w:szCs w:val="22"/>
            <w:lang w:eastAsia="hu-HU"/>
          </w:rPr>
          <w:tab/>
        </w:r>
        <w:r w:rsidRPr="00FD32E5">
          <w:rPr>
            <w:rStyle w:val="Hiperhivatkozs"/>
            <w:noProof/>
          </w:rPr>
          <w:t>E-mail szolgáltatás</w:t>
        </w:r>
        <w:r>
          <w:rPr>
            <w:noProof/>
            <w:webHidden/>
          </w:rPr>
          <w:tab/>
        </w:r>
        <w:r>
          <w:rPr>
            <w:noProof/>
            <w:webHidden/>
          </w:rPr>
          <w:fldChar w:fldCharType="begin"/>
        </w:r>
        <w:r>
          <w:rPr>
            <w:noProof/>
            <w:webHidden/>
          </w:rPr>
          <w:instrText xml:space="preserve"> PAGEREF _Toc216294287 \h </w:instrText>
        </w:r>
        <w:r>
          <w:rPr>
            <w:noProof/>
            <w:webHidden/>
          </w:rPr>
        </w:r>
        <w:r>
          <w:rPr>
            <w:noProof/>
            <w:webHidden/>
          </w:rPr>
          <w:fldChar w:fldCharType="separate"/>
        </w:r>
        <w:r>
          <w:rPr>
            <w:noProof/>
            <w:webHidden/>
          </w:rPr>
          <w:t>12</w:t>
        </w:r>
        <w:r>
          <w:rPr>
            <w:noProof/>
            <w:webHidden/>
          </w:rPr>
          <w:fldChar w:fldCharType="end"/>
        </w:r>
      </w:hyperlink>
    </w:p>
    <w:p w14:paraId="5115A669" w14:textId="521EF254"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88" w:history="1">
        <w:r w:rsidRPr="00FD32E5">
          <w:rPr>
            <w:rStyle w:val="Hiperhivatkozs"/>
            <w:noProof/>
          </w:rPr>
          <w:t>2.2.4</w:t>
        </w:r>
        <w:r>
          <w:rPr>
            <w:rFonts w:asciiTheme="minorHAnsi" w:eastAsiaTheme="minorEastAsia" w:hAnsiTheme="minorHAnsi" w:cstheme="minorBidi"/>
            <w:noProof/>
            <w:sz w:val="22"/>
            <w:szCs w:val="22"/>
            <w:lang w:eastAsia="hu-HU"/>
          </w:rPr>
          <w:tab/>
        </w:r>
        <w:r w:rsidRPr="00FD32E5">
          <w:rPr>
            <w:rStyle w:val="Hiperhivatkozs"/>
            <w:noProof/>
          </w:rPr>
          <w:t>API dokumentáció és kliensgenerálás (Swagger és NSwag)</w:t>
        </w:r>
        <w:r>
          <w:rPr>
            <w:noProof/>
            <w:webHidden/>
          </w:rPr>
          <w:tab/>
        </w:r>
        <w:r>
          <w:rPr>
            <w:noProof/>
            <w:webHidden/>
          </w:rPr>
          <w:fldChar w:fldCharType="begin"/>
        </w:r>
        <w:r>
          <w:rPr>
            <w:noProof/>
            <w:webHidden/>
          </w:rPr>
          <w:instrText xml:space="preserve"> PAGEREF _Toc216294288 \h </w:instrText>
        </w:r>
        <w:r>
          <w:rPr>
            <w:noProof/>
            <w:webHidden/>
          </w:rPr>
        </w:r>
        <w:r>
          <w:rPr>
            <w:noProof/>
            <w:webHidden/>
          </w:rPr>
          <w:fldChar w:fldCharType="separate"/>
        </w:r>
        <w:r>
          <w:rPr>
            <w:noProof/>
            <w:webHidden/>
          </w:rPr>
          <w:t>13</w:t>
        </w:r>
        <w:r>
          <w:rPr>
            <w:noProof/>
            <w:webHidden/>
          </w:rPr>
          <w:fldChar w:fldCharType="end"/>
        </w:r>
      </w:hyperlink>
    </w:p>
    <w:p w14:paraId="469DFD76" w14:textId="0DDF0181"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89" w:history="1">
        <w:r w:rsidRPr="00FD32E5">
          <w:rPr>
            <w:rStyle w:val="Hiperhivatkozs"/>
            <w:noProof/>
          </w:rPr>
          <w:t>2.2.5</w:t>
        </w:r>
        <w:r>
          <w:rPr>
            <w:rFonts w:asciiTheme="minorHAnsi" w:eastAsiaTheme="minorEastAsia" w:hAnsiTheme="minorHAnsi" w:cstheme="minorBidi"/>
            <w:noProof/>
            <w:sz w:val="22"/>
            <w:szCs w:val="22"/>
            <w:lang w:eastAsia="hu-HU"/>
          </w:rPr>
          <w:tab/>
        </w:r>
        <w:r w:rsidRPr="00FD32E5">
          <w:rPr>
            <w:rStyle w:val="Hiperhivatkozs"/>
            <w:noProof/>
          </w:rPr>
          <w:t>Entity Framework</w:t>
        </w:r>
        <w:r>
          <w:rPr>
            <w:noProof/>
            <w:webHidden/>
          </w:rPr>
          <w:tab/>
        </w:r>
        <w:r>
          <w:rPr>
            <w:noProof/>
            <w:webHidden/>
          </w:rPr>
          <w:fldChar w:fldCharType="begin"/>
        </w:r>
        <w:r>
          <w:rPr>
            <w:noProof/>
            <w:webHidden/>
          </w:rPr>
          <w:instrText xml:space="preserve"> PAGEREF _Toc216294289 \h </w:instrText>
        </w:r>
        <w:r>
          <w:rPr>
            <w:noProof/>
            <w:webHidden/>
          </w:rPr>
        </w:r>
        <w:r>
          <w:rPr>
            <w:noProof/>
            <w:webHidden/>
          </w:rPr>
          <w:fldChar w:fldCharType="separate"/>
        </w:r>
        <w:r>
          <w:rPr>
            <w:noProof/>
            <w:webHidden/>
          </w:rPr>
          <w:t>13</w:t>
        </w:r>
        <w:r>
          <w:rPr>
            <w:noProof/>
            <w:webHidden/>
          </w:rPr>
          <w:fldChar w:fldCharType="end"/>
        </w:r>
      </w:hyperlink>
    </w:p>
    <w:p w14:paraId="36116040" w14:textId="2933140F"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290" w:history="1">
        <w:r w:rsidRPr="00FD32E5">
          <w:rPr>
            <w:rStyle w:val="Hiperhivatkozs"/>
            <w:noProof/>
          </w:rPr>
          <w:t>2.3</w:t>
        </w:r>
        <w:r>
          <w:rPr>
            <w:rFonts w:asciiTheme="minorHAnsi" w:eastAsiaTheme="minorEastAsia" w:hAnsiTheme="minorHAnsi" w:cstheme="minorBidi"/>
            <w:noProof/>
            <w:sz w:val="22"/>
            <w:szCs w:val="22"/>
            <w:lang w:eastAsia="hu-HU"/>
          </w:rPr>
          <w:tab/>
        </w:r>
        <w:r w:rsidRPr="00FD32E5">
          <w:rPr>
            <w:rStyle w:val="Hiperhivatkozs"/>
            <w:noProof/>
          </w:rPr>
          <w:t>Kliens oldali technológiák</w:t>
        </w:r>
        <w:r>
          <w:rPr>
            <w:noProof/>
            <w:webHidden/>
          </w:rPr>
          <w:tab/>
        </w:r>
        <w:r>
          <w:rPr>
            <w:noProof/>
            <w:webHidden/>
          </w:rPr>
          <w:fldChar w:fldCharType="begin"/>
        </w:r>
        <w:r>
          <w:rPr>
            <w:noProof/>
            <w:webHidden/>
          </w:rPr>
          <w:instrText xml:space="preserve"> PAGEREF _Toc216294290 \h </w:instrText>
        </w:r>
        <w:r>
          <w:rPr>
            <w:noProof/>
            <w:webHidden/>
          </w:rPr>
        </w:r>
        <w:r>
          <w:rPr>
            <w:noProof/>
            <w:webHidden/>
          </w:rPr>
          <w:fldChar w:fldCharType="separate"/>
        </w:r>
        <w:r>
          <w:rPr>
            <w:noProof/>
            <w:webHidden/>
          </w:rPr>
          <w:t>14</w:t>
        </w:r>
        <w:r>
          <w:rPr>
            <w:noProof/>
            <w:webHidden/>
          </w:rPr>
          <w:fldChar w:fldCharType="end"/>
        </w:r>
      </w:hyperlink>
    </w:p>
    <w:p w14:paraId="53A63C8F" w14:textId="30A55CCB"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91" w:history="1">
        <w:r w:rsidRPr="00FD32E5">
          <w:rPr>
            <w:rStyle w:val="Hiperhivatkozs"/>
            <w:noProof/>
          </w:rPr>
          <w:t>2.3.1</w:t>
        </w:r>
        <w:r>
          <w:rPr>
            <w:rFonts w:asciiTheme="minorHAnsi" w:eastAsiaTheme="minorEastAsia" w:hAnsiTheme="minorHAnsi" w:cstheme="minorBidi"/>
            <w:noProof/>
            <w:sz w:val="22"/>
            <w:szCs w:val="22"/>
            <w:lang w:eastAsia="hu-HU"/>
          </w:rPr>
          <w:tab/>
        </w:r>
        <w:r w:rsidRPr="00FD32E5">
          <w:rPr>
            <w:rStyle w:val="Hiperhivatkozs"/>
            <w:noProof/>
          </w:rPr>
          <w:t>Angular</w:t>
        </w:r>
        <w:r>
          <w:rPr>
            <w:noProof/>
            <w:webHidden/>
          </w:rPr>
          <w:tab/>
        </w:r>
        <w:r>
          <w:rPr>
            <w:noProof/>
            <w:webHidden/>
          </w:rPr>
          <w:fldChar w:fldCharType="begin"/>
        </w:r>
        <w:r>
          <w:rPr>
            <w:noProof/>
            <w:webHidden/>
          </w:rPr>
          <w:instrText xml:space="preserve"> PAGEREF _Toc216294291 \h </w:instrText>
        </w:r>
        <w:r>
          <w:rPr>
            <w:noProof/>
            <w:webHidden/>
          </w:rPr>
        </w:r>
        <w:r>
          <w:rPr>
            <w:noProof/>
            <w:webHidden/>
          </w:rPr>
          <w:fldChar w:fldCharType="separate"/>
        </w:r>
        <w:r>
          <w:rPr>
            <w:noProof/>
            <w:webHidden/>
          </w:rPr>
          <w:t>14</w:t>
        </w:r>
        <w:r>
          <w:rPr>
            <w:noProof/>
            <w:webHidden/>
          </w:rPr>
          <w:fldChar w:fldCharType="end"/>
        </w:r>
      </w:hyperlink>
    </w:p>
    <w:p w14:paraId="2B6E1477" w14:textId="3B28CFCB"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92" w:history="1">
        <w:r w:rsidRPr="00FD32E5">
          <w:rPr>
            <w:rStyle w:val="Hiperhivatkozs"/>
            <w:noProof/>
          </w:rPr>
          <w:t>2.3.2</w:t>
        </w:r>
        <w:r>
          <w:rPr>
            <w:rFonts w:asciiTheme="minorHAnsi" w:eastAsiaTheme="minorEastAsia" w:hAnsiTheme="minorHAnsi" w:cstheme="minorBidi"/>
            <w:noProof/>
            <w:sz w:val="22"/>
            <w:szCs w:val="22"/>
            <w:lang w:eastAsia="hu-HU"/>
          </w:rPr>
          <w:tab/>
        </w:r>
        <w:r w:rsidRPr="00FD32E5">
          <w:rPr>
            <w:rStyle w:val="Hiperhivatkozs"/>
            <w:noProof/>
          </w:rPr>
          <w:t>TypeScript</w:t>
        </w:r>
        <w:r>
          <w:rPr>
            <w:noProof/>
            <w:webHidden/>
          </w:rPr>
          <w:tab/>
        </w:r>
        <w:r>
          <w:rPr>
            <w:noProof/>
            <w:webHidden/>
          </w:rPr>
          <w:fldChar w:fldCharType="begin"/>
        </w:r>
        <w:r>
          <w:rPr>
            <w:noProof/>
            <w:webHidden/>
          </w:rPr>
          <w:instrText xml:space="preserve"> PAGEREF _Toc216294292 \h </w:instrText>
        </w:r>
        <w:r>
          <w:rPr>
            <w:noProof/>
            <w:webHidden/>
          </w:rPr>
        </w:r>
        <w:r>
          <w:rPr>
            <w:noProof/>
            <w:webHidden/>
          </w:rPr>
          <w:fldChar w:fldCharType="separate"/>
        </w:r>
        <w:r>
          <w:rPr>
            <w:noProof/>
            <w:webHidden/>
          </w:rPr>
          <w:t>14</w:t>
        </w:r>
        <w:r>
          <w:rPr>
            <w:noProof/>
            <w:webHidden/>
          </w:rPr>
          <w:fldChar w:fldCharType="end"/>
        </w:r>
      </w:hyperlink>
    </w:p>
    <w:p w14:paraId="3913DCE4" w14:textId="281FD99C"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93" w:history="1">
        <w:r w:rsidRPr="00FD32E5">
          <w:rPr>
            <w:rStyle w:val="Hiperhivatkozs"/>
            <w:noProof/>
          </w:rPr>
          <w:t>2.3.3</w:t>
        </w:r>
        <w:r>
          <w:rPr>
            <w:rFonts w:asciiTheme="minorHAnsi" w:eastAsiaTheme="minorEastAsia" w:hAnsiTheme="minorHAnsi" w:cstheme="minorBidi"/>
            <w:noProof/>
            <w:sz w:val="22"/>
            <w:szCs w:val="22"/>
            <w:lang w:eastAsia="hu-HU"/>
          </w:rPr>
          <w:tab/>
        </w:r>
        <w:r w:rsidRPr="00FD32E5">
          <w:rPr>
            <w:rStyle w:val="Hiperhivatkozs"/>
            <w:noProof/>
          </w:rPr>
          <w:t>HTML</w:t>
        </w:r>
        <w:r>
          <w:rPr>
            <w:noProof/>
            <w:webHidden/>
          </w:rPr>
          <w:tab/>
        </w:r>
        <w:r>
          <w:rPr>
            <w:noProof/>
            <w:webHidden/>
          </w:rPr>
          <w:fldChar w:fldCharType="begin"/>
        </w:r>
        <w:r>
          <w:rPr>
            <w:noProof/>
            <w:webHidden/>
          </w:rPr>
          <w:instrText xml:space="preserve"> PAGEREF _Toc216294293 \h </w:instrText>
        </w:r>
        <w:r>
          <w:rPr>
            <w:noProof/>
            <w:webHidden/>
          </w:rPr>
        </w:r>
        <w:r>
          <w:rPr>
            <w:noProof/>
            <w:webHidden/>
          </w:rPr>
          <w:fldChar w:fldCharType="separate"/>
        </w:r>
        <w:r>
          <w:rPr>
            <w:noProof/>
            <w:webHidden/>
          </w:rPr>
          <w:t>15</w:t>
        </w:r>
        <w:r>
          <w:rPr>
            <w:noProof/>
            <w:webHidden/>
          </w:rPr>
          <w:fldChar w:fldCharType="end"/>
        </w:r>
      </w:hyperlink>
    </w:p>
    <w:p w14:paraId="4A0DF17E" w14:textId="6F1BD8C9"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94" w:history="1">
        <w:r w:rsidRPr="00FD32E5">
          <w:rPr>
            <w:rStyle w:val="Hiperhivatkozs"/>
            <w:noProof/>
          </w:rPr>
          <w:t>2.3.4</w:t>
        </w:r>
        <w:r>
          <w:rPr>
            <w:rFonts w:asciiTheme="minorHAnsi" w:eastAsiaTheme="minorEastAsia" w:hAnsiTheme="minorHAnsi" w:cstheme="minorBidi"/>
            <w:noProof/>
            <w:sz w:val="22"/>
            <w:szCs w:val="22"/>
            <w:lang w:eastAsia="hu-HU"/>
          </w:rPr>
          <w:tab/>
        </w:r>
        <w:r w:rsidRPr="00FD32E5">
          <w:rPr>
            <w:rStyle w:val="Hiperhivatkozs"/>
            <w:noProof/>
          </w:rPr>
          <w:t>Bootstrap</w:t>
        </w:r>
        <w:r>
          <w:rPr>
            <w:noProof/>
            <w:webHidden/>
          </w:rPr>
          <w:tab/>
        </w:r>
        <w:r>
          <w:rPr>
            <w:noProof/>
            <w:webHidden/>
          </w:rPr>
          <w:fldChar w:fldCharType="begin"/>
        </w:r>
        <w:r>
          <w:rPr>
            <w:noProof/>
            <w:webHidden/>
          </w:rPr>
          <w:instrText xml:space="preserve"> PAGEREF _Toc216294294 \h </w:instrText>
        </w:r>
        <w:r>
          <w:rPr>
            <w:noProof/>
            <w:webHidden/>
          </w:rPr>
        </w:r>
        <w:r>
          <w:rPr>
            <w:noProof/>
            <w:webHidden/>
          </w:rPr>
          <w:fldChar w:fldCharType="separate"/>
        </w:r>
        <w:r>
          <w:rPr>
            <w:noProof/>
            <w:webHidden/>
          </w:rPr>
          <w:t>15</w:t>
        </w:r>
        <w:r>
          <w:rPr>
            <w:noProof/>
            <w:webHidden/>
          </w:rPr>
          <w:fldChar w:fldCharType="end"/>
        </w:r>
      </w:hyperlink>
    </w:p>
    <w:p w14:paraId="13F64060" w14:textId="4AC0CA6D"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295" w:history="1">
        <w:r w:rsidRPr="00FD32E5">
          <w:rPr>
            <w:rStyle w:val="Hiperhivatkozs"/>
            <w:noProof/>
          </w:rPr>
          <w:t>2.4</w:t>
        </w:r>
        <w:r>
          <w:rPr>
            <w:rFonts w:asciiTheme="minorHAnsi" w:eastAsiaTheme="minorEastAsia" w:hAnsiTheme="minorHAnsi" w:cstheme="minorBidi"/>
            <w:noProof/>
            <w:sz w:val="22"/>
            <w:szCs w:val="22"/>
            <w:lang w:eastAsia="hu-HU"/>
          </w:rPr>
          <w:tab/>
        </w:r>
        <w:r w:rsidRPr="00FD32E5">
          <w:rPr>
            <w:rStyle w:val="Hiperhivatkozs"/>
            <w:noProof/>
          </w:rPr>
          <w:t>Adattárolás</w:t>
        </w:r>
        <w:r>
          <w:rPr>
            <w:noProof/>
            <w:webHidden/>
          </w:rPr>
          <w:tab/>
        </w:r>
        <w:r>
          <w:rPr>
            <w:noProof/>
            <w:webHidden/>
          </w:rPr>
          <w:fldChar w:fldCharType="begin"/>
        </w:r>
        <w:r>
          <w:rPr>
            <w:noProof/>
            <w:webHidden/>
          </w:rPr>
          <w:instrText xml:space="preserve"> PAGEREF _Toc216294295 \h </w:instrText>
        </w:r>
        <w:r>
          <w:rPr>
            <w:noProof/>
            <w:webHidden/>
          </w:rPr>
        </w:r>
        <w:r>
          <w:rPr>
            <w:noProof/>
            <w:webHidden/>
          </w:rPr>
          <w:fldChar w:fldCharType="separate"/>
        </w:r>
        <w:r>
          <w:rPr>
            <w:noProof/>
            <w:webHidden/>
          </w:rPr>
          <w:t>16</w:t>
        </w:r>
        <w:r>
          <w:rPr>
            <w:noProof/>
            <w:webHidden/>
          </w:rPr>
          <w:fldChar w:fldCharType="end"/>
        </w:r>
      </w:hyperlink>
    </w:p>
    <w:p w14:paraId="69104EEE" w14:textId="4F35FF75"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96" w:history="1">
        <w:r w:rsidRPr="00FD32E5">
          <w:rPr>
            <w:rStyle w:val="Hiperhivatkozs"/>
            <w:noProof/>
          </w:rPr>
          <w:t>2.4.1</w:t>
        </w:r>
        <w:r>
          <w:rPr>
            <w:rFonts w:asciiTheme="minorHAnsi" w:eastAsiaTheme="minorEastAsia" w:hAnsiTheme="minorHAnsi" w:cstheme="minorBidi"/>
            <w:noProof/>
            <w:sz w:val="22"/>
            <w:szCs w:val="22"/>
            <w:lang w:eastAsia="hu-HU"/>
          </w:rPr>
          <w:tab/>
        </w:r>
        <w:r w:rsidRPr="00FD32E5">
          <w:rPr>
            <w:rStyle w:val="Hiperhivatkozs"/>
            <w:noProof/>
          </w:rPr>
          <w:t>Microsoft SQL Server</w:t>
        </w:r>
        <w:r>
          <w:rPr>
            <w:noProof/>
            <w:webHidden/>
          </w:rPr>
          <w:tab/>
        </w:r>
        <w:r>
          <w:rPr>
            <w:noProof/>
            <w:webHidden/>
          </w:rPr>
          <w:fldChar w:fldCharType="begin"/>
        </w:r>
        <w:r>
          <w:rPr>
            <w:noProof/>
            <w:webHidden/>
          </w:rPr>
          <w:instrText xml:space="preserve"> PAGEREF _Toc216294296 \h </w:instrText>
        </w:r>
        <w:r>
          <w:rPr>
            <w:noProof/>
            <w:webHidden/>
          </w:rPr>
        </w:r>
        <w:r>
          <w:rPr>
            <w:noProof/>
            <w:webHidden/>
          </w:rPr>
          <w:fldChar w:fldCharType="separate"/>
        </w:r>
        <w:r>
          <w:rPr>
            <w:noProof/>
            <w:webHidden/>
          </w:rPr>
          <w:t>16</w:t>
        </w:r>
        <w:r>
          <w:rPr>
            <w:noProof/>
            <w:webHidden/>
          </w:rPr>
          <w:fldChar w:fldCharType="end"/>
        </w:r>
      </w:hyperlink>
    </w:p>
    <w:p w14:paraId="31B0F92C" w14:textId="5A72658B"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297" w:history="1">
        <w:r w:rsidRPr="00FD32E5">
          <w:rPr>
            <w:rStyle w:val="Hiperhivatkozs"/>
            <w:noProof/>
          </w:rPr>
          <w:t>2.5</w:t>
        </w:r>
        <w:r>
          <w:rPr>
            <w:rFonts w:asciiTheme="minorHAnsi" w:eastAsiaTheme="minorEastAsia" w:hAnsiTheme="minorHAnsi" w:cstheme="minorBidi"/>
            <w:noProof/>
            <w:sz w:val="22"/>
            <w:szCs w:val="22"/>
            <w:lang w:eastAsia="hu-HU"/>
          </w:rPr>
          <w:tab/>
        </w:r>
        <w:r w:rsidRPr="00FD32E5">
          <w:rPr>
            <w:rStyle w:val="Hiperhivatkozs"/>
            <w:noProof/>
          </w:rPr>
          <w:t>Fejlesztőkörnyezet</w:t>
        </w:r>
        <w:r>
          <w:rPr>
            <w:noProof/>
            <w:webHidden/>
          </w:rPr>
          <w:tab/>
        </w:r>
        <w:r>
          <w:rPr>
            <w:noProof/>
            <w:webHidden/>
          </w:rPr>
          <w:fldChar w:fldCharType="begin"/>
        </w:r>
        <w:r>
          <w:rPr>
            <w:noProof/>
            <w:webHidden/>
          </w:rPr>
          <w:instrText xml:space="preserve"> PAGEREF _Toc216294297 \h </w:instrText>
        </w:r>
        <w:r>
          <w:rPr>
            <w:noProof/>
            <w:webHidden/>
          </w:rPr>
        </w:r>
        <w:r>
          <w:rPr>
            <w:noProof/>
            <w:webHidden/>
          </w:rPr>
          <w:fldChar w:fldCharType="separate"/>
        </w:r>
        <w:r>
          <w:rPr>
            <w:noProof/>
            <w:webHidden/>
          </w:rPr>
          <w:t>16</w:t>
        </w:r>
        <w:r>
          <w:rPr>
            <w:noProof/>
            <w:webHidden/>
          </w:rPr>
          <w:fldChar w:fldCharType="end"/>
        </w:r>
      </w:hyperlink>
    </w:p>
    <w:p w14:paraId="6D53D85C" w14:textId="4BB01037"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98" w:history="1">
        <w:r w:rsidRPr="00FD32E5">
          <w:rPr>
            <w:rStyle w:val="Hiperhivatkozs"/>
            <w:noProof/>
          </w:rPr>
          <w:t>2.5.1</w:t>
        </w:r>
        <w:r>
          <w:rPr>
            <w:rFonts w:asciiTheme="minorHAnsi" w:eastAsiaTheme="minorEastAsia" w:hAnsiTheme="minorHAnsi" w:cstheme="minorBidi"/>
            <w:noProof/>
            <w:sz w:val="22"/>
            <w:szCs w:val="22"/>
            <w:lang w:eastAsia="hu-HU"/>
          </w:rPr>
          <w:tab/>
        </w:r>
        <w:r w:rsidRPr="00FD32E5">
          <w:rPr>
            <w:rStyle w:val="Hiperhivatkozs"/>
            <w:noProof/>
          </w:rPr>
          <w:t>Visual Studio Code</w:t>
        </w:r>
        <w:r>
          <w:rPr>
            <w:noProof/>
            <w:webHidden/>
          </w:rPr>
          <w:tab/>
        </w:r>
        <w:r>
          <w:rPr>
            <w:noProof/>
            <w:webHidden/>
          </w:rPr>
          <w:fldChar w:fldCharType="begin"/>
        </w:r>
        <w:r>
          <w:rPr>
            <w:noProof/>
            <w:webHidden/>
          </w:rPr>
          <w:instrText xml:space="preserve"> PAGEREF _Toc216294298 \h </w:instrText>
        </w:r>
        <w:r>
          <w:rPr>
            <w:noProof/>
            <w:webHidden/>
          </w:rPr>
        </w:r>
        <w:r>
          <w:rPr>
            <w:noProof/>
            <w:webHidden/>
          </w:rPr>
          <w:fldChar w:fldCharType="separate"/>
        </w:r>
        <w:r>
          <w:rPr>
            <w:noProof/>
            <w:webHidden/>
          </w:rPr>
          <w:t>16</w:t>
        </w:r>
        <w:r>
          <w:rPr>
            <w:noProof/>
            <w:webHidden/>
          </w:rPr>
          <w:fldChar w:fldCharType="end"/>
        </w:r>
      </w:hyperlink>
    </w:p>
    <w:p w14:paraId="44A03749" w14:textId="3046E2C5"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299" w:history="1">
        <w:r w:rsidRPr="00FD32E5">
          <w:rPr>
            <w:rStyle w:val="Hiperhivatkozs"/>
            <w:noProof/>
          </w:rPr>
          <w:t>2.5.2</w:t>
        </w:r>
        <w:r>
          <w:rPr>
            <w:rFonts w:asciiTheme="minorHAnsi" w:eastAsiaTheme="minorEastAsia" w:hAnsiTheme="minorHAnsi" w:cstheme="minorBidi"/>
            <w:noProof/>
            <w:sz w:val="22"/>
            <w:szCs w:val="22"/>
            <w:lang w:eastAsia="hu-HU"/>
          </w:rPr>
          <w:tab/>
        </w:r>
        <w:r w:rsidRPr="00FD32E5">
          <w:rPr>
            <w:rStyle w:val="Hiperhivatkozs"/>
            <w:noProof/>
          </w:rPr>
          <w:t>Visual Studio 2022</w:t>
        </w:r>
        <w:r>
          <w:rPr>
            <w:noProof/>
            <w:webHidden/>
          </w:rPr>
          <w:tab/>
        </w:r>
        <w:r>
          <w:rPr>
            <w:noProof/>
            <w:webHidden/>
          </w:rPr>
          <w:fldChar w:fldCharType="begin"/>
        </w:r>
        <w:r>
          <w:rPr>
            <w:noProof/>
            <w:webHidden/>
          </w:rPr>
          <w:instrText xml:space="preserve"> PAGEREF _Toc216294299 \h </w:instrText>
        </w:r>
        <w:r>
          <w:rPr>
            <w:noProof/>
            <w:webHidden/>
          </w:rPr>
        </w:r>
        <w:r>
          <w:rPr>
            <w:noProof/>
            <w:webHidden/>
          </w:rPr>
          <w:fldChar w:fldCharType="separate"/>
        </w:r>
        <w:r>
          <w:rPr>
            <w:noProof/>
            <w:webHidden/>
          </w:rPr>
          <w:t>16</w:t>
        </w:r>
        <w:r>
          <w:rPr>
            <w:noProof/>
            <w:webHidden/>
          </w:rPr>
          <w:fldChar w:fldCharType="end"/>
        </w:r>
      </w:hyperlink>
    </w:p>
    <w:p w14:paraId="5175BAB8" w14:textId="5DBF81AC"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00" w:history="1">
        <w:r w:rsidRPr="00FD32E5">
          <w:rPr>
            <w:rStyle w:val="Hiperhivatkozs"/>
            <w:noProof/>
          </w:rPr>
          <w:t>2.5.3</w:t>
        </w:r>
        <w:r>
          <w:rPr>
            <w:rFonts w:asciiTheme="minorHAnsi" w:eastAsiaTheme="minorEastAsia" w:hAnsiTheme="minorHAnsi" w:cstheme="minorBidi"/>
            <w:noProof/>
            <w:sz w:val="22"/>
            <w:szCs w:val="22"/>
            <w:lang w:eastAsia="hu-HU"/>
          </w:rPr>
          <w:tab/>
        </w:r>
        <w:r w:rsidRPr="00FD32E5">
          <w:rPr>
            <w:rStyle w:val="Hiperhivatkozs"/>
            <w:noProof/>
          </w:rPr>
          <w:t>Munkafolyamat követése</w:t>
        </w:r>
        <w:r>
          <w:rPr>
            <w:noProof/>
            <w:webHidden/>
          </w:rPr>
          <w:tab/>
        </w:r>
        <w:r>
          <w:rPr>
            <w:noProof/>
            <w:webHidden/>
          </w:rPr>
          <w:fldChar w:fldCharType="begin"/>
        </w:r>
        <w:r>
          <w:rPr>
            <w:noProof/>
            <w:webHidden/>
          </w:rPr>
          <w:instrText xml:space="preserve"> PAGEREF _Toc216294300 \h </w:instrText>
        </w:r>
        <w:r>
          <w:rPr>
            <w:noProof/>
            <w:webHidden/>
          </w:rPr>
        </w:r>
        <w:r>
          <w:rPr>
            <w:noProof/>
            <w:webHidden/>
          </w:rPr>
          <w:fldChar w:fldCharType="separate"/>
        </w:r>
        <w:r>
          <w:rPr>
            <w:noProof/>
            <w:webHidden/>
          </w:rPr>
          <w:t>17</w:t>
        </w:r>
        <w:r>
          <w:rPr>
            <w:noProof/>
            <w:webHidden/>
          </w:rPr>
          <w:fldChar w:fldCharType="end"/>
        </w:r>
      </w:hyperlink>
    </w:p>
    <w:p w14:paraId="2C88FE76" w14:textId="634D1275"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01" w:history="1">
        <w:r w:rsidRPr="00FD32E5">
          <w:rPr>
            <w:rStyle w:val="Hiperhivatkozs"/>
            <w:noProof/>
          </w:rPr>
          <w:t>2.5.4</w:t>
        </w:r>
        <w:r>
          <w:rPr>
            <w:rFonts w:asciiTheme="minorHAnsi" w:eastAsiaTheme="minorEastAsia" w:hAnsiTheme="minorHAnsi" w:cstheme="minorBidi"/>
            <w:noProof/>
            <w:sz w:val="22"/>
            <w:szCs w:val="22"/>
            <w:lang w:eastAsia="hu-HU"/>
          </w:rPr>
          <w:tab/>
        </w:r>
        <w:r w:rsidRPr="00FD32E5">
          <w:rPr>
            <w:rStyle w:val="Hiperhivatkozs"/>
            <w:noProof/>
          </w:rPr>
          <w:t>Verziókezelés (Git és GitHub)</w:t>
        </w:r>
        <w:r>
          <w:rPr>
            <w:noProof/>
            <w:webHidden/>
          </w:rPr>
          <w:tab/>
        </w:r>
        <w:r>
          <w:rPr>
            <w:noProof/>
            <w:webHidden/>
          </w:rPr>
          <w:fldChar w:fldCharType="begin"/>
        </w:r>
        <w:r>
          <w:rPr>
            <w:noProof/>
            <w:webHidden/>
          </w:rPr>
          <w:instrText xml:space="preserve"> PAGEREF _Toc216294301 \h </w:instrText>
        </w:r>
        <w:r>
          <w:rPr>
            <w:noProof/>
            <w:webHidden/>
          </w:rPr>
        </w:r>
        <w:r>
          <w:rPr>
            <w:noProof/>
            <w:webHidden/>
          </w:rPr>
          <w:fldChar w:fldCharType="separate"/>
        </w:r>
        <w:r>
          <w:rPr>
            <w:noProof/>
            <w:webHidden/>
          </w:rPr>
          <w:t>17</w:t>
        </w:r>
        <w:r>
          <w:rPr>
            <w:noProof/>
            <w:webHidden/>
          </w:rPr>
          <w:fldChar w:fldCharType="end"/>
        </w:r>
      </w:hyperlink>
    </w:p>
    <w:p w14:paraId="1E96B1A3" w14:textId="731B2A65" w:rsidR="0005748C" w:rsidRDefault="0005748C">
      <w:pPr>
        <w:pStyle w:val="TJ1"/>
        <w:tabs>
          <w:tab w:val="left" w:pos="482"/>
        </w:tabs>
        <w:rPr>
          <w:rFonts w:asciiTheme="minorHAnsi" w:eastAsiaTheme="minorEastAsia" w:hAnsiTheme="minorHAnsi" w:cstheme="minorBidi"/>
          <w:b w:val="0"/>
          <w:noProof/>
          <w:sz w:val="22"/>
          <w:szCs w:val="22"/>
          <w:lang w:eastAsia="hu-HU"/>
        </w:rPr>
      </w:pPr>
      <w:hyperlink w:anchor="_Toc216294302" w:history="1">
        <w:r w:rsidRPr="00FD32E5">
          <w:rPr>
            <w:rStyle w:val="Hiperhivatkozs"/>
            <w:noProof/>
          </w:rPr>
          <w:t>3</w:t>
        </w:r>
        <w:r>
          <w:rPr>
            <w:rFonts w:asciiTheme="minorHAnsi" w:eastAsiaTheme="minorEastAsia" w:hAnsiTheme="minorHAnsi" w:cstheme="minorBidi"/>
            <w:b w:val="0"/>
            <w:noProof/>
            <w:sz w:val="22"/>
            <w:szCs w:val="22"/>
            <w:lang w:eastAsia="hu-HU"/>
          </w:rPr>
          <w:tab/>
        </w:r>
        <w:r w:rsidRPr="00FD32E5">
          <w:rPr>
            <w:rStyle w:val="Hiperhivatkozs"/>
            <w:noProof/>
          </w:rPr>
          <w:t>A feladatkiírás pontosítása és részletes elemzése</w:t>
        </w:r>
        <w:r>
          <w:rPr>
            <w:noProof/>
            <w:webHidden/>
          </w:rPr>
          <w:tab/>
        </w:r>
        <w:r>
          <w:rPr>
            <w:noProof/>
            <w:webHidden/>
          </w:rPr>
          <w:fldChar w:fldCharType="begin"/>
        </w:r>
        <w:r>
          <w:rPr>
            <w:noProof/>
            <w:webHidden/>
          </w:rPr>
          <w:instrText xml:space="preserve"> PAGEREF _Toc216294302 \h </w:instrText>
        </w:r>
        <w:r>
          <w:rPr>
            <w:noProof/>
            <w:webHidden/>
          </w:rPr>
        </w:r>
        <w:r>
          <w:rPr>
            <w:noProof/>
            <w:webHidden/>
          </w:rPr>
          <w:fldChar w:fldCharType="separate"/>
        </w:r>
        <w:r>
          <w:rPr>
            <w:noProof/>
            <w:webHidden/>
          </w:rPr>
          <w:t>18</w:t>
        </w:r>
        <w:r>
          <w:rPr>
            <w:noProof/>
            <w:webHidden/>
          </w:rPr>
          <w:fldChar w:fldCharType="end"/>
        </w:r>
      </w:hyperlink>
    </w:p>
    <w:p w14:paraId="1629799B" w14:textId="0EF062B0"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03" w:history="1">
        <w:r w:rsidRPr="00FD32E5">
          <w:rPr>
            <w:rStyle w:val="Hiperhivatkozs"/>
            <w:noProof/>
          </w:rPr>
          <w:t>3.1</w:t>
        </w:r>
        <w:r>
          <w:rPr>
            <w:rFonts w:asciiTheme="minorHAnsi" w:eastAsiaTheme="minorEastAsia" w:hAnsiTheme="minorHAnsi" w:cstheme="minorBidi"/>
            <w:noProof/>
            <w:sz w:val="22"/>
            <w:szCs w:val="22"/>
            <w:lang w:eastAsia="hu-HU"/>
          </w:rPr>
          <w:tab/>
        </w:r>
        <w:r w:rsidRPr="00FD32E5">
          <w:rPr>
            <w:rStyle w:val="Hiperhivatkozs"/>
            <w:noProof/>
          </w:rPr>
          <w:t>Funkcionális követelmények</w:t>
        </w:r>
        <w:r>
          <w:rPr>
            <w:noProof/>
            <w:webHidden/>
          </w:rPr>
          <w:tab/>
        </w:r>
        <w:r>
          <w:rPr>
            <w:noProof/>
            <w:webHidden/>
          </w:rPr>
          <w:fldChar w:fldCharType="begin"/>
        </w:r>
        <w:r>
          <w:rPr>
            <w:noProof/>
            <w:webHidden/>
          </w:rPr>
          <w:instrText xml:space="preserve"> PAGEREF _Toc216294303 \h </w:instrText>
        </w:r>
        <w:r>
          <w:rPr>
            <w:noProof/>
            <w:webHidden/>
          </w:rPr>
        </w:r>
        <w:r>
          <w:rPr>
            <w:noProof/>
            <w:webHidden/>
          </w:rPr>
          <w:fldChar w:fldCharType="separate"/>
        </w:r>
        <w:r>
          <w:rPr>
            <w:noProof/>
            <w:webHidden/>
          </w:rPr>
          <w:t>18</w:t>
        </w:r>
        <w:r>
          <w:rPr>
            <w:noProof/>
            <w:webHidden/>
          </w:rPr>
          <w:fldChar w:fldCharType="end"/>
        </w:r>
      </w:hyperlink>
    </w:p>
    <w:p w14:paraId="502AFC69" w14:textId="3831CD0A"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04" w:history="1">
        <w:r w:rsidRPr="00FD32E5">
          <w:rPr>
            <w:rStyle w:val="Hiperhivatkozs"/>
            <w:noProof/>
          </w:rPr>
          <w:t>3.2</w:t>
        </w:r>
        <w:r>
          <w:rPr>
            <w:rFonts w:asciiTheme="minorHAnsi" w:eastAsiaTheme="minorEastAsia" w:hAnsiTheme="minorHAnsi" w:cstheme="minorBidi"/>
            <w:noProof/>
            <w:sz w:val="22"/>
            <w:szCs w:val="22"/>
            <w:lang w:eastAsia="hu-HU"/>
          </w:rPr>
          <w:tab/>
        </w:r>
        <w:r w:rsidRPr="00FD32E5">
          <w:rPr>
            <w:rStyle w:val="Hiperhivatkozs"/>
            <w:noProof/>
          </w:rPr>
          <w:t>Nem funkcionális követelmények</w:t>
        </w:r>
        <w:r>
          <w:rPr>
            <w:noProof/>
            <w:webHidden/>
          </w:rPr>
          <w:tab/>
        </w:r>
        <w:r>
          <w:rPr>
            <w:noProof/>
            <w:webHidden/>
          </w:rPr>
          <w:fldChar w:fldCharType="begin"/>
        </w:r>
        <w:r>
          <w:rPr>
            <w:noProof/>
            <w:webHidden/>
          </w:rPr>
          <w:instrText xml:space="preserve"> PAGEREF _Toc216294304 \h </w:instrText>
        </w:r>
        <w:r>
          <w:rPr>
            <w:noProof/>
            <w:webHidden/>
          </w:rPr>
        </w:r>
        <w:r>
          <w:rPr>
            <w:noProof/>
            <w:webHidden/>
          </w:rPr>
          <w:fldChar w:fldCharType="separate"/>
        </w:r>
        <w:r>
          <w:rPr>
            <w:noProof/>
            <w:webHidden/>
          </w:rPr>
          <w:t>19</w:t>
        </w:r>
        <w:r>
          <w:rPr>
            <w:noProof/>
            <w:webHidden/>
          </w:rPr>
          <w:fldChar w:fldCharType="end"/>
        </w:r>
      </w:hyperlink>
    </w:p>
    <w:p w14:paraId="1C221E77" w14:textId="2E703BAE"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05" w:history="1">
        <w:r w:rsidRPr="00FD32E5">
          <w:rPr>
            <w:rStyle w:val="Hiperhivatkozs"/>
            <w:noProof/>
          </w:rPr>
          <w:t>3.3</w:t>
        </w:r>
        <w:r>
          <w:rPr>
            <w:rFonts w:asciiTheme="minorHAnsi" w:eastAsiaTheme="minorEastAsia" w:hAnsiTheme="minorHAnsi" w:cstheme="minorBidi"/>
            <w:noProof/>
            <w:sz w:val="22"/>
            <w:szCs w:val="22"/>
            <w:lang w:eastAsia="hu-HU"/>
          </w:rPr>
          <w:tab/>
        </w:r>
        <w:r w:rsidRPr="00FD32E5">
          <w:rPr>
            <w:rStyle w:val="Hiperhivatkozs"/>
            <w:noProof/>
          </w:rPr>
          <w:t>Szerepkörök és használati esetek</w:t>
        </w:r>
        <w:r>
          <w:rPr>
            <w:noProof/>
            <w:webHidden/>
          </w:rPr>
          <w:tab/>
        </w:r>
        <w:r>
          <w:rPr>
            <w:noProof/>
            <w:webHidden/>
          </w:rPr>
          <w:fldChar w:fldCharType="begin"/>
        </w:r>
        <w:r>
          <w:rPr>
            <w:noProof/>
            <w:webHidden/>
          </w:rPr>
          <w:instrText xml:space="preserve"> PAGEREF _Toc216294305 \h </w:instrText>
        </w:r>
        <w:r>
          <w:rPr>
            <w:noProof/>
            <w:webHidden/>
          </w:rPr>
        </w:r>
        <w:r>
          <w:rPr>
            <w:noProof/>
            <w:webHidden/>
          </w:rPr>
          <w:fldChar w:fldCharType="separate"/>
        </w:r>
        <w:r>
          <w:rPr>
            <w:noProof/>
            <w:webHidden/>
          </w:rPr>
          <w:t>19</w:t>
        </w:r>
        <w:r>
          <w:rPr>
            <w:noProof/>
            <w:webHidden/>
          </w:rPr>
          <w:fldChar w:fldCharType="end"/>
        </w:r>
      </w:hyperlink>
    </w:p>
    <w:p w14:paraId="63F7784C" w14:textId="179E4A9D"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06" w:history="1">
        <w:r w:rsidRPr="00FD32E5">
          <w:rPr>
            <w:rStyle w:val="Hiperhivatkozs"/>
            <w:noProof/>
          </w:rPr>
          <w:t>3.4</w:t>
        </w:r>
        <w:r>
          <w:rPr>
            <w:rFonts w:asciiTheme="minorHAnsi" w:eastAsiaTheme="minorEastAsia" w:hAnsiTheme="minorHAnsi" w:cstheme="minorBidi"/>
            <w:noProof/>
            <w:sz w:val="22"/>
            <w:szCs w:val="22"/>
            <w:lang w:eastAsia="hu-HU"/>
          </w:rPr>
          <w:tab/>
        </w:r>
        <w:r w:rsidRPr="00FD32E5">
          <w:rPr>
            <w:rStyle w:val="Hiperhivatkozs"/>
            <w:noProof/>
          </w:rPr>
          <w:t>Rendszerarchitektúra</w:t>
        </w:r>
        <w:r>
          <w:rPr>
            <w:noProof/>
            <w:webHidden/>
          </w:rPr>
          <w:tab/>
        </w:r>
        <w:r>
          <w:rPr>
            <w:noProof/>
            <w:webHidden/>
          </w:rPr>
          <w:fldChar w:fldCharType="begin"/>
        </w:r>
        <w:r>
          <w:rPr>
            <w:noProof/>
            <w:webHidden/>
          </w:rPr>
          <w:instrText xml:space="preserve"> PAGEREF _Toc216294306 \h </w:instrText>
        </w:r>
        <w:r>
          <w:rPr>
            <w:noProof/>
            <w:webHidden/>
          </w:rPr>
        </w:r>
        <w:r>
          <w:rPr>
            <w:noProof/>
            <w:webHidden/>
          </w:rPr>
          <w:fldChar w:fldCharType="separate"/>
        </w:r>
        <w:r>
          <w:rPr>
            <w:noProof/>
            <w:webHidden/>
          </w:rPr>
          <w:t>21</w:t>
        </w:r>
        <w:r>
          <w:rPr>
            <w:noProof/>
            <w:webHidden/>
          </w:rPr>
          <w:fldChar w:fldCharType="end"/>
        </w:r>
      </w:hyperlink>
    </w:p>
    <w:p w14:paraId="27CED6E0" w14:textId="7754B51B"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07" w:history="1">
        <w:r w:rsidRPr="00FD32E5">
          <w:rPr>
            <w:rStyle w:val="Hiperhivatkozs"/>
            <w:noProof/>
          </w:rPr>
          <w:t>3.5</w:t>
        </w:r>
        <w:r>
          <w:rPr>
            <w:rFonts w:asciiTheme="minorHAnsi" w:eastAsiaTheme="minorEastAsia" w:hAnsiTheme="minorHAnsi" w:cstheme="minorBidi"/>
            <w:noProof/>
            <w:sz w:val="22"/>
            <w:szCs w:val="22"/>
            <w:lang w:eastAsia="hu-HU"/>
          </w:rPr>
          <w:tab/>
        </w:r>
        <w:r w:rsidRPr="00FD32E5">
          <w:rPr>
            <w:rStyle w:val="Hiperhivatkozs"/>
            <w:noProof/>
          </w:rPr>
          <w:t>Adatbázis tervezés</w:t>
        </w:r>
        <w:r>
          <w:rPr>
            <w:noProof/>
            <w:webHidden/>
          </w:rPr>
          <w:tab/>
        </w:r>
        <w:r>
          <w:rPr>
            <w:noProof/>
            <w:webHidden/>
          </w:rPr>
          <w:fldChar w:fldCharType="begin"/>
        </w:r>
        <w:r>
          <w:rPr>
            <w:noProof/>
            <w:webHidden/>
          </w:rPr>
          <w:instrText xml:space="preserve"> PAGEREF _Toc216294307 \h </w:instrText>
        </w:r>
        <w:r>
          <w:rPr>
            <w:noProof/>
            <w:webHidden/>
          </w:rPr>
        </w:r>
        <w:r>
          <w:rPr>
            <w:noProof/>
            <w:webHidden/>
          </w:rPr>
          <w:fldChar w:fldCharType="separate"/>
        </w:r>
        <w:r>
          <w:rPr>
            <w:noProof/>
            <w:webHidden/>
          </w:rPr>
          <w:t>22</w:t>
        </w:r>
        <w:r>
          <w:rPr>
            <w:noProof/>
            <w:webHidden/>
          </w:rPr>
          <w:fldChar w:fldCharType="end"/>
        </w:r>
      </w:hyperlink>
    </w:p>
    <w:p w14:paraId="45160BFE" w14:textId="496AF54B"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08" w:history="1">
        <w:r w:rsidRPr="00FD32E5">
          <w:rPr>
            <w:rStyle w:val="Hiperhivatkozs"/>
            <w:noProof/>
          </w:rPr>
          <w:t>3.6</w:t>
        </w:r>
        <w:r>
          <w:rPr>
            <w:rFonts w:asciiTheme="minorHAnsi" w:eastAsiaTheme="minorEastAsia" w:hAnsiTheme="minorHAnsi" w:cstheme="minorBidi"/>
            <w:noProof/>
            <w:sz w:val="22"/>
            <w:szCs w:val="22"/>
            <w:lang w:eastAsia="hu-HU"/>
          </w:rPr>
          <w:tab/>
        </w:r>
        <w:r w:rsidRPr="00FD32E5">
          <w:rPr>
            <w:rStyle w:val="Hiperhivatkozs"/>
            <w:noProof/>
          </w:rPr>
          <w:t>Fejlesztési környezet és eszközök</w:t>
        </w:r>
        <w:r>
          <w:rPr>
            <w:noProof/>
            <w:webHidden/>
          </w:rPr>
          <w:tab/>
        </w:r>
        <w:r>
          <w:rPr>
            <w:noProof/>
            <w:webHidden/>
          </w:rPr>
          <w:fldChar w:fldCharType="begin"/>
        </w:r>
        <w:r>
          <w:rPr>
            <w:noProof/>
            <w:webHidden/>
          </w:rPr>
          <w:instrText xml:space="preserve"> PAGEREF _Toc216294308 \h </w:instrText>
        </w:r>
        <w:r>
          <w:rPr>
            <w:noProof/>
            <w:webHidden/>
          </w:rPr>
        </w:r>
        <w:r>
          <w:rPr>
            <w:noProof/>
            <w:webHidden/>
          </w:rPr>
          <w:fldChar w:fldCharType="separate"/>
        </w:r>
        <w:r>
          <w:rPr>
            <w:noProof/>
            <w:webHidden/>
          </w:rPr>
          <w:t>22</w:t>
        </w:r>
        <w:r>
          <w:rPr>
            <w:noProof/>
            <w:webHidden/>
          </w:rPr>
          <w:fldChar w:fldCharType="end"/>
        </w:r>
      </w:hyperlink>
    </w:p>
    <w:p w14:paraId="79D6E716" w14:textId="1FC1BEBF" w:rsidR="0005748C" w:rsidRDefault="0005748C">
      <w:pPr>
        <w:pStyle w:val="TJ1"/>
        <w:tabs>
          <w:tab w:val="left" w:pos="482"/>
        </w:tabs>
        <w:rPr>
          <w:rFonts w:asciiTheme="minorHAnsi" w:eastAsiaTheme="minorEastAsia" w:hAnsiTheme="minorHAnsi" w:cstheme="minorBidi"/>
          <w:b w:val="0"/>
          <w:noProof/>
          <w:sz w:val="22"/>
          <w:szCs w:val="22"/>
          <w:lang w:eastAsia="hu-HU"/>
        </w:rPr>
      </w:pPr>
      <w:hyperlink w:anchor="_Toc216294309" w:history="1">
        <w:r w:rsidRPr="00FD32E5">
          <w:rPr>
            <w:rStyle w:val="Hiperhivatkozs"/>
            <w:noProof/>
          </w:rPr>
          <w:t>4</w:t>
        </w:r>
        <w:r>
          <w:rPr>
            <w:rFonts w:asciiTheme="minorHAnsi" w:eastAsiaTheme="minorEastAsia" w:hAnsiTheme="minorHAnsi" w:cstheme="minorBidi"/>
            <w:b w:val="0"/>
            <w:noProof/>
            <w:sz w:val="22"/>
            <w:szCs w:val="22"/>
            <w:lang w:eastAsia="hu-HU"/>
          </w:rPr>
          <w:tab/>
        </w:r>
        <w:r w:rsidRPr="00FD32E5">
          <w:rPr>
            <w:rStyle w:val="Hiperhivatkozs"/>
            <w:noProof/>
          </w:rPr>
          <w:t>Önálló munka bemutatása</w:t>
        </w:r>
        <w:r>
          <w:rPr>
            <w:noProof/>
            <w:webHidden/>
          </w:rPr>
          <w:tab/>
        </w:r>
        <w:r>
          <w:rPr>
            <w:noProof/>
            <w:webHidden/>
          </w:rPr>
          <w:fldChar w:fldCharType="begin"/>
        </w:r>
        <w:r>
          <w:rPr>
            <w:noProof/>
            <w:webHidden/>
          </w:rPr>
          <w:instrText xml:space="preserve"> PAGEREF _Toc216294309 \h </w:instrText>
        </w:r>
        <w:r>
          <w:rPr>
            <w:noProof/>
            <w:webHidden/>
          </w:rPr>
        </w:r>
        <w:r>
          <w:rPr>
            <w:noProof/>
            <w:webHidden/>
          </w:rPr>
          <w:fldChar w:fldCharType="separate"/>
        </w:r>
        <w:r>
          <w:rPr>
            <w:noProof/>
            <w:webHidden/>
          </w:rPr>
          <w:t>23</w:t>
        </w:r>
        <w:r>
          <w:rPr>
            <w:noProof/>
            <w:webHidden/>
          </w:rPr>
          <w:fldChar w:fldCharType="end"/>
        </w:r>
      </w:hyperlink>
    </w:p>
    <w:p w14:paraId="446C32B3" w14:textId="65F36129"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10" w:history="1">
        <w:r w:rsidRPr="00FD32E5">
          <w:rPr>
            <w:rStyle w:val="Hiperhivatkozs"/>
            <w:noProof/>
          </w:rPr>
          <w:t>4.1</w:t>
        </w:r>
        <w:r>
          <w:rPr>
            <w:rFonts w:asciiTheme="minorHAnsi" w:eastAsiaTheme="minorEastAsia" w:hAnsiTheme="minorHAnsi" w:cstheme="minorBidi"/>
            <w:noProof/>
            <w:sz w:val="22"/>
            <w:szCs w:val="22"/>
            <w:lang w:eastAsia="hu-HU"/>
          </w:rPr>
          <w:tab/>
        </w:r>
        <w:r w:rsidRPr="00FD32E5">
          <w:rPr>
            <w:rStyle w:val="Hiperhivatkozs"/>
            <w:noProof/>
          </w:rPr>
          <w:t>Rendszertervezés és adatmodell</w:t>
        </w:r>
        <w:r>
          <w:rPr>
            <w:noProof/>
            <w:webHidden/>
          </w:rPr>
          <w:tab/>
        </w:r>
        <w:r>
          <w:rPr>
            <w:noProof/>
            <w:webHidden/>
          </w:rPr>
          <w:fldChar w:fldCharType="begin"/>
        </w:r>
        <w:r>
          <w:rPr>
            <w:noProof/>
            <w:webHidden/>
          </w:rPr>
          <w:instrText xml:space="preserve"> PAGEREF _Toc216294310 \h </w:instrText>
        </w:r>
        <w:r>
          <w:rPr>
            <w:noProof/>
            <w:webHidden/>
          </w:rPr>
        </w:r>
        <w:r>
          <w:rPr>
            <w:noProof/>
            <w:webHidden/>
          </w:rPr>
          <w:fldChar w:fldCharType="separate"/>
        </w:r>
        <w:r>
          <w:rPr>
            <w:noProof/>
            <w:webHidden/>
          </w:rPr>
          <w:t>23</w:t>
        </w:r>
        <w:r>
          <w:rPr>
            <w:noProof/>
            <w:webHidden/>
          </w:rPr>
          <w:fldChar w:fldCharType="end"/>
        </w:r>
      </w:hyperlink>
    </w:p>
    <w:p w14:paraId="05E1D2AD" w14:textId="128F9406"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11" w:history="1">
        <w:r w:rsidRPr="00FD32E5">
          <w:rPr>
            <w:rStyle w:val="Hiperhivatkozs"/>
            <w:noProof/>
          </w:rPr>
          <w:t>4.1.1</w:t>
        </w:r>
        <w:r>
          <w:rPr>
            <w:rFonts w:asciiTheme="minorHAnsi" w:eastAsiaTheme="minorEastAsia" w:hAnsiTheme="minorHAnsi" w:cstheme="minorBidi"/>
            <w:noProof/>
            <w:sz w:val="22"/>
            <w:szCs w:val="22"/>
            <w:lang w:eastAsia="hu-HU"/>
          </w:rPr>
          <w:tab/>
        </w:r>
        <w:r w:rsidRPr="00FD32E5">
          <w:rPr>
            <w:rStyle w:val="Hiperhivatkozs"/>
            <w:noProof/>
          </w:rPr>
          <w:t>Adatbázis koncepció</w:t>
        </w:r>
        <w:r>
          <w:rPr>
            <w:noProof/>
            <w:webHidden/>
          </w:rPr>
          <w:tab/>
        </w:r>
        <w:r>
          <w:rPr>
            <w:noProof/>
            <w:webHidden/>
          </w:rPr>
          <w:fldChar w:fldCharType="begin"/>
        </w:r>
        <w:r>
          <w:rPr>
            <w:noProof/>
            <w:webHidden/>
          </w:rPr>
          <w:instrText xml:space="preserve"> PAGEREF _Toc216294311 \h </w:instrText>
        </w:r>
        <w:r>
          <w:rPr>
            <w:noProof/>
            <w:webHidden/>
          </w:rPr>
        </w:r>
        <w:r>
          <w:rPr>
            <w:noProof/>
            <w:webHidden/>
          </w:rPr>
          <w:fldChar w:fldCharType="separate"/>
        </w:r>
        <w:r>
          <w:rPr>
            <w:noProof/>
            <w:webHidden/>
          </w:rPr>
          <w:t>23</w:t>
        </w:r>
        <w:r>
          <w:rPr>
            <w:noProof/>
            <w:webHidden/>
          </w:rPr>
          <w:fldChar w:fldCharType="end"/>
        </w:r>
      </w:hyperlink>
    </w:p>
    <w:p w14:paraId="435BDB90" w14:textId="63B5AA9E"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12" w:history="1">
        <w:r w:rsidRPr="00FD32E5">
          <w:rPr>
            <w:rStyle w:val="Hiperhivatkozs"/>
            <w:noProof/>
          </w:rPr>
          <w:t>4.1.2</w:t>
        </w:r>
        <w:r>
          <w:rPr>
            <w:rFonts w:asciiTheme="minorHAnsi" w:eastAsiaTheme="minorEastAsia" w:hAnsiTheme="minorHAnsi" w:cstheme="minorBidi"/>
            <w:noProof/>
            <w:sz w:val="22"/>
            <w:szCs w:val="22"/>
            <w:lang w:eastAsia="hu-HU"/>
          </w:rPr>
          <w:tab/>
        </w:r>
        <w:r w:rsidRPr="00FD32E5">
          <w:rPr>
            <w:rStyle w:val="Hiperhivatkozs"/>
            <w:noProof/>
          </w:rPr>
          <w:t>Adatmodell részletezése:</w:t>
        </w:r>
        <w:r>
          <w:rPr>
            <w:noProof/>
            <w:webHidden/>
          </w:rPr>
          <w:tab/>
        </w:r>
        <w:r>
          <w:rPr>
            <w:noProof/>
            <w:webHidden/>
          </w:rPr>
          <w:fldChar w:fldCharType="begin"/>
        </w:r>
        <w:r>
          <w:rPr>
            <w:noProof/>
            <w:webHidden/>
          </w:rPr>
          <w:instrText xml:space="preserve"> PAGEREF _Toc216294312 \h </w:instrText>
        </w:r>
        <w:r>
          <w:rPr>
            <w:noProof/>
            <w:webHidden/>
          </w:rPr>
        </w:r>
        <w:r>
          <w:rPr>
            <w:noProof/>
            <w:webHidden/>
          </w:rPr>
          <w:fldChar w:fldCharType="separate"/>
        </w:r>
        <w:r>
          <w:rPr>
            <w:noProof/>
            <w:webHidden/>
          </w:rPr>
          <w:t>24</w:t>
        </w:r>
        <w:r>
          <w:rPr>
            <w:noProof/>
            <w:webHidden/>
          </w:rPr>
          <w:fldChar w:fldCharType="end"/>
        </w:r>
      </w:hyperlink>
    </w:p>
    <w:p w14:paraId="3602FD4D" w14:textId="055D07B2"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13" w:history="1">
        <w:r w:rsidRPr="00FD32E5">
          <w:rPr>
            <w:rStyle w:val="Hiperhivatkozs"/>
            <w:noProof/>
          </w:rPr>
          <w:t>4.1.3</w:t>
        </w:r>
        <w:r>
          <w:rPr>
            <w:rFonts w:asciiTheme="minorHAnsi" w:eastAsiaTheme="minorEastAsia" w:hAnsiTheme="minorHAnsi" w:cstheme="minorBidi"/>
            <w:noProof/>
            <w:sz w:val="22"/>
            <w:szCs w:val="22"/>
            <w:lang w:eastAsia="hu-HU"/>
          </w:rPr>
          <w:tab/>
        </w:r>
        <w:r w:rsidRPr="00FD32E5">
          <w:rPr>
            <w:rStyle w:val="Hiperhivatkozs"/>
            <w:noProof/>
          </w:rPr>
          <w:t>DTO-k szerepe</w:t>
        </w:r>
        <w:r>
          <w:rPr>
            <w:noProof/>
            <w:webHidden/>
          </w:rPr>
          <w:tab/>
        </w:r>
        <w:r>
          <w:rPr>
            <w:noProof/>
            <w:webHidden/>
          </w:rPr>
          <w:fldChar w:fldCharType="begin"/>
        </w:r>
        <w:r>
          <w:rPr>
            <w:noProof/>
            <w:webHidden/>
          </w:rPr>
          <w:instrText xml:space="preserve"> PAGEREF _Toc216294313 \h </w:instrText>
        </w:r>
        <w:r>
          <w:rPr>
            <w:noProof/>
            <w:webHidden/>
          </w:rPr>
        </w:r>
        <w:r>
          <w:rPr>
            <w:noProof/>
            <w:webHidden/>
          </w:rPr>
          <w:fldChar w:fldCharType="separate"/>
        </w:r>
        <w:r>
          <w:rPr>
            <w:noProof/>
            <w:webHidden/>
          </w:rPr>
          <w:t>26</w:t>
        </w:r>
        <w:r>
          <w:rPr>
            <w:noProof/>
            <w:webHidden/>
          </w:rPr>
          <w:fldChar w:fldCharType="end"/>
        </w:r>
      </w:hyperlink>
    </w:p>
    <w:p w14:paraId="2BBC5295" w14:textId="69E64939"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14" w:history="1">
        <w:r w:rsidRPr="00FD32E5">
          <w:rPr>
            <w:rStyle w:val="Hiperhivatkozs"/>
            <w:noProof/>
          </w:rPr>
          <w:t>4.2</w:t>
        </w:r>
        <w:r>
          <w:rPr>
            <w:rFonts w:asciiTheme="minorHAnsi" w:eastAsiaTheme="minorEastAsia" w:hAnsiTheme="minorHAnsi" w:cstheme="minorBidi"/>
            <w:noProof/>
            <w:sz w:val="22"/>
            <w:szCs w:val="22"/>
            <w:lang w:eastAsia="hu-HU"/>
          </w:rPr>
          <w:tab/>
        </w:r>
        <w:r w:rsidRPr="00FD32E5">
          <w:rPr>
            <w:rStyle w:val="Hiperhivatkozs"/>
            <w:noProof/>
          </w:rPr>
          <w:t>Backend megvalósítása (ASP.NET Core)</w:t>
        </w:r>
        <w:r>
          <w:rPr>
            <w:noProof/>
            <w:webHidden/>
          </w:rPr>
          <w:tab/>
        </w:r>
        <w:r>
          <w:rPr>
            <w:noProof/>
            <w:webHidden/>
          </w:rPr>
          <w:fldChar w:fldCharType="begin"/>
        </w:r>
        <w:r>
          <w:rPr>
            <w:noProof/>
            <w:webHidden/>
          </w:rPr>
          <w:instrText xml:space="preserve"> PAGEREF _Toc216294314 \h </w:instrText>
        </w:r>
        <w:r>
          <w:rPr>
            <w:noProof/>
            <w:webHidden/>
          </w:rPr>
        </w:r>
        <w:r>
          <w:rPr>
            <w:noProof/>
            <w:webHidden/>
          </w:rPr>
          <w:fldChar w:fldCharType="separate"/>
        </w:r>
        <w:r>
          <w:rPr>
            <w:noProof/>
            <w:webHidden/>
          </w:rPr>
          <w:t>26</w:t>
        </w:r>
        <w:r>
          <w:rPr>
            <w:noProof/>
            <w:webHidden/>
          </w:rPr>
          <w:fldChar w:fldCharType="end"/>
        </w:r>
      </w:hyperlink>
    </w:p>
    <w:p w14:paraId="72B8EF46" w14:textId="2A049486"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15" w:history="1">
        <w:r w:rsidRPr="00FD32E5">
          <w:rPr>
            <w:rStyle w:val="Hiperhivatkozs"/>
            <w:noProof/>
          </w:rPr>
          <w:t>4.2.1</w:t>
        </w:r>
        <w:r>
          <w:rPr>
            <w:rFonts w:asciiTheme="minorHAnsi" w:eastAsiaTheme="minorEastAsia" w:hAnsiTheme="minorHAnsi" w:cstheme="minorBidi"/>
            <w:noProof/>
            <w:sz w:val="22"/>
            <w:szCs w:val="22"/>
            <w:lang w:eastAsia="hu-HU"/>
          </w:rPr>
          <w:tab/>
        </w:r>
        <w:r w:rsidRPr="00FD32E5">
          <w:rPr>
            <w:rStyle w:val="Hiperhivatkozs"/>
            <w:noProof/>
          </w:rPr>
          <w:t>Architektúra és tervezési minták</w:t>
        </w:r>
        <w:r>
          <w:rPr>
            <w:noProof/>
            <w:webHidden/>
          </w:rPr>
          <w:tab/>
        </w:r>
        <w:r>
          <w:rPr>
            <w:noProof/>
            <w:webHidden/>
          </w:rPr>
          <w:fldChar w:fldCharType="begin"/>
        </w:r>
        <w:r>
          <w:rPr>
            <w:noProof/>
            <w:webHidden/>
          </w:rPr>
          <w:instrText xml:space="preserve"> PAGEREF _Toc216294315 \h </w:instrText>
        </w:r>
        <w:r>
          <w:rPr>
            <w:noProof/>
            <w:webHidden/>
          </w:rPr>
        </w:r>
        <w:r>
          <w:rPr>
            <w:noProof/>
            <w:webHidden/>
          </w:rPr>
          <w:fldChar w:fldCharType="separate"/>
        </w:r>
        <w:r>
          <w:rPr>
            <w:noProof/>
            <w:webHidden/>
          </w:rPr>
          <w:t>26</w:t>
        </w:r>
        <w:r>
          <w:rPr>
            <w:noProof/>
            <w:webHidden/>
          </w:rPr>
          <w:fldChar w:fldCharType="end"/>
        </w:r>
      </w:hyperlink>
    </w:p>
    <w:p w14:paraId="3BC045C5" w14:textId="34B405F0"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16" w:history="1">
        <w:r w:rsidRPr="00FD32E5">
          <w:rPr>
            <w:rStyle w:val="Hiperhivatkozs"/>
            <w:noProof/>
          </w:rPr>
          <w:t>4.2.2</w:t>
        </w:r>
        <w:r>
          <w:rPr>
            <w:rFonts w:asciiTheme="minorHAnsi" w:eastAsiaTheme="minorEastAsia" w:hAnsiTheme="minorHAnsi" w:cstheme="minorBidi"/>
            <w:noProof/>
            <w:sz w:val="22"/>
            <w:szCs w:val="22"/>
            <w:lang w:eastAsia="hu-HU"/>
          </w:rPr>
          <w:tab/>
        </w:r>
        <w:r w:rsidRPr="00FD32E5">
          <w:rPr>
            <w:rStyle w:val="Hiperhivatkozs"/>
            <w:noProof/>
          </w:rPr>
          <w:t>Hitelesítés és biztonság</w:t>
        </w:r>
        <w:r>
          <w:rPr>
            <w:noProof/>
            <w:webHidden/>
          </w:rPr>
          <w:tab/>
        </w:r>
        <w:r>
          <w:rPr>
            <w:noProof/>
            <w:webHidden/>
          </w:rPr>
          <w:fldChar w:fldCharType="begin"/>
        </w:r>
        <w:r>
          <w:rPr>
            <w:noProof/>
            <w:webHidden/>
          </w:rPr>
          <w:instrText xml:space="preserve"> PAGEREF _Toc216294316 \h </w:instrText>
        </w:r>
        <w:r>
          <w:rPr>
            <w:noProof/>
            <w:webHidden/>
          </w:rPr>
        </w:r>
        <w:r>
          <w:rPr>
            <w:noProof/>
            <w:webHidden/>
          </w:rPr>
          <w:fldChar w:fldCharType="separate"/>
        </w:r>
        <w:r>
          <w:rPr>
            <w:noProof/>
            <w:webHidden/>
          </w:rPr>
          <w:t>27</w:t>
        </w:r>
        <w:r>
          <w:rPr>
            <w:noProof/>
            <w:webHidden/>
          </w:rPr>
          <w:fldChar w:fldCharType="end"/>
        </w:r>
      </w:hyperlink>
    </w:p>
    <w:p w14:paraId="5A415B6D" w14:textId="76D7C10D"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17" w:history="1">
        <w:r w:rsidRPr="00FD32E5">
          <w:rPr>
            <w:rStyle w:val="Hiperhivatkozs"/>
            <w:noProof/>
          </w:rPr>
          <w:t>4.2.3</w:t>
        </w:r>
        <w:r>
          <w:rPr>
            <w:rFonts w:asciiTheme="minorHAnsi" w:eastAsiaTheme="minorEastAsia" w:hAnsiTheme="minorHAnsi" w:cstheme="minorBidi"/>
            <w:noProof/>
            <w:sz w:val="22"/>
            <w:szCs w:val="22"/>
            <w:lang w:eastAsia="hu-HU"/>
          </w:rPr>
          <w:tab/>
        </w:r>
        <w:r w:rsidRPr="00FD32E5">
          <w:rPr>
            <w:rStyle w:val="Hiperhivatkozs"/>
            <w:noProof/>
          </w:rPr>
          <w:t>Felhasználói profil és célok kezelése</w:t>
        </w:r>
        <w:r>
          <w:rPr>
            <w:noProof/>
            <w:webHidden/>
          </w:rPr>
          <w:tab/>
        </w:r>
        <w:r>
          <w:rPr>
            <w:noProof/>
            <w:webHidden/>
          </w:rPr>
          <w:fldChar w:fldCharType="begin"/>
        </w:r>
        <w:r>
          <w:rPr>
            <w:noProof/>
            <w:webHidden/>
          </w:rPr>
          <w:instrText xml:space="preserve"> PAGEREF _Toc216294317 \h </w:instrText>
        </w:r>
        <w:r>
          <w:rPr>
            <w:noProof/>
            <w:webHidden/>
          </w:rPr>
        </w:r>
        <w:r>
          <w:rPr>
            <w:noProof/>
            <w:webHidden/>
          </w:rPr>
          <w:fldChar w:fldCharType="separate"/>
        </w:r>
        <w:r>
          <w:rPr>
            <w:noProof/>
            <w:webHidden/>
          </w:rPr>
          <w:t>29</w:t>
        </w:r>
        <w:r>
          <w:rPr>
            <w:noProof/>
            <w:webHidden/>
          </w:rPr>
          <w:fldChar w:fldCharType="end"/>
        </w:r>
      </w:hyperlink>
    </w:p>
    <w:p w14:paraId="185D3BAB" w14:textId="6FBB2F0F"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18" w:history="1">
        <w:r w:rsidRPr="00FD32E5">
          <w:rPr>
            <w:rStyle w:val="Hiperhivatkozs"/>
            <w:noProof/>
          </w:rPr>
          <w:t>4.2.4</w:t>
        </w:r>
        <w:r>
          <w:rPr>
            <w:rFonts w:asciiTheme="minorHAnsi" w:eastAsiaTheme="minorEastAsia" w:hAnsiTheme="minorHAnsi" w:cstheme="minorBidi"/>
            <w:noProof/>
            <w:sz w:val="22"/>
            <w:szCs w:val="22"/>
            <w:lang w:eastAsia="hu-HU"/>
          </w:rPr>
          <w:tab/>
        </w:r>
        <w:r w:rsidRPr="00FD32E5">
          <w:rPr>
            <w:rStyle w:val="Hiperhivatkozs"/>
            <w:noProof/>
          </w:rPr>
          <w:t>Ételek</w:t>
        </w:r>
        <w:r>
          <w:rPr>
            <w:noProof/>
            <w:webHidden/>
          </w:rPr>
          <w:tab/>
        </w:r>
        <w:r>
          <w:rPr>
            <w:noProof/>
            <w:webHidden/>
          </w:rPr>
          <w:fldChar w:fldCharType="begin"/>
        </w:r>
        <w:r>
          <w:rPr>
            <w:noProof/>
            <w:webHidden/>
          </w:rPr>
          <w:instrText xml:space="preserve"> PAGEREF _Toc216294318 \h </w:instrText>
        </w:r>
        <w:r>
          <w:rPr>
            <w:noProof/>
            <w:webHidden/>
          </w:rPr>
        </w:r>
        <w:r>
          <w:rPr>
            <w:noProof/>
            <w:webHidden/>
          </w:rPr>
          <w:fldChar w:fldCharType="separate"/>
        </w:r>
        <w:r>
          <w:rPr>
            <w:noProof/>
            <w:webHidden/>
          </w:rPr>
          <w:t>30</w:t>
        </w:r>
        <w:r>
          <w:rPr>
            <w:noProof/>
            <w:webHidden/>
          </w:rPr>
          <w:fldChar w:fldCharType="end"/>
        </w:r>
      </w:hyperlink>
    </w:p>
    <w:p w14:paraId="4BC6C525" w14:textId="041DB2FB"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19" w:history="1">
        <w:r w:rsidRPr="00FD32E5">
          <w:rPr>
            <w:rStyle w:val="Hiperhivatkozs"/>
            <w:noProof/>
          </w:rPr>
          <w:t>4.2.5</w:t>
        </w:r>
        <w:r>
          <w:rPr>
            <w:rFonts w:asciiTheme="minorHAnsi" w:eastAsiaTheme="minorEastAsia" w:hAnsiTheme="minorHAnsi" w:cstheme="minorBidi"/>
            <w:noProof/>
            <w:sz w:val="22"/>
            <w:szCs w:val="22"/>
            <w:lang w:eastAsia="hu-HU"/>
          </w:rPr>
          <w:tab/>
        </w:r>
        <w:r w:rsidRPr="00FD32E5">
          <w:rPr>
            <w:rStyle w:val="Hiperhivatkozs"/>
            <w:noProof/>
          </w:rPr>
          <w:t>Aktivitás katalógus</w:t>
        </w:r>
        <w:r>
          <w:rPr>
            <w:noProof/>
            <w:webHidden/>
          </w:rPr>
          <w:tab/>
        </w:r>
        <w:r>
          <w:rPr>
            <w:noProof/>
            <w:webHidden/>
          </w:rPr>
          <w:fldChar w:fldCharType="begin"/>
        </w:r>
        <w:r>
          <w:rPr>
            <w:noProof/>
            <w:webHidden/>
          </w:rPr>
          <w:instrText xml:space="preserve"> PAGEREF _Toc216294319 \h </w:instrText>
        </w:r>
        <w:r>
          <w:rPr>
            <w:noProof/>
            <w:webHidden/>
          </w:rPr>
        </w:r>
        <w:r>
          <w:rPr>
            <w:noProof/>
            <w:webHidden/>
          </w:rPr>
          <w:fldChar w:fldCharType="separate"/>
        </w:r>
        <w:r>
          <w:rPr>
            <w:noProof/>
            <w:webHidden/>
          </w:rPr>
          <w:t>31</w:t>
        </w:r>
        <w:r>
          <w:rPr>
            <w:noProof/>
            <w:webHidden/>
          </w:rPr>
          <w:fldChar w:fldCharType="end"/>
        </w:r>
      </w:hyperlink>
    </w:p>
    <w:p w14:paraId="2385F4DC" w14:textId="08D495DA"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0" w:history="1">
        <w:r w:rsidRPr="00FD32E5">
          <w:rPr>
            <w:rStyle w:val="Hiperhivatkozs"/>
            <w:noProof/>
          </w:rPr>
          <w:t>4.2.6</w:t>
        </w:r>
        <w:r>
          <w:rPr>
            <w:rFonts w:asciiTheme="minorHAnsi" w:eastAsiaTheme="minorEastAsia" w:hAnsiTheme="minorHAnsi" w:cstheme="minorBidi"/>
            <w:noProof/>
            <w:sz w:val="22"/>
            <w:szCs w:val="22"/>
            <w:lang w:eastAsia="hu-HU"/>
          </w:rPr>
          <w:tab/>
        </w:r>
        <w:r w:rsidRPr="00FD32E5">
          <w:rPr>
            <w:rStyle w:val="Hiperhivatkozs"/>
            <w:noProof/>
          </w:rPr>
          <w:t>Receptkezelés</w:t>
        </w:r>
        <w:r>
          <w:rPr>
            <w:noProof/>
            <w:webHidden/>
          </w:rPr>
          <w:tab/>
        </w:r>
        <w:r>
          <w:rPr>
            <w:noProof/>
            <w:webHidden/>
          </w:rPr>
          <w:fldChar w:fldCharType="begin"/>
        </w:r>
        <w:r>
          <w:rPr>
            <w:noProof/>
            <w:webHidden/>
          </w:rPr>
          <w:instrText xml:space="preserve"> PAGEREF _Toc216294320 \h </w:instrText>
        </w:r>
        <w:r>
          <w:rPr>
            <w:noProof/>
            <w:webHidden/>
          </w:rPr>
        </w:r>
        <w:r>
          <w:rPr>
            <w:noProof/>
            <w:webHidden/>
          </w:rPr>
          <w:fldChar w:fldCharType="separate"/>
        </w:r>
        <w:r>
          <w:rPr>
            <w:noProof/>
            <w:webHidden/>
          </w:rPr>
          <w:t>31</w:t>
        </w:r>
        <w:r>
          <w:rPr>
            <w:noProof/>
            <w:webHidden/>
          </w:rPr>
          <w:fldChar w:fldCharType="end"/>
        </w:r>
      </w:hyperlink>
    </w:p>
    <w:p w14:paraId="650F5C49" w14:textId="56CC689F"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1" w:history="1">
        <w:r w:rsidRPr="00FD32E5">
          <w:rPr>
            <w:rStyle w:val="Hiperhivatkozs"/>
            <w:noProof/>
          </w:rPr>
          <w:t>4.2.7</w:t>
        </w:r>
        <w:r>
          <w:rPr>
            <w:rFonts w:asciiTheme="minorHAnsi" w:eastAsiaTheme="minorEastAsia" w:hAnsiTheme="minorHAnsi" w:cstheme="minorBidi"/>
            <w:noProof/>
            <w:sz w:val="22"/>
            <w:szCs w:val="22"/>
            <w:lang w:eastAsia="hu-HU"/>
          </w:rPr>
          <w:tab/>
        </w:r>
        <w:r w:rsidRPr="00FD32E5">
          <w:rPr>
            <w:rStyle w:val="Hiperhivatkozs"/>
            <w:noProof/>
          </w:rPr>
          <w:t>Naplózás</w:t>
        </w:r>
        <w:r>
          <w:rPr>
            <w:noProof/>
            <w:webHidden/>
          </w:rPr>
          <w:tab/>
        </w:r>
        <w:r>
          <w:rPr>
            <w:noProof/>
            <w:webHidden/>
          </w:rPr>
          <w:fldChar w:fldCharType="begin"/>
        </w:r>
        <w:r>
          <w:rPr>
            <w:noProof/>
            <w:webHidden/>
          </w:rPr>
          <w:instrText xml:space="preserve"> PAGEREF _Toc216294321 \h </w:instrText>
        </w:r>
        <w:r>
          <w:rPr>
            <w:noProof/>
            <w:webHidden/>
          </w:rPr>
        </w:r>
        <w:r>
          <w:rPr>
            <w:noProof/>
            <w:webHidden/>
          </w:rPr>
          <w:fldChar w:fldCharType="separate"/>
        </w:r>
        <w:r>
          <w:rPr>
            <w:noProof/>
            <w:webHidden/>
          </w:rPr>
          <w:t>32</w:t>
        </w:r>
        <w:r>
          <w:rPr>
            <w:noProof/>
            <w:webHidden/>
          </w:rPr>
          <w:fldChar w:fldCharType="end"/>
        </w:r>
      </w:hyperlink>
    </w:p>
    <w:p w14:paraId="1954377C" w14:textId="2EB6A996"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2" w:history="1">
        <w:r w:rsidRPr="00FD32E5">
          <w:rPr>
            <w:rStyle w:val="Hiperhivatkozs"/>
            <w:noProof/>
          </w:rPr>
          <w:t>4.2.8</w:t>
        </w:r>
        <w:r>
          <w:rPr>
            <w:rFonts w:asciiTheme="minorHAnsi" w:eastAsiaTheme="minorEastAsia" w:hAnsiTheme="minorHAnsi" w:cstheme="minorBidi"/>
            <w:noProof/>
            <w:sz w:val="22"/>
            <w:szCs w:val="22"/>
            <w:lang w:eastAsia="hu-HU"/>
          </w:rPr>
          <w:tab/>
        </w:r>
        <w:r w:rsidRPr="00FD32E5">
          <w:rPr>
            <w:rStyle w:val="Hiperhivatkozs"/>
            <w:noProof/>
          </w:rPr>
          <w:t>Adatszolgáltatás a vizualizációhoz (Grafikon és Naptár)</w:t>
        </w:r>
        <w:r>
          <w:rPr>
            <w:noProof/>
            <w:webHidden/>
          </w:rPr>
          <w:tab/>
        </w:r>
        <w:r>
          <w:rPr>
            <w:noProof/>
            <w:webHidden/>
          </w:rPr>
          <w:fldChar w:fldCharType="begin"/>
        </w:r>
        <w:r>
          <w:rPr>
            <w:noProof/>
            <w:webHidden/>
          </w:rPr>
          <w:instrText xml:space="preserve"> PAGEREF _Toc216294322 \h </w:instrText>
        </w:r>
        <w:r>
          <w:rPr>
            <w:noProof/>
            <w:webHidden/>
          </w:rPr>
        </w:r>
        <w:r>
          <w:rPr>
            <w:noProof/>
            <w:webHidden/>
          </w:rPr>
          <w:fldChar w:fldCharType="separate"/>
        </w:r>
        <w:r>
          <w:rPr>
            <w:noProof/>
            <w:webHidden/>
          </w:rPr>
          <w:t>34</w:t>
        </w:r>
        <w:r>
          <w:rPr>
            <w:noProof/>
            <w:webHidden/>
          </w:rPr>
          <w:fldChar w:fldCharType="end"/>
        </w:r>
      </w:hyperlink>
    </w:p>
    <w:p w14:paraId="4EE15727" w14:textId="7A8E89E2"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3" w:history="1">
        <w:r w:rsidRPr="00FD32E5">
          <w:rPr>
            <w:rStyle w:val="Hiperhivatkozs"/>
            <w:noProof/>
          </w:rPr>
          <w:t>4.2.9</w:t>
        </w:r>
        <w:r>
          <w:rPr>
            <w:rFonts w:asciiTheme="minorHAnsi" w:eastAsiaTheme="minorEastAsia" w:hAnsiTheme="minorHAnsi" w:cstheme="minorBidi"/>
            <w:noProof/>
            <w:sz w:val="22"/>
            <w:szCs w:val="22"/>
            <w:lang w:eastAsia="hu-HU"/>
          </w:rPr>
          <w:tab/>
        </w:r>
        <w:r w:rsidRPr="00FD32E5">
          <w:rPr>
            <w:rStyle w:val="Hiperhivatkozs"/>
            <w:noProof/>
          </w:rPr>
          <w:t>API Dokumentáció</w:t>
        </w:r>
        <w:r>
          <w:rPr>
            <w:noProof/>
            <w:webHidden/>
          </w:rPr>
          <w:tab/>
        </w:r>
        <w:r>
          <w:rPr>
            <w:noProof/>
            <w:webHidden/>
          </w:rPr>
          <w:fldChar w:fldCharType="begin"/>
        </w:r>
        <w:r>
          <w:rPr>
            <w:noProof/>
            <w:webHidden/>
          </w:rPr>
          <w:instrText xml:space="preserve"> PAGEREF _Toc216294323 \h </w:instrText>
        </w:r>
        <w:r>
          <w:rPr>
            <w:noProof/>
            <w:webHidden/>
          </w:rPr>
        </w:r>
        <w:r>
          <w:rPr>
            <w:noProof/>
            <w:webHidden/>
          </w:rPr>
          <w:fldChar w:fldCharType="separate"/>
        </w:r>
        <w:r>
          <w:rPr>
            <w:noProof/>
            <w:webHidden/>
          </w:rPr>
          <w:t>35</w:t>
        </w:r>
        <w:r>
          <w:rPr>
            <w:noProof/>
            <w:webHidden/>
          </w:rPr>
          <w:fldChar w:fldCharType="end"/>
        </w:r>
      </w:hyperlink>
    </w:p>
    <w:p w14:paraId="35D95B78" w14:textId="5FFE5823"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24" w:history="1">
        <w:r w:rsidRPr="00FD32E5">
          <w:rPr>
            <w:rStyle w:val="Hiperhivatkozs"/>
            <w:noProof/>
          </w:rPr>
          <w:t>4.3</w:t>
        </w:r>
        <w:r>
          <w:rPr>
            <w:rFonts w:asciiTheme="minorHAnsi" w:eastAsiaTheme="minorEastAsia" w:hAnsiTheme="minorHAnsi" w:cstheme="minorBidi"/>
            <w:noProof/>
            <w:sz w:val="22"/>
            <w:szCs w:val="22"/>
            <w:lang w:eastAsia="hu-HU"/>
          </w:rPr>
          <w:tab/>
        </w:r>
        <w:r w:rsidRPr="00FD32E5">
          <w:rPr>
            <w:rStyle w:val="Hiperhivatkozs"/>
            <w:noProof/>
          </w:rPr>
          <w:t>A Frontend megvalósítása</w:t>
        </w:r>
        <w:r>
          <w:rPr>
            <w:noProof/>
            <w:webHidden/>
          </w:rPr>
          <w:tab/>
        </w:r>
        <w:r>
          <w:rPr>
            <w:noProof/>
            <w:webHidden/>
          </w:rPr>
          <w:fldChar w:fldCharType="begin"/>
        </w:r>
        <w:r>
          <w:rPr>
            <w:noProof/>
            <w:webHidden/>
          </w:rPr>
          <w:instrText xml:space="preserve"> PAGEREF _Toc216294324 \h </w:instrText>
        </w:r>
        <w:r>
          <w:rPr>
            <w:noProof/>
            <w:webHidden/>
          </w:rPr>
        </w:r>
        <w:r>
          <w:rPr>
            <w:noProof/>
            <w:webHidden/>
          </w:rPr>
          <w:fldChar w:fldCharType="separate"/>
        </w:r>
        <w:r>
          <w:rPr>
            <w:noProof/>
            <w:webHidden/>
          </w:rPr>
          <w:t>35</w:t>
        </w:r>
        <w:r>
          <w:rPr>
            <w:noProof/>
            <w:webHidden/>
          </w:rPr>
          <w:fldChar w:fldCharType="end"/>
        </w:r>
      </w:hyperlink>
    </w:p>
    <w:p w14:paraId="6E96DE70" w14:textId="5064D282"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5" w:history="1">
        <w:r w:rsidRPr="00FD32E5">
          <w:rPr>
            <w:rStyle w:val="Hiperhivatkozs"/>
            <w:noProof/>
          </w:rPr>
          <w:t>4.3.1</w:t>
        </w:r>
        <w:r>
          <w:rPr>
            <w:rFonts w:asciiTheme="minorHAnsi" w:eastAsiaTheme="minorEastAsia" w:hAnsiTheme="minorHAnsi" w:cstheme="minorBidi"/>
            <w:noProof/>
            <w:sz w:val="22"/>
            <w:szCs w:val="22"/>
            <w:lang w:eastAsia="hu-HU"/>
          </w:rPr>
          <w:tab/>
        </w:r>
        <w:r w:rsidRPr="00FD32E5">
          <w:rPr>
            <w:rStyle w:val="Hiperhivatkozs"/>
            <w:noProof/>
          </w:rPr>
          <w:t>Kliens oldali architektúra és modularitás</w:t>
        </w:r>
        <w:r>
          <w:rPr>
            <w:noProof/>
            <w:webHidden/>
          </w:rPr>
          <w:tab/>
        </w:r>
        <w:r>
          <w:rPr>
            <w:noProof/>
            <w:webHidden/>
          </w:rPr>
          <w:fldChar w:fldCharType="begin"/>
        </w:r>
        <w:r>
          <w:rPr>
            <w:noProof/>
            <w:webHidden/>
          </w:rPr>
          <w:instrText xml:space="preserve"> PAGEREF _Toc216294325 \h </w:instrText>
        </w:r>
        <w:r>
          <w:rPr>
            <w:noProof/>
            <w:webHidden/>
          </w:rPr>
        </w:r>
        <w:r>
          <w:rPr>
            <w:noProof/>
            <w:webHidden/>
          </w:rPr>
          <w:fldChar w:fldCharType="separate"/>
        </w:r>
        <w:r>
          <w:rPr>
            <w:noProof/>
            <w:webHidden/>
          </w:rPr>
          <w:t>35</w:t>
        </w:r>
        <w:r>
          <w:rPr>
            <w:noProof/>
            <w:webHidden/>
          </w:rPr>
          <w:fldChar w:fldCharType="end"/>
        </w:r>
      </w:hyperlink>
    </w:p>
    <w:p w14:paraId="2CE05258" w14:textId="22BFEE2C"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6" w:history="1">
        <w:r w:rsidRPr="00FD32E5">
          <w:rPr>
            <w:rStyle w:val="Hiperhivatkozs"/>
            <w:noProof/>
          </w:rPr>
          <w:t>4.3.2</w:t>
        </w:r>
        <w:r>
          <w:rPr>
            <w:rFonts w:asciiTheme="minorHAnsi" w:eastAsiaTheme="minorEastAsia" w:hAnsiTheme="minorHAnsi" w:cstheme="minorBidi"/>
            <w:noProof/>
            <w:sz w:val="22"/>
            <w:szCs w:val="22"/>
            <w:lang w:eastAsia="hu-HU"/>
          </w:rPr>
          <w:tab/>
        </w:r>
        <w:r w:rsidRPr="00FD32E5">
          <w:rPr>
            <w:rStyle w:val="Hiperhivatkozs"/>
            <w:noProof/>
          </w:rPr>
          <w:t>Navigáció és útvonal védelem (Routing &amp; Security)</w:t>
        </w:r>
        <w:r>
          <w:rPr>
            <w:noProof/>
            <w:webHidden/>
          </w:rPr>
          <w:tab/>
        </w:r>
        <w:r>
          <w:rPr>
            <w:noProof/>
            <w:webHidden/>
          </w:rPr>
          <w:fldChar w:fldCharType="begin"/>
        </w:r>
        <w:r>
          <w:rPr>
            <w:noProof/>
            <w:webHidden/>
          </w:rPr>
          <w:instrText xml:space="preserve"> PAGEREF _Toc216294326 \h </w:instrText>
        </w:r>
        <w:r>
          <w:rPr>
            <w:noProof/>
            <w:webHidden/>
          </w:rPr>
        </w:r>
        <w:r>
          <w:rPr>
            <w:noProof/>
            <w:webHidden/>
          </w:rPr>
          <w:fldChar w:fldCharType="separate"/>
        </w:r>
        <w:r>
          <w:rPr>
            <w:noProof/>
            <w:webHidden/>
          </w:rPr>
          <w:t>39</w:t>
        </w:r>
        <w:r>
          <w:rPr>
            <w:noProof/>
            <w:webHidden/>
          </w:rPr>
          <w:fldChar w:fldCharType="end"/>
        </w:r>
      </w:hyperlink>
    </w:p>
    <w:p w14:paraId="34C3C3ED" w14:textId="65A1FF14"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7" w:history="1">
        <w:r w:rsidRPr="00FD32E5">
          <w:rPr>
            <w:rStyle w:val="Hiperhivatkozs"/>
            <w:noProof/>
          </w:rPr>
          <w:t>4.3.3</w:t>
        </w:r>
        <w:r>
          <w:rPr>
            <w:rFonts w:asciiTheme="minorHAnsi" w:eastAsiaTheme="minorEastAsia" w:hAnsiTheme="minorHAnsi" w:cstheme="minorBidi"/>
            <w:noProof/>
            <w:sz w:val="22"/>
            <w:szCs w:val="22"/>
            <w:lang w:eastAsia="hu-HU"/>
          </w:rPr>
          <w:tab/>
        </w:r>
        <w:r w:rsidRPr="00FD32E5">
          <w:rPr>
            <w:rStyle w:val="Hiperhivatkozs"/>
            <w:noProof/>
          </w:rPr>
          <w:t>Kommunikáció a backenddel (API Layer)</w:t>
        </w:r>
        <w:r>
          <w:rPr>
            <w:noProof/>
            <w:webHidden/>
          </w:rPr>
          <w:tab/>
        </w:r>
        <w:r>
          <w:rPr>
            <w:noProof/>
            <w:webHidden/>
          </w:rPr>
          <w:fldChar w:fldCharType="begin"/>
        </w:r>
        <w:r>
          <w:rPr>
            <w:noProof/>
            <w:webHidden/>
          </w:rPr>
          <w:instrText xml:space="preserve"> PAGEREF _Toc216294327 \h </w:instrText>
        </w:r>
        <w:r>
          <w:rPr>
            <w:noProof/>
            <w:webHidden/>
          </w:rPr>
        </w:r>
        <w:r>
          <w:rPr>
            <w:noProof/>
            <w:webHidden/>
          </w:rPr>
          <w:fldChar w:fldCharType="separate"/>
        </w:r>
        <w:r>
          <w:rPr>
            <w:noProof/>
            <w:webHidden/>
          </w:rPr>
          <w:t>42</w:t>
        </w:r>
        <w:r>
          <w:rPr>
            <w:noProof/>
            <w:webHidden/>
          </w:rPr>
          <w:fldChar w:fldCharType="end"/>
        </w:r>
      </w:hyperlink>
    </w:p>
    <w:p w14:paraId="5540194A" w14:textId="18AE777E"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8" w:history="1">
        <w:r w:rsidRPr="00FD32E5">
          <w:rPr>
            <w:rStyle w:val="Hiperhivatkozs"/>
            <w:noProof/>
          </w:rPr>
          <w:t>4.3.4</w:t>
        </w:r>
        <w:r>
          <w:rPr>
            <w:rFonts w:asciiTheme="minorHAnsi" w:eastAsiaTheme="minorEastAsia" w:hAnsiTheme="minorHAnsi" w:cstheme="minorBidi"/>
            <w:noProof/>
            <w:sz w:val="22"/>
            <w:szCs w:val="22"/>
            <w:lang w:eastAsia="hu-HU"/>
          </w:rPr>
          <w:tab/>
        </w:r>
        <w:r w:rsidRPr="00FD32E5">
          <w:rPr>
            <w:rStyle w:val="Hiperhivatkozs"/>
            <w:noProof/>
          </w:rPr>
          <w:t>Felhasználókezelés (Account Module)</w:t>
        </w:r>
        <w:r>
          <w:rPr>
            <w:noProof/>
            <w:webHidden/>
          </w:rPr>
          <w:tab/>
        </w:r>
        <w:r>
          <w:rPr>
            <w:noProof/>
            <w:webHidden/>
          </w:rPr>
          <w:fldChar w:fldCharType="begin"/>
        </w:r>
        <w:r>
          <w:rPr>
            <w:noProof/>
            <w:webHidden/>
          </w:rPr>
          <w:instrText xml:space="preserve"> PAGEREF _Toc216294328 \h </w:instrText>
        </w:r>
        <w:r>
          <w:rPr>
            <w:noProof/>
            <w:webHidden/>
          </w:rPr>
        </w:r>
        <w:r>
          <w:rPr>
            <w:noProof/>
            <w:webHidden/>
          </w:rPr>
          <w:fldChar w:fldCharType="separate"/>
        </w:r>
        <w:r>
          <w:rPr>
            <w:noProof/>
            <w:webHidden/>
          </w:rPr>
          <w:t>45</w:t>
        </w:r>
        <w:r>
          <w:rPr>
            <w:noProof/>
            <w:webHidden/>
          </w:rPr>
          <w:fldChar w:fldCharType="end"/>
        </w:r>
      </w:hyperlink>
    </w:p>
    <w:p w14:paraId="1716FC95" w14:textId="6DEE8D94"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29" w:history="1">
        <w:r w:rsidRPr="00FD32E5">
          <w:rPr>
            <w:rStyle w:val="Hiperhivatkozs"/>
            <w:noProof/>
          </w:rPr>
          <w:t>4.3.5</w:t>
        </w:r>
        <w:r>
          <w:rPr>
            <w:rFonts w:asciiTheme="minorHAnsi" w:eastAsiaTheme="minorEastAsia" w:hAnsiTheme="minorHAnsi" w:cstheme="minorBidi"/>
            <w:noProof/>
            <w:sz w:val="22"/>
            <w:szCs w:val="22"/>
            <w:lang w:eastAsia="hu-HU"/>
          </w:rPr>
          <w:tab/>
        </w:r>
        <w:r w:rsidRPr="00FD32E5">
          <w:rPr>
            <w:rStyle w:val="Hiperhivatkozs"/>
            <w:noProof/>
          </w:rPr>
          <w:t>Adatkezelés és törzsadatok (CRUD)</w:t>
        </w:r>
        <w:r>
          <w:rPr>
            <w:noProof/>
            <w:webHidden/>
          </w:rPr>
          <w:tab/>
        </w:r>
        <w:r>
          <w:rPr>
            <w:noProof/>
            <w:webHidden/>
          </w:rPr>
          <w:fldChar w:fldCharType="begin"/>
        </w:r>
        <w:r>
          <w:rPr>
            <w:noProof/>
            <w:webHidden/>
          </w:rPr>
          <w:instrText xml:space="preserve"> PAGEREF _Toc216294329 \h </w:instrText>
        </w:r>
        <w:r>
          <w:rPr>
            <w:noProof/>
            <w:webHidden/>
          </w:rPr>
        </w:r>
        <w:r>
          <w:rPr>
            <w:noProof/>
            <w:webHidden/>
          </w:rPr>
          <w:fldChar w:fldCharType="separate"/>
        </w:r>
        <w:r>
          <w:rPr>
            <w:noProof/>
            <w:webHidden/>
          </w:rPr>
          <w:t>47</w:t>
        </w:r>
        <w:r>
          <w:rPr>
            <w:noProof/>
            <w:webHidden/>
          </w:rPr>
          <w:fldChar w:fldCharType="end"/>
        </w:r>
      </w:hyperlink>
    </w:p>
    <w:p w14:paraId="67E4ABA8" w14:textId="2564FE3F"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30" w:history="1">
        <w:r w:rsidRPr="00FD32E5">
          <w:rPr>
            <w:rStyle w:val="Hiperhivatkozs"/>
            <w:noProof/>
          </w:rPr>
          <w:t>4.3.6</w:t>
        </w:r>
        <w:r>
          <w:rPr>
            <w:rFonts w:asciiTheme="minorHAnsi" w:eastAsiaTheme="minorEastAsia" w:hAnsiTheme="minorHAnsi" w:cstheme="minorBidi"/>
            <w:noProof/>
            <w:sz w:val="22"/>
            <w:szCs w:val="22"/>
            <w:lang w:eastAsia="hu-HU"/>
          </w:rPr>
          <w:tab/>
        </w:r>
        <w:r w:rsidRPr="00FD32E5">
          <w:rPr>
            <w:rStyle w:val="Hiperhivatkozs"/>
            <w:noProof/>
          </w:rPr>
          <w:t>Komplex űrlapkezelés: receptkészítő</w:t>
        </w:r>
        <w:r>
          <w:rPr>
            <w:noProof/>
            <w:webHidden/>
          </w:rPr>
          <w:tab/>
        </w:r>
        <w:r>
          <w:rPr>
            <w:noProof/>
            <w:webHidden/>
          </w:rPr>
          <w:fldChar w:fldCharType="begin"/>
        </w:r>
        <w:r>
          <w:rPr>
            <w:noProof/>
            <w:webHidden/>
          </w:rPr>
          <w:instrText xml:space="preserve"> PAGEREF _Toc216294330 \h </w:instrText>
        </w:r>
        <w:r>
          <w:rPr>
            <w:noProof/>
            <w:webHidden/>
          </w:rPr>
        </w:r>
        <w:r>
          <w:rPr>
            <w:noProof/>
            <w:webHidden/>
          </w:rPr>
          <w:fldChar w:fldCharType="separate"/>
        </w:r>
        <w:r>
          <w:rPr>
            <w:noProof/>
            <w:webHidden/>
          </w:rPr>
          <w:t>49</w:t>
        </w:r>
        <w:r>
          <w:rPr>
            <w:noProof/>
            <w:webHidden/>
          </w:rPr>
          <w:fldChar w:fldCharType="end"/>
        </w:r>
      </w:hyperlink>
    </w:p>
    <w:p w14:paraId="4A9A2977" w14:textId="24B58BE2"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31" w:history="1">
        <w:r w:rsidRPr="00FD32E5">
          <w:rPr>
            <w:rStyle w:val="Hiperhivatkozs"/>
            <w:noProof/>
            <w:lang w:eastAsia="hu-HU"/>
          </w:rPr>
          <w:t>4.3.7</w:t>
        </w:r>
        <w:r>
          <w:rPr>
            <w:rFonts w:asciiTheme="minorHAnsi" w:eastAsiaTheme="minorEastAsia" w:hAnsiTheme="minorHAnsi" w:cstheme="minorBidi"/>
            <w:noProof/>
            <w:sz w:val="22"/>
            <w:szCs w:val="22"/>
            <w:lang w:eastAsia="hu-HU"/>
          </w:rPr>
          <w:tab/>
        </w:r>
        <w:r w:rsidRPr="00FD32E5">
          <w:rPr>
            <w:rStyle w:val="Hiperhivatkozs"/>
            <w:noProof/>
          </w:rPr>
          <w:t>Naplózás megvalósítása (Daily Note)</w:t>
        </w:r>
        <w:r>
          <w:rPr>
            <w:noProof/>
            <w:webHidden/>
          </w:rPr>
          <w:tab/>
        </w:r>
        <w:r>
          <w:rPr>
            <w:noProof/>
            <w:webHidden/>
          </w:rPr>
          <w:fldChar w:fldCharType="begin"/>
        </w:r>
        <w:r>
          <w:rPr>
            <w:noProof/>
            <w:webHidden/>
          </w:rPr>
          <w:instrText xml:space="preserve"> PAGEREF _Toc216294331 \h </w:instrText>
        </w:r>
        <w:r>
          <w:rPr>
            <w:noProof/>
            <w:webHidden/>
          </w:rPr>
        </w:r>
        <w:r>
          <w:rPr>
            <w:noProof/>
            <w:webHidden/>
          </w:rPr>
          <w:fldChar w:fldCharType="separate"/>
        </w:r>
        <w:r>
          <w:rPr>
            <w:noProof/>
            <w:webHidden/>
          </w:rPr>
          <w:t>51</w:t>
        </w:r>
        <w:r>
          <w:rPr>
            <w:noProof/>
            <w:webHidden/>
          </w:rPr>
          <w:fldChar w:fldCharType="end"/>
        </w:r>
      </w:hyperlink>
    </w:p>
    <w:p w14:paraId="1735A77B" w14:textId="1ED5B263"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32" w:history="1">
        <w:r w:rsidRPr="00FD32E5">
          <w:rPr>
            <w:rStyle w:val="Hiperhivatkozs"/>
            <w:noProof/>
          </w:rPr>
          <w:t>4.3.8</w:t>
        </w:r>
        <w:r>
          <w:rPr>
            <w:rFonts w:asciiTheme="minorHAnsi" w:eastAsiaTheme="minorEastAsia" w:hAnsiTheme="minorHAnsi" w:cstheme="minorBidi"/>
            <w:noProof/>
            <w:sz w:val="22"/>
            <w:szCs w:val="22"/>
            <w:lang w:eastAsia="hu-HU"/>
          </w:rPr>
          <w:tab/>
        </w:r>
        <w:r w:rsidRPr="00FD32E5">
          <w:rPr>
            <w:rStyle w:val="Hiperhivatkozs"/>
            <w:noProof/>
          </w:rPr>
          <w:t>Profil és statisztikák</w:t>
        </w:r>
        <w:r>
          <w:rPr>
            <w:noProof/>
            <w:webHidden/>
          </w:rPr>
          <w:tab/>
        </w:r>
        <w:r>
          <w:rPr>
            <w:noProof/>
            <w:webHidden/>
          </w:rPr>
          <w:fldChar w:fldCharType="begin"/>
        </w:r>
        <w:r>
          <w:rPr>
            <w:noProof/>
            <w:webHidden/>
          </w:rPr>
          <w:instrText xml:space="preserve"> PAGEREF _Toc216294332 \h </w:instrText>
        </w:r>
        <w:r>
          <w:rPr>
            <w:noProof/>
            <w:webHidden/>
          </w:rPr>
        </w:r>
        <w:r>
          <w:rPr>
            <w:noProof/>
            <w:webHidden/>
          </w:rPr>
          <w:fldChar w:fldCharType="separate"/>
        </w:r>
        <w:r>
          <w:rPr>
            <w:noProof/>
            <w:webHidden/>
          </w:rPr>
          <w:t>57</w:t>
        </w:r>
        <w:r>
          <w:rPr>
            <w:noProof/>
            <w:webHidden/>
          </w:rPr>
          <w:fldChar w:fldCharType="end"/>
        </w:r>
      </w:hyperlink>
    </w:p>
    <w:p w14:paraId="0066C6B8" w14:textId="428460AB" w:rsidR="0005748C" w:rsidRDefault="0005748C">
      <w:pPr>
        <w:pStyle w:val="TJ3"/>
        <w:tabs>
          <w:tab w:val="left" w:pos="1202"/>
          <w:tab w:val="right" w:leader="dot" w:pos="8494"/>
        </w:tabs>
        <w:rPr>
          <w:rFonts w:asciiTheme="minorHAnsi" w:eastAsiaTheme="minorEastAsia" w:hAnsiTheme="minorHAnsi" w:cstheme="minorBidi"/>
          <w:noProof/>
          <w:sz w:val="22"/>
          <w:szCs w:val="22"/>
          <w:lang w:eastAsia="hu-HU"/>
        </w:rPr>
      </w:pPr>
      <w:hyperlink w:anchor="_Toc216294333" w:history="1">
        <w:r w:rsidRPr="00FD32E5">
          <w:rPr>
            <w:rStyle w:val="Hiperhivatkozs"/>
            <w:noProof/>
          </w:rPr>
          <w:t>4.3.9</w:t>
        </w:r>
        <w:r>
          <w:rPr>
            <w:rFonts w:asciiTheme="minorHAnsi" w:eastAsiaTheme="minorEastAsia" w:hAnsiTheme="minorHAnsi" w:cstheme="minorBidi"/>
            <w:noProof/>
            <w:sz w:val="22"/>
            <w:szCs w:val="22"/>
            <w:lang w:eastAsia="hu-HU"/>
          </w:rPr>
          <w:tab/>
        </w:r>
        <w:r w:rsidRPr="00FD32E5">
          <w:rPr>
            <w:rStyle w:val="Hiperhivatkozs"/>
            <w:noProof/>
          </w:rPr>
          <w:t>Felhasználói élmény (UX) elemek</w:t>
        </w:r>
        <w:r>
          <w:rPr>
            <w:noProof/>
            <w:webHidden/>
          </w:rPr>
          <w:tab/>
        </w:r>
        <w:r>
          <w:rPr>
            <w:noProof/>
            <w:webHidden/>
          </w:rPr>
          <w:fldChar w:fldCharType="begin"/>
        </w:r>
        <w:r>
          <w:rPr>
            <w:noProof/>
            <w:webHidden/>
          </w:rPr>
          <w:instrText xml:space="preserve"> PAGEREF _Toc216294333 \h </w:instrText>
        </w:r>
        <w:r>
          <w:rPr>
            <w:noProof/>
            <w:webHidden/>
          </w:rPr>
        </w:r>
        <w:r>
          <w:rPr>
            <w:noProof/>
            <w:webHidden/>
          </w:rPr>
          <w:fldChar w:fldCharType="separate"/>
        </w:r>
        <w:r>
          <w:rPr>
            <w:noProof/>
            <w:webHidden/>
          </w:rPr>
          <w:t>59</w:t>
        </w:r>
        <w:r>
          <w:rPr>
            <w:noProof/>
            <w:webHidden/>
          </w:rPr>
          <w:fldChar w:fldCharType="end"/>
        </w:r>
      </w:hyperlink>
    </w:p>
    <w:p w14:paraId="01E23AB1" w14:textId="05F189A3" w:rsidR="0005748C" w:rsidRDefault="0005748C">
      <w:pPr>
        <w:pStyle w:val="TJ1"/>
        <w:tabs>
          <w:tab w:val="left" w:pos="482"/>
        </w:tabs>
        <w:rPr>
          <w:rFonts w:asciiTheme="minorHAnsi" w:eastAsiaTheme="minorEastAsia" w:hAnsiTheme="minorHAnsi" w:cstheme="minorBidi"/>
          <w:b w:val="0"/>
          <w:noProof/>
          <w:sz w:val="22"/>
          <w:szCs w:val="22"/>
          <w:lang w:eastAsia="hu-HU"/>
        </w:rPr>
      </w:pPr>
      <w:hyperlink w:anchor="_Toc216294334" w:history="1">
        <w:r w:rsidRPr="00FD32E5">
          <w:rPr>
            <w:rStyle w:val="Hiperhivatkozs"/>
            <w:noProof/>
          </w:rPr>
          <w:t>5</w:t>
        </w:r>
        <w:r>
          <w:rPr>
            <w:rFonts w:asciiTheme="minorHAnsi" w:eastAsiaTheme="minorEastAsia" w:hAnsiTheme="minorHAnsi" w:cstheme="minorBidi"/>
            <w:b w:val="0"/>
            <w:noProof/>
            <w:sz w:val="22"/>
            <w:szCs w:val="22"/>
            <w:lang w:eastAsia="hu-HU"/>
          </w:rPr>
          <w:tab/>
        </w:r>
        <w:r w:rsidRPr="00FD32E5">
          <w:rPr>
            <w:rStyle w:val="Hiperhivatkozs"/>
            <w:noProof/>
          </w:rPr>
          <w:t>Önálló munka értékelése, mérések, tesztelés, eredmények bemutatása</w:t>
        </w:r>
        <w:r>
          <w:rPr>
            <w:noProof/>
            <w:webHidden/>
          </w:rPr>
          <w:tab/>
        </w:r>
        <w:r>
          <w:rPr>
            <w:noProof/>
            <w:webHidden/>
          </w:rPr>
          <w:fldChar w:fldCharType="begin"/>
        </w:r>
        <w:r>
          <w:rPr>
            <w:noProof/>
            <w:webHidden/>
          </w:rPr>
          <w:instrText xml:space="preserve"> PAGEREF _Toc216294334 \h </w:instrText>
        </w:r>
        <w:r>
          <w:rPr>
            <w:noProof/>
            <w:webHidden/>
          </w:rPr>
        </w:r>
        <w:r>
          <w:rPr>
            <w:noProof/>
            <w:webHidden/>
          </w:rPr>
          <w:fldChar w:fldCharType="separate"/>
        </w:r>
        <w:r>
          <w:rPr>
            <w:noProof/>
            <w:webHidden/>
          </w:rPr>
          <w:t>62</w:t>
        </w:r>
        <w:r>
          <w:rPr>
            <w:noProof/>
            <w:webHidden/>
          </w:rPr>
          <w:fldChar w:fldCharType="end"/>
        </w:r>
      </w:hyperlink>
    </w:p>
    <w:p w14:paraId="5EF25478" w14:textId="68968499"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35" w:history="1">
        <w:r w:rsidRPr="00FD32E5">
          <w:rPr>
            <w:rStyle w:val="Hiperhivatkozs"/>
            <w:noProof/>
          </w:rPr>
          <w:t>5.1</w:t>
        </w:r>
        <w:r>
          <w:rPr>
            <w:rFonts w:asciiTheme="minorHAnsi" w:eastAsiaTheme="minorEastAsia" w:hAnsiTheme="minorHAnsi" w:cstheme="minorBidi"/>
            <w:noProof/>
            <w:sz w:val="22"/>
            <w:szCs w:val="22"/>
            <w:lang w:eastAsia="hu-HU"/>
          </w:rPr>
          <w:tab/>
        </w:r>
        <w:r w:rsidRPr="00FD32E5">
          <w:rPr>
            <w:rStyle w:val="Hiperhivatkozs"/>
            <w:noProof/>
          </w:rPr>
          <w:t>Automatizált tesztelés és kódminőség</w:t>
        </w:r>
        <w:r>
          <w:rPr>
            <w:noProof/>
            <w:webHidden/>
          </w:rPr>
          <w:tab/>
        </w:r>
        <w:r>
          <w:rPr>
            <w:noProof/>
            <w:webHidden/>
          </w:rPr>
          <w:fldChar w:fldCharType="begin"/>
        </w:r>
        <w:r>
          <w:rPr>
            <w:noProof/>
            <w:webHidden/>
          </w:rPr>
          <w:instrText xml:space="preserve"> PAGEREF _Toc216294335 \h </w:instrText>
        </w:r>
        <w:r>
          <w:rPr>
            <w:noProof/>
            <w:webHidden/>
          </w:rPr>
        </w:r>
        <w:r>
          <w:rPr>
            <w:noProof/>
            <w:webHidden/>
          </w:rPr>
          <w:fldChar w:fldCharType="separate"/>
        </w:r>
        <w:r>
          <w:rPr>
            <w:noProof/>
            <w:webHidden/>
          </w:rPr>
          <w:t>62</w:t>
        </w:r>
        <w:r>
          <w:rPr>
            <w:noProof/>
            <w:webHidden/>
          </w:rPr>
          <w:fldChar w:fldCharType="end"/>
        </w:r>
      </w:hyperlink>
    </w:p>
    <w:p w14:paraId="119F6257" w14:textId="4B5D8AC6" w:rsidR="0005748C" w:rsidRDefault="0005748C">
      <w:pPr>
        <w:pStyle w:val="TJ2"/>
        <w:tabs>
          <w:tab w:val="left" w:pos="958"/>
          <w:tab w:val="right" w:leader="dot" w:pos="8494"/>
        </w:tabs>
        <w:rPr>
          <w:rFonts w:asciiTheme="minorHAnsi" w:eastAsiaTheme="minorEastAsia" w:hAnsiTheme="minorHAnsi" w:cstheme="minorBidi"/>
          <w:noProof/>
          <w:sz w:val="22"/>
          <w:szCs w:val="22"/>
          <w:lang w:eastAsia="hu-HU"/>
        </w:rPr>
      </w:pPr>
      <w:hyperlink w:anchor="_Toc216294336" w:history="1">
        <w:r w:rsidRPr="00FD32E5">
          <w:rPr>
            <w:rStyle w:val="Hiperhivatkozs"/>
            <w:noProof/>
          </w:rPr>
          <w:t>5.2</w:t>
        </w:r>
        <w:r>
          <w:rPr>
            <w:rFonts w:asciiTheme="minorHAnsi" w:eastAsiaTheme="minorEastAsia" w:hAnsiTheme="minorHAnsi" w:cstheme="minorBidi"/>
            <w:noProof/>
            <w:sz w:val="22"/>
            <w:szCs w:val="22"/>
            <w:lang w:eastAsia="hu-HU"/>
          </w:rPr>
          <w:tab/>
        </w:r>
        <w:r w:rsidRPr="00FD32E5">
          <w:rPr>
            <w:rStyle w:val="Hiperhivatkozs"/>
            <w:noProof/>
          </w:rPr>
          <w:t>Eredmények és a követelmények teljesülése</w:t>
        </w:r>
        <w:r>
          <w:rPr>
            <w:noProof/>
            <w:webHidden/>
          </w:rPr>
          <w:tab/>
        </w:r>
        <w:r>
          <w:rPr>
            <w:noProof/>
            <w:webHidden/>
          </w:rPr>
          <w:fldChar w:fldCharType="begin"/>
        </w:r>
        <w:r>
          <w:rPr>
            <w:noProof/>
            <w:webHidden/>
          </w:rPr>
          <w:instrText xml:space="preserve"> PAGEREF _Toc216294336 \h </w:instrText>
        </w:r>
        <w:r>
          <w:rPr>
            <w:noProof/>
            <w:webHidden/>
          </w:rPr>
        </w:r>
        <w:r>
          <w:rPr>
            <w:noProof/>
            <w:webHidden/>
          </w:rPr>
          <w:fldChar w:fldCharType="separate"/>
        </w:r>
        <w:r>
          <w:rPr>
            <w:noProof/>
            <w:webHidden/>
          </w:rPr>
          <w:t>63</w:t>
        </w:r>
        <w:r>
          <w:rPr>
            <w:noProof/>
            <w:webHidden/>
          </w:rPr>
          <w:fldChar w:fldCharType="end"/>
        </w:r>
      </w:hyperlink>
    </w:p>
    <w:p w14:paraId="2A8C6698" w14:textId="65A9517E" w:rsidR="0005748C" w:rsidRDefault="0005748C">
      <w:pPr>
        <w:pStyle w:val="TJ1"/>
        <w:tabs>
          <w:tab w:val="left" w:pos="482"/>
        </w:tabs>
        <w:rPr>
          <w:rFonts w:asciiTheme="minorHAnsi" w:eastAsiaTheme="minorEastAsia" w:hAnsiTheme="minorHAnsi" w:cstheme="minorBidi"/>
          <w:b w:val="0"/>
          <w:noProof/>
          <w:sz w:val="22"/>
          <w:szCs w:val="22"/>
          <w:lang w:eastAsia="hu-HU"/>
        </w:rPr>
      </w:pPr>
      <w:hyperlink w:anchor="_Toc216294337" w:history="1">
        <w:r w:rsidRPr="00FD32E5">
          <w:rPr>
            <w:rStyle w:val="Hiperhivatkozs"/>
            <w:noProof/>
          </w:rPr>
          <w:t>6</w:t>
        </w:r>
        <w:r>
          <w:rPr>
            <w:rFonts w:asciiTheme="minorHAnsi" w:eastAsiaTheme="minorEastAsia" w:hAnsiTheme="minorHAnsi" w:cstheme="minorBidi"/>
            <w:b w:val="0"/>
            <w:noProof/>
            <w:sz w:val="22"/>
            <w:szCs w:val="22"/>
            <w:lang w:eastAsia="hu-HU"/>
          </w:rPr>
          <w:tab/>
        </w:r>
        <w:r w:rsidRPr="00FD32E5">
          <w:rPr>
            <w:rStyle w:val="Hiperhivatkozs"/>
            <w:noProof/>
          </w:rPr>
          <w:t>Összefoglaló</w:t>
        </w:r>
        <w:r>
          <w:rPr>
            <w:noProof/>
            <w:webHidden/>
          </w:rPr>
          <w:tab/>
        </w:r>
        <w:r>
          <w:rPr>
            <w:noProof/>
            <w:webHidden/>
          </w:rPr>
          <w:fldChar w:fldCharType="begin"/>
        </w:r>
        <w:r>
          <w:rPr>
            <w:noProof/>
            <w:webHidden/>
          </w:rPr>
          <w:instrText xml:space="preserve"> PAGEREF _Toc216294337 \h </w:instrText>
        </w:r>
        <w:r>
          <w:rPr>
            <w:noProof/>
            <w:webHidden/>
          </w:rPr>
        </w:r>
        <w:r>
          <w:rPr>
            <w:noProof/>
            <w:webHidden/>
          </w:rPr>
          <w:fldChar w:fldCharType="separate"/>
        </w:r>
        <w:r>
          <w:rPr>
            <w:noProof/>
            <w:webHidden/>
          </w:rPr>
          <w:t>64</w:t>
        </w:r>
        <w:r>
          <w:rPr>
            <w:noProof/>
            <w:webHidden/>
          </w:rPr>
          <w:fldChar w:fldCharType="end"/>
        </w:r>
      </w:hyperlink>
    </w:p>
    <w:p w14:paraId="67489787" w14:textId="3B848FEF" w:rsidR="0005748C" w:rsidRDefault="0005748C">
      <w:pPr>
        <w:pStyle w:val="TJ1"/>
        <w:tabs>
          <w:tab w:val="left" w:pos="482"/>
        </w:tabs>
        <w:rPr>
          <w:rFonts w:asciiTheme="minorHAnsi" w:eastAsiaTheme="minorEastAsia" w:hAnsiTheme="minorHAnsi" w:cstheme="minorBidi"/>
          <w:b w:val="0"/>
          <w:noProof/>
          <w:sz w:val="22"/>
          <w:szCs w:val="22"/>
          <w:lang w:eastAsia="hu-HU"/>
        </w:rPr>
      </w:pPr>
      <w:hyperlink w:anchor="_Toc216294338" w:history="1">
        <w:r w:rsidRPr="00FD32E5">
          <w:rPr>
            <w:rStyle w:val="Hiperhivatkozs"/>
            <w:noProof/>
          </w:rPr>
          <w:t>7</w:t>
        </w:r>
        <w:r>
          <w:rPr>
            <w:rFonts w:asciiTheme="minorHAnsi" w:eastAsiaTheme="minorEastAsia" w:hAnsiTheme="minorHAnsi" w:cstheme="minorBidi"/>
            <w:b w:val="0"/>
            <w:noProof/>
            <w:sz w:val="22"/>
            <w:szCs w:val="22"/>
            <w:lang w:eastAsia="hu-HU"/>
          </w:rPr>
          <w:tab/>
        </w:r>
        <w:r w:rsidRPr="00FD32E5">
          <w:rPr>
            <w:rStyle w:val="Hiperhivatkozs"/>
            <w:noProof/>
          </w:rPr>
          <w:t>Irodalomjegyzék</w:t>
        </w:r>
        <w:r>
          <w:rPr>
            <w:noProof/>
            <w:webHidden/>
          </w:rPr>
          <w:tab/>
        </w:r>
        <w:r>
          <w:rPr>
            <w:noProof/>
            <w:webHidden/>
          </w:rPr>
          <w:fldChar w:fldCharType="begin"/>
        </w:r>
        <w:r>
          <w:rPr>
            <w:noProof/>
            <w:webHidden/>
          </w:rPr>
          <w:instrText xml:space="preserve"> PAGEREF _Toc216294338 \h </w:instrText>
        </w:r>
        <w:r>
          <w:rPr>
            <w:noProof/>
            <w:webHidden/>
          </w:rPr>
        </w:r>
        <w:r>
          <w:rPr>
            <w:noProof/>
            <w:webHidden/>
          </w:rPr>
          <w:fldChar w:fldCharType="separate"/>
        </w:r>
        <w:r>
          <w:rPr>
            <w:noProof/>
            <w:webHidden/>
          </w:rPr>
          <w:t>65</w:t>
        </w:r>
        <w:r>
          <w:rPr>
            <w:noProof/>
            <w:webHidden/>
          </w:rPr>
          <w:fldChar w:fldCharType="end"/>
        </w:r>
      </w:hyperlink>
    </w:p>
    <w:p w14:paraId="597B17CD" w14:textId="32E30FCE" w:rsidR="0063585C" w:rsidRPr="00B50CAA" w:rsidRDefault="00730B3C" w:rsidP="004A4A13">
      <w:pPr>
        <w:ind w:firstLine="0"/>
      </w:pPr>
      <w:r>
        <w:rPr>
          <w:b/>
          <w:bCs/>
        </w:rPr>
        <w:fldChar w:fldCharType="end"/>
      </w:r>
    </w:p>
    <w:p w14:paraId="624D007E" w14:textId="77777777" w:rsidR="00681E99" w:rsidRPr="00B50CAA" w:rsidRDefault="00681E99" w:rsidP="00854BDC">
      <w:pPr>
        <w:pStyle w:val="Nyilatkozatcm"/>
      </w:pPr>
      <w:r w:rsidRPr="00B50CAA">
        <w:lastRenderedPageBreak/>
        <w:t>Hallgatói nyilatkozat</w:t>
      </w:r>
    </w:p>
    <w:p w14:paraId="3F18C6A1" w14:textId="0257FA53" w:rsidR="00681E99" w:rsidRDefault="00681E99" w:rsidP="005E01E0">
      <w:pPr>
        <w:pStyle w:val="Nyilatkozatszveg"/>
      </w:pPr>
      <w:r w:rsidRPr="00B50CAA">
        <w:t xml:space="preserve">Alulírott </w:t>
      </w:r>
      <w:r w:rsidR="00FF02EE">
        <w:rPr>
          <w:b/>
          <w:bCs/>
        </w:rPr>
        <w:t>Pásztori Péter Benjámin</w:t>
      </w:r>
      <w:r w:rsidRPr="00B50CAA">
        <w:t xml:space="preserve">, </w:t>
      </w:r>
      <w:proofErr w:type="gramStart"/>
      <w:r w:rsidRPr="00B50CAA">
        <w:t>szigorló hallgató</w:t>
      </w:r>
      <w:proofErr w:type="gramEnd"/>
      <w:r w:rsidRPr="00B50CAA">
        <w:t xml:space="preserve"> kijelentem, hogy ezt a diplomatervet 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488D4B2" w14:textId="648862A5" w:rsidR="00681E99" w:rsidRPr="00EE1A1F" w:rsidRDefault="00681E99" w:rsidP="005E01E0">
      <w:pPr>
        <w:pStyle w:val="Nyilatkozatszveg"/>
      </w:pPr>
      <w:r w:rsidRPr="00EE1A1F">
        <w:t>Hozzájárulok, hogy a jel</w:t>
      </w:r>
      <w:r w:rsidR="00630A92">
        <w:t>en munkám alapadatait (szerző</w:t>
      </w:r>
      <w:r w:rsidRPr="00EE1A1F">
        <w:t xml:space="preserve">, cím, angol és magyar nyelvű tartalmi kivonat, készítés éve, </w:t>
      </w:r>
      <w:proofErr w:type="gramStart"/>
      <w:r w:rsidRPr="00EE1A1F">
        <w:t>konzulens</w:t>
      </w:r>
      <w:proofErr w:type="gramEnd"/>
      <w:r w:rsidRPr="00EE1A1F">
        <w:t xml:space="preserve">(ek) neve) a BME VIK nyilvánosan hozzáférhető elektronikus formában, a munka teljes szövegét pedig az egyetem belső hálózatán keresztül (vagy </w:t>
      </w:r>
      <w:r w:rsidR="00730B3C">
        <w:t>hitelesített</w:t>
      </w:r>
      <w:r w:rsidRPr="00EE1A1F">
        <w:t xml:space="preserve"> felhasználók számára) </w:t>
      </w:r>
      <w:r w:rsidR="001C72E2" w:rsidRPr="00EE1A1F">
        <w:t>közzétegye</w:t>
      </w:r>
      <w:r w:rsidRPr="00EE1A1F">
        <w:t>.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00549213" w14:textId="62CE5FEF" w:rsidR="00681E99" w:rsidRPr="00B50CAA" w:rsidRDefault="00681E99" w:rsidP="00681E99">
      <w:pPr>
        <w:pStyle w:val="Nyilatkozatkeltezs"/>
      </w:pPr>
      <w:r w:rsidRPr="00B50CAA">
        <w:t xml:space="preserve">Kelt: Budapest, </w:t>
      </w:r>
      <w:r w:rsidR="00630A92">
        <w:t>20</w:t>
      </w:r>
      <w:r w:rsidR="00B43950">
        <w:t>2</w:t>
      </w:r>
      <w:r w:rsidR="006617DA">
        <w:t>5. 12</w:t>
      </w:r>
      <w:r w:rsidR="00630A92">
        <w:t xml:space="preserve">. </w:t>
      </w:r>
      <w:r w:rsidR="0073637C">
        <w:t>10</w:t>
      </w:r>
      <w:bookmarkStart w:id="0" w:name="_GoBack"/>
      <w:bookmarkEnd w:id="0"/>
      <w:r w:rsidR="006617DA">
        <w:t>.</w:t>
      </w:r>
    </w:p>
    <w:p w14:paraId="47749B79" w14:textId="77777777" w:rsidR="00681E99" w:rsidRDefault="005E01E0" w:rsidP="00854BDC">
      <w:pPr>
        <w:pStyle w:val="Nyilatkozatalrs"/>
      </w:pPr>
      <w:r>
        <w:tab/>
      </w:r>
      <w:r w:rsidR="00854BDC">
        <w:t>...</w:t>
      </w:r>
      <w:r>
        <w:t>…………………………………………….</w:t>
      </w:r>
    </w:p>
    <w:p w14:paraId="5F7D501E" w14:textId="2AFBD4F7" w:rsidR="005E01E0" w:rsidRDefault="00FF02EE" w:rsidP="001C72E2">
      <w:pPr>
        <w:pStyle w:val="Nyilatkozatalrs"/>
        <w:ind w:firstLine="634"/>
        <w:jc w:val="center"/>
      </w:pPr>
      <w:r>
        <w:t>Pásztori Péter Benjámin</w:t>
      </w:r>
    </w:p>
    <w:p w14:paraId="65776AFC" w14:textId="77777777" w:rsidR="00854BDC" w:rsidRPr="00B50CAA" w:rsidRDefault="00854BDC" w:rsidP="00854BDC">
      <w:pPr>
        <w:pStyle w:val="Nyilatkozatszveg"/>
      </w:pPr>
    </w:p>
    <w:p w14:paraId="31502874" w14:textId="77777777" w:rsidR="00681E99" w:rsidRPr="00B50CAA" w:rsidRDefault="00681E99" w:rsidP="00267677">
      <w:pPr>
        <w:sectPr w:rsidR="00681E99" w:rsidRPr="00B50CAA" w:rsidSect="00681E99">
          <w:footerReference w:type="default" r:id="rId10"/>
          <w:type w:val="continuous"/>
          <w:pgSz w:w="11907" w:h="16840" w:code="9"/>
          <w:pgMar w:top="1418" w:right="1418" w:bottom="1418" w:left="1418" w:header="708" w:footer="708" w:gutter="567"/>
          <w:cols w:space="708"/>
          <w:titlePg/>
          <w:docGrid w:linePitch="360"/>
        </w:sectPr>
      </w:pPr>
    </w:p>
    <w:p w14:paraId="6B2CBAFC" w14:textId="77777777" w:rsidR="0063585C" w:rsidRPr="00E013EA" w:rsidRDefault="0063585C" w:rsidP="00816BCB">
      <w:pPr>
        <w:pStyle w:val="Fejezetcimszmozsnlkl"/>
      </w:pPr>
      <w:bookmarkStart w:id="1" w:name="_Toc216294276"/>
      <w:r w:rsidRPr="00E013EA">
        <w:lastRenderedPageBreak/>
        <w:t>Összefoglaló</w:t>
      </w:r>
      <w:bookmarkEnd w:id="1"/>
    </w:p>
    <w:p w14:paraId="5DBF9C95" w14:textId="4645C19F" w:rsidR="00E83F69" w:rsidRPr="00E013EA" w:rsidRDefault="00E83F69" w:rsidP="00AF0609">
      <w:r w:rsidRPr="00E013EA">
        <w:t xml:space="preserve">A 21. század emberét a mozgásszegény életmód és a feldolgozott ételek komoly egészségügyi kihívások elé állították. Ennek egyik eredménye az, hogy felértékelődött a digitális egészségtudatosság. A felhasználók egyre inkább olyan szoftvereket igényelnek, amik </w:t>
      </w:r>
      <w:r w:rsidR="00AF0609" w:rsidRPr="00E013EA">
        <w:t xml:space="preserve">a táplálkozást és </w:t>
      </w:r>
      <w:proofErr w:type="gramStart"/>
      <w:r w:rsidR="00AF0609" w:rsidRPr="00E013EA">
        <w:t>aktivitást</w:t>
      </w:r>
      <w:proofErr w:type="gramEnd"/>
      <w:r w:rsidR="00AF0609" w:rsidRPr="00E013EA">
        <w:t xml:space="preserve"> </w:t>
      </w:r>
      <w:r w:rsidRPr="00E013EA">
        <w:t>egyben kezelik</w:t>
      </w:r>
      <w:r w:rsidR="001A118A" w:rsidRPr="00E013EA">
        <w:t>. A</w:t>
      </w:r>
      <w:r w:rsidRPr="00E013EA">
        <w:t xml:space="preserve"> </w:t>
      </w:r>
      <w:r w:rsidR="00AF0609" w:rsidRPr="00E013EA">
        <w:t>jelenlegi piaci megoldások</w:t>
      </w:r>
      <w:r w:rsidR="00990438" w:rsidRPr="00E013EA">
        <w:t xml:space="preserve"> azonban</w:t>
      </w:r>
      <w:r w:rsidR="00AF0609" w:rsidRPr="00E013EA">
        <w:t xml:space="preserve"> nem nyújtanak kellő rugalmasságot az egyéni célok</w:t>
      </w:r>
      <w:r w:rsidR="001A118A" w:rsidRPr="00E013EA">
        <w:t xml:space="preserve"> </w:t>
      </w:r>
      <w:r w:rsidR="00AF0609" w:rsidRPr="00E013EA">
        <w:t xml:space="preserve">és </w:t>
      </w:r>
      <w:r w:rsidR="001A118A" w:rsidRPr="00E013EA">
        <w:t xml:space="preserve">a </w:t>
      </w:r>
      <w:r w:rsidR="00AF0609" w:rsidRPr="00E013EA">
        <w:t xml:space="preserve">receptek </w:t>
      </w:r>
      <w:r w:rsidR="001A118A" w:rsidRPr="00E013EA">
        <w:t xml:space="preserve">közös használatában. </w:t>
      </w:r>
    </w:p>
    <w:p w14:paraId="48EFB647" w14:textId="21B9B679" w:rsidR="00AF0609" w:rsidRPr="00AF0609" w:rsidRDefault="00AF0609" w:rsidP="00AF0609">
      <w:r w:rsidRPr="00E013EA">
        <w:t xml:space="preserve">Diplomamunkám célja egy korszerű, </w:t>
      </w:r>
      <w:r w:rsidR="00F43019" w:rsidRPr="00E013EA">
        <w:t>egységesített</w:t>
      </w:r>
      <w:r w:rsidRPr="00AF0609">
        <w:t xml:space="preserve"> webalkalmazás megvalósítása volt az egészséges életmód támogatására. A fejlesztés során „Full Stack” megközelítést alkalmaztam: a rendszert a nagyvállalati környezetben elterjedt ASP</w:t>
      </w:r>
      <w:proofErr w:type="gramStart"/>
      <w:r w:rsidRPr="00AF0609">
        <w:t>.NET</w:t>
      </w:r>
      <w:proofErr w:type="gramEnd"/>
      <w:r w:rsidRPr="00AF0609">
        <w:t xml:space="preserve"> Core és a skálázható Angular keretrendszerek ötvözésével építettem fel.</w:t>
      </w:r>
    </w:p>
    <w:p w14:paraId="779E5E35" w14:textId="3797550B" w:rsidR="00AF0609" w:rsidRPr="00006FD3" w:rsidRDefault="00AF0609" w:rsidP="00AF0609">
      <w:r w:rsidRPr="00AF0609">
        <w:t xml:space="preserve">A szerveroldalon Microsoft SQL </w:t>
      </w:r>
      <w:proofErr w:type="gramStart"/>
      <w:r w:rsidRPr="00AF0609">
        <w:t>Server alapú</w:t>
      </w:r>
      <w:proofErr w:type="gramEnd"/>
      <w:r w:rsidRPr="00AF0609">
        <w:t xml:space="preserve">, Code-First rendszert alakítottam </w:t>
      </w:r>
      <w:r w:rsidRPr="00E013EA">
        <w:t xml:space="preserve">ki, </w:t>
      </w:r>
      <w:r w:rsidR="00E300FE" w:rsidRPr="00E013EA">
        <w:t>nagy</w:t>
      </w:r>
      <w:r w:rsidRPr="00E013EA">
        <w:t xml:space="preserve"> figyelmet fordít</w:t>
      </w:r>
      <w:r w:rsidR="00E300FE" w:rsidRPr="00E013EA">
        <w:t xml:space="preserve">ottam </w:t>
      </w:r>
      <w:r w:rsidRPr="00E013EA">
        <w:t xml:space="preserve">az adatok </w:t>
      </w:r>
      <w:r w:rsidR="00F43019" w:rsidRPr="00E013EA">
        <w:t>teljességére</w:t>
      </w:r>
      <w:r w:rsidRPr="00AF0609">
        <w:t xml:space="preserve">. </w:t>
      </w:r>
      <w:r w:rsidR="00E013EA">
        <w:t>Implementáltam</w:t>
      </w:r>
      <w:r w:rsidRPr="00AF0609">
        <w:t xml:space="preserve"> a „Recalculation Chain”</w:t>
      </w:r>
      <w:r w:rsidR="00125B1B">
        <w:t>(újra számolási lánc)</w:t>
      </w:r>
      <w:r w:rsidRPr="00AF0609">
        <w:t xml:space="preserve"> üzleti logikát, amely valós időben, matematikailag helyesen</w:t>
      </w:r>
      <w:r w:rsidR="00E300FE">
        <w:t xml:space="preserve"> frissíti a napi statisztikákat. A </w:t>
      </w:r>
      <w:r w:rsidRPr="00AF0609">
        <w:t>biztonság</w:t>
      </w:r>
      <w:r w:rsidR="00E300FE">
        <w:t>os működéshez az</w:t>
      </w:r>
      <w:r w:rsidRPr="00AF0609">
        <w:t xml:space="preserve"> ASP.NET Core Identity, </w:t>
      </w:r>
      <w:r w:rsidRPr="00E013EA">
        <w:t>JWT hitelesítés</w:t>
      </w:r>
      <w:r w:rsidR="00E300FE" w:rsidRPr="00E013EA">
        <w:t>t</w:t>
      </w:r>
      <w:r w:rsidRPr="00E013EA">
        <w:t xml:space="preserve"> és </w:t>
      </w:r>
      <w:r w:rsidR="00E300FE" w:rsidRPr="00E013EA">
        <w:t xml:space="preserve">a </w:t>
      </w:r>
      <w:r w:rsidRPr="00006FD3">
        <w:t xml:space="preserve">Mailjet </w:t>
      </w:r>
      <w:proofErr w:type="gramStart"/>
      <w:r w:rsidRPr="00006FD3">
        <w:t>e-mail szolgáltatás</w:t>
      </w:r>
      <w:r w:rsidR="00E300FE" w:rsidRPr="00006FD3">
        <w:t>t</w:t>
      </w:r>
      <w:proofErr w:type="gramEnd"/>
      <w:r w:rsidR="00E300FE" w:rsidRPr="00006FD3">
        <w:t xml:space="preserve"> alkalmaztam. </w:t>
      </w:r>
    </w:p>
    <w:p w14:paraId="07B36471" w14:textId="3470BEAE" w:rsidR="00AF0609" w:rsidRPr="00006FD3" w:rsidRDefault="00065ACB" w:rsidP="00AF0609">
      <w:r w:rsidRPr="00006FD3">
        <w:t xml:space="preserve">A fejlesztés során a </w:t>
      </w:r>
      <w:proofErr w:type="gramStart"/>
      <w:r w:rsidRPr="00006FD3">
        <w:t>kliens</w:t>
      </w:r>
      <w:proofErr w:type="gramEnd"/>
      <w:r w:rsidRPr="00006FD3">
        <w:t xml:space="preserve"> és a szerver </w:t>
      </w:r>
      <w:r w:rsidR="00D67240">
        <w:t xml:space="preserve">közötti kommunikációt </w:t>
      </w:r>
      <w:r w:rsidR="00D67240" w:rsidRPr="00F33978">
        <w:t>NSwag kódgenerátor bevezetésével növeltem, amellyel automatizáltam a frontend és backend közötti típusbiztos kommunikációt</w:t>
      </w:r>
      <w:r w:rsidR="00AE2084">
        <w:t>, így spórolva időt és energiát</w:t>
      </w:r>
      <w:r w:rsidR="00D67240" w:rsidRPr="00F33978">
        <w:t xml:space="preserve">. </w:t>
      </w:r>
      <w:r w:rsidR="00EE2920" w:rsidRPr="00006FD3">
        <w:t xml:space="preserve"> A felhasználói élmény növeléséhez</w:t>
      </w:r>
      <w:r w:rsidR="00AF0609" w:rsidRPr="00006FD3">
        <w:t xml:space="preserve"> </w:t>
      </w:r>
      <w:r w:rsidR="00EE2920" w:rsidRPr="00006FD3">
        <w:t xml:space="preserve">reaktív </w:t>
      </w:r>
      <w:r w:rsidR="00AF0609" w:rsidRPr="00006FD3">
        <w:t>űrlapok</w:t>
      </w:r>
      <w:r w:rsidR="00EE2920" w:rsidRPr="00006FD3">
        <w:t xml:space="preserve">at </w:t>
      </w:r>
      <w:r w:rsidR="00AF0609" w:rsidRPr="00006FD3">
        <w:t>és Chart.js alapú vizualizáció</w:t>
      </w:r>
      <w:r w:rsidR="00EE2920" w:rsidRPr="00006FD3">
        <w:t>t használtam. A</w:t>
      </w:r>
      <w:r w:rsidR="00AF0609" w:rsidRPr="00006FD3">
        <w:t xml:space="preserve"> rendszer megbízhatóságát és az üzleti logika helyességét xUnit és InMemory Database alapú automatizált integrációs tesztekkel </w:t>
      </w:r>
      <w:r w:rsidR="004C48EF" w:rsidRPr="00006FD3">
        <w:t>ellenőriztem</w:t>
      </w:r>
      <w:r w:rsidR="00AF0609" w:rsidRPr="00006FD3">
        <w:t>.</w:t>
      </w:r>
    </w:p>
    <w:p w14:paraId="3FD148B5" w14:textId="5A81EE14" w:rsidR="00AF0609" w:rsidRDefault="00AF0609" w:rsidP="00AF0609">
      <w:pPr>
        <w:rPr>
          <w:b/>
          <w:bCs/>
        </w:rPr>
      </w:pPr>
      <w:r w:rsidRPr="00006FD3">
        <w:t xml:space="preserve">Az elkészült alkalmazás sikeresen teljesíti a </w:t>
      </w:r>
      <w:proofErr w:type="gramStart"/>
      <w:r w:rsidRPr="00006FD3">
        <w:t>funkcionális</w:t>
      </w:r>
      <w:proofErr w:type="gramEnd"/>
      <w:r w:rsidRPr="00006FD3">
        <w:t xml:space="preserve"> követelményeket, stabil felületet biztosít a felhasználóknak. </w:t>
      </w:r>
      <w:r w:rsidR="004C48EF" w:rsidRPr="00006FD3">
        <w:t xml:space="preserve">A jövőben a rendszert, </w:t>
      </w:r>
      <w:r w:rsidRPr="00006FD3">
        <w:t xml:space="preserve">vonalkód-leolvasóval </w:t>
      </w:r>
      <w:r w:rsidR="004C48EF" w:rsidRPr="00006FD3">
        <w:t xml:space="preserve">és különböző bejelentkezési lehetőséggel </w:t>
      </w:r>
      <w:r w:rsidRPr="00006FD3">
        <w:t xml:space="preserve">tervezem </w:t>
      </w:r>
      <w:r w:rsidR="008B7788" w:rsidRPr="00006FD3">
        <w:t>tovább fejleszteni</w:t>
      </w:r>
      <w:r w:rsidR="004C48EF" w:rsidRPr="00006FD3">
        <w:t>.</w:t>
      </w:r>
      <w:r w:rsidR="004C48EF">
        <w:t xml:space="preserve"> </w:t>
      </w:r>
    </w:p>
    <w:p w14:paraId="68C22B44" w14:textId="13C9CD2F" w:rsidR="0063585C" w:rsidRDefault="00AF0609" w:rsidP="00AF0609">
      <w:pPr>
        <w:pStyle w:val="Fejezetcimszmozsnlkl"/>
      </w:pPr>
      <w:r w:rsidRPr="00B50CAA">
        <w:lastRenderedPageBreak/>
        <w:t xml:space="preserve"> </w:t>
      </w:r>
      <w:bookmarkStart w:id="2" w:name="_Toc216294277"/>
      <w:r w:rsidR="0063585C" w:rsidRPr="00B50CAA">
        <w:t>Abstract</w:t>
      </w:r>
      <w:bookmarkEnd w:id="2"/>
    </w:p>
    <w:p w14:paraId="58E4F200" w14:textId="2A651424" w:rsidR="00E1413E" w:rsidRPr="00E1413E" w:rsidRDefault="00E1413E" w:rsidP="00E1413E">
      <w:bookmarkStart w:id="3" w:name="_Toc332797397"/>
      <w:bookmarkStart w:id="4" w:name="_Ref215326052"/>
      <w:bookmarkStart w:id="5" w:name="_Ref215326256"/>
      <w:r w:rsidRPr="00E1413E">
        <w:t>In the 21st century, sedentary lifestyles and processed foods have presented people with serious health challenges. Consequently, digital health awareness has gained significant prominence. Users increasingly demand software solutions that manage nutrition and physical activity in an integrated manner. However, current market solutions lack sufficient flexibility regarding individual goals and the shared use of recipes.</w:t>
      </w:r>
    </w:p>
    <w:p w14:paraId="38C19209" w14:textId="3EE6F8C0" w:rsidR="00E1413E" w:rsidRPr="00E1413E" w:rsidRDefault="00E1413E" w:rsidP="00E1413E">
      <w:r w:rsidRPr="00E1413E">
        <w:t>The objective of my thesis was to implement a modern, unified web application to support a healthy lifestyle. During development, I applied a "Full Stack" approach: I built the system by combining the ASP</w:t>
      </w:r>
      <w:proofErr w:type="gramStart"/>
      <w:r w:rsidRPr="00E1413E">
        <w:t>.NET</w:t>
      </w:r>
      <w:proofErr w:type="gramEnd"/>
      <w:r w:rsidRPr="00E1413E">
        <w:t xml:space="preserve"> Core framework, widely used in enterprise environments, with the scalable Angular framework.</w:t>
      </w:r>
    </w:p>
    <w:p w14:paraId="7015BDEA" w14:textId="6E186BB1" w:rsidR="00E1413E" w:rsidRPr="00E1413E" w:rsidRDefault="00E1413E" w:rsidP="00E1413E">
      <w:r w:rsidRPr="00E1413E">
        <w:t>On the server side, I designed a Microsoft SQL Server-based Code-First system, paying close attention to data integrity. I implemented the "Recalculation Chain" business logic, which updates daily statistics in real-time with mathematical precision. To ensure secure operation, I utilized ASP</w:t>
      </w:r>
      <w:proofErr w:type="gramStart"/>
      <w:r w:rsidRPr="00E1413E">
        <w:t>.NET</w:t>
      </w:r>
      <w:proofErr w:type="gramEnd"/>
      <w:r w:rsidRPr="00E1413E">
        <w:t xml:space="preserve"> Core Identity, JWT authentication, and the Mailjet email service.</w:t>
      </w:r>
    </w:p>
    <w:p w14:paraId="29E8B233" w14:textId="6B0C8553" w:rsidR="00E1413E" w:rsidRPr="00E1413E" w:rsidRDefault="00E1413E" w:rsidP="00E1413E">
      <w:r w:rsidRPr="00E1413E">
        <w:t>During development, I optimized client-server communication by introducing the NSwag code generator. This allowed me to automate type-safe communication between the frontend and backend, thereby saving significant time and effort. To enhance the user experience, I employed reactive forms and Chart.js-based data visualization. I verified the system's reliability and the correctness of the business logic using automated integration tests based on xUnit and an InMemory Database.</w:t>
      </w:r>
    </w:p>
    <w:p w14:paraId="39996D0B" w14:textId="77777777" w:rsidR="00E1413E" w:rsidRPr="00E1413E" w:rsidRDefault="00E1413E" w:rsidP="00E1413E">
      <w:pPr>
        <w:rPr>
          <w:rFonts w:cs="Arial"/>
          <w:b/>
          <w:bCs/>
          <w:kern w:val="32"/>
          <w:sz w:val="36"/>
          <w:szCs w:val="32"/>
        </w:rPr>
      </w:pPr>
      <w:r w:rsidRPr="00E1413E">
        <w:t>The completed application successfully meets the functional requirements and provides a stable interface for users. In the future, I plan to further develop the system by adding a barcode scanner and various login options.</w:t>
      </w:r>
    </w:p>
    <w:p w14:paraId="0FE98BBF" w14:textId="747EA554" w:rsidR="001A57BC" w:rsidRDefault="003F5425" w:rsidP="00E1413E">
      <w:pPr>
        <w:pStyle w:val="Cmsor1"/>
      </w:pPr>
      <w:bookmarkStart w:id="6" w:name="_Toc216294278"/>
      <w:r>
        <w:lastRenderedPageBreak/>
        <w:t>Bevezetés</w:t>
      </w:r>
      <w:bookmarkEnd w:id="3"/>
      <w:bookmarkEnd w:id="4"/>
      <w:bookmarkEnd w:id="5"/>
      <w:bookmarkEnd w:id="6"/>
    </w:p>
    <w:p w14:paraId="4E4B8B4E" w14:textId="42ADF57A" w:rsidR="003E4C54" w:rsidRDefault="003E4C54" w:rsidP="00E83CE5">
      <w:pPr>
        <w:pStyle w:val="Cmsor2"/>
      </w:pPr>
      <w:bookmarkStart w:id="7" w:name="_Ref215326058"/>
      <w:bookmarkStart w:id="8" w:name="_Toc216294279"/>
      <w:r>
        <w:t>A digitális egészségtudatosság kora</w:t>
      </w:r>
      <w:bookmarkEnd w:id="7"/>
      <w:bookmarkEnd w:id="8"/>
    </w:p>
    <w:p w14:paraId="2141F6C6" w14:textId="2C57DD80" w:rsidR="00922C7F" w:rsidRDefault="003E4C54" w:rsidP="003E4C54">
      <w:r w:rsidRPr="0096266B">
        <w:t>A 21. század</w:t>
      </w:r>
      <w:r w:rsidR="00415B42" w:rsidRPr="0096266B">
        <w:t>ban</w:t>
      </w:r>
      <w:r w:rsidRPr="0096266B">
        <w:t xml:space="preserve"> általánossá vált az ülőmunka, am</w:t>
      </w:r>
      <w:r w:rsidR="00415B42" w:rsidRPr="0096266B">
        <w:t xml:space="preserve">i </w:t>
      </w:r>
      <w:r w:rsidRPr="0096266B">
        <w:t xml:space="preserve">a fizikai </w:t>
      </w:r>
      <w:proofErr w:type="gramStart"/>
      <w:r w:rsidRPr="0096266B">
        <w:t>aktivitás</w:t>
      </w:r>
      <w:proofErr w:type="gramEnd"/>
      <w:r w:rsidRPr="0096266B">
        <w:t xml:space="preserve"> drasztikus csökkenésével jár</w:t>
      </w:r>
      <w:r w:rsidR="00415B42" w:rsidRPr="0096266B">
        <w:t>t</w:t>
      </w:r>
      <w:r w:rsidRPr="0096266B">
        <w:t xml:space="preserve">. Ezzel </w:t>
      </w:r>
      <w:r w:rsidR="00415B42" w:rsidRPr="0096266B">
        <w:t>egyidejűleg</w:t>
      </w:r>
      <w:r w:rsidRPr="0096266B">
        <w:t xml:space="preserve"> a mindennapi élet felgyorsult tempója és a folyamatos stressz, a könnyen elérhető, magasan feldolgozott élelmiszerek hozzájárult</w:t>
      </w:r>
      <w:r w:rsidR="00415B42" w:rsidRPr="0096266B">
        <w:t>ak</w:t>
      </w:r>
      <w:r w:rsidRPr="0096266B">
        <w:t xml:space="preserve"> a </w:t>
      </w:r>
      <w:proofErr w:type="gramStart"/>
      <w:r w:rsidRPr="0096266B">
        <w:t>krónikus</w:t>
      </w:r>
      <w:proofErr w:type="gramEnd"/>
      <w:r w:rsidRPr="0096266B">
        <w:t xml:space="preserve"> megbetegedések, mint például az elhízás, </w:t>
      </w:r>
      <w:r w:rsidR="009A220F">
        <w:t>szív</w:t>
      </w:r>
      <w:r w:rsidRPr="0096266B">
        <w:t xml:space="preserve"> és érrendszeri problémák </w:t>
      </w:r>
      <w:r w:rsidR="00415B42" w:rsidRPr="0096266B">
        <w:t>gyakori kialakulásához</w:t>
      </w:r>
      <w:r w:rsidRPr="0096266B">
        <w:t>.</w:t>
      </w:r>
    </w:p>
    <w:p w14:paraId="6ED25D72" w14:textId="58EE05D5" w:rsidR="00922C7F" w:rsidRPr="004D7E71" w:rsidRDefault="003E4C54" w:rsidP="003E4C54">
      <w:r>
        <w:t xml:space="preserve">Ebben a környezetben </w:t>
      </w:r>
      <w:r w:rsidRPr="004D7E71">
        <w:t xml:space="preserve">az egészségtudatosság és a </w:t>
      </w:r>
      <w:r w:rsidR="00415B42" w:rsidRPr="004D7E71">
        <w:t>megelőzés</w:t>
      </w:r>
      <w:r w:rsidRPr="004D7E71">
        <w:t xml:space="preserve"> szerepe felértékelődött. Az emberek egyre inkább felismerik</w:t>
      </w:r>
      <w:r w:rsidR="003F292F" w:rsidRPr="004D7E71">
        <w:t xml:space="preserve"> azt</w:t>
      </w:r>
      <w:r w:rsidRPr="004D7E71">
        <w:t xml:space="preserve">, hogy az egészségük megőrzéséért </w:t>
      </w:r>
      <w:proofErr w:type="gramStart"/>
      <w:r w:rsidRPr="004D7E71">
        <w:t>aktívan</w:t>
      </w:r>
      <w:proofErr w:type="gramEnd"/>
      <w:r w:rsidRPr="004D7E71">
        <w:t xml:space="preserve"> </w:t>
      </w:r>
      <w:r w:rsidR="006E3B10" w:rsidRPr="004D7E71">
        <w:t xml:space="preserve">kell </w:t>
      </w:r>
      <w:r w:rsidRPr="004D7E71">
        <w:t>tenniük, és nem csupán a már kialakult betegségek</w:t>
      </w:r>
      <w:r w:rsidR="001F25F4" w:rsidRPr="004D7E71">
        <w:t xml:space="preserve">et kell kezelniük. </w:t>
      </w:r>
    </w:p>
    <w:p w14:paraId="359AFAA1" w14:textId="4C208C09" w:rsidR="003E4C54" w:rsidRDefault="003E4C54" w:rsidP="003E4C54">
      <w:pPr>
        <w:rPr>
          <w:lang w:eastAsia="hu-HU"/>
        </w:rPr>
      </w:pPr>
      <w:r w:rsidRPr="004D7E71">
        <w:t>Ez a szemlélet hívta életre azt a technológiai robbanást, am</w:t>
      </w:r>
      <w:r w:rsidR="001F25F4" w:rsidRPr="004D7E71">
        <w:t>i</w:t>
      </w:r>
      <w:r w:rsidRPr="004D7E71">
        <w:t xml:space="preserve"> az öngondoskodást és az egészségügyi </w:t>
      </w:r>
      <w:r w:rsidR="001F25F4" w:rsidRPr="004D7E71">
        <w:t>megelőzést</w:t>
      </w:r>
      <w:r w:rsidRPr="004D7E71">
        <w:t xml:space="preserve"> digitális alapokra helyezte. A szélessávú internet elterjedése, az okostelefonok és a viselhető okoseszközök (mint az okosórák és fitneszkarkötők) mindennapivá válása gyökeresen </w:t>
      </w:r>
      <w:r w:rsidR="00777561" w:rsidRPr="004D7E71">
        <w:t xml:space="preserve">megváltoztatta </w:t>
      </w:r>
      <w:r w:rsidR="003E3820" w:rsidRPr="004D7E71">
        <w:t xml:space="preserve">a </w:t>
      </w:r>
      <w:r w:rsidRPr="004D7E71">
        <w:t>viszony</w:t>
      </w:r>
      <w:r w:rsidR="003E3820" w:rsidRPr="004D7E71">
        <w:t xml:space="preserve">unkat </w:t>
      </w:r>
      <w:r w:rsidRPr="004D7E71">
        <w:t>a saját testünk működéséhez.</w:t>
      </w:r>
      <w:r>
        <w:t xml:space="preserve"> </w:t>
      </w:r>
    </w:p>
    <w:p w14:paraId="407FFEF6" w14:textId="21BD5B70" w:rsidR="0038420D" w:rsidRDefault="003E4C54" w:rsidP="003E4C54">
      <w:pPr>
        <w:rPr>
          <w:color w:val="FF0000"/>
        </w:rPr>
      </w:pPr>
      <w:r>
        <w:t xml:space="preserve">Megjelent az úgynevezett </w:t>
      </w:r>
      <w:r w:rsidRPr="00712331">
        <w:rPr>
          <w:bCs/>
        </w:rPr>
        <w:t>"Quantified Self"</w:t>
      </w:r>
      <w:r>
        <w:t xml:space="preserve"> (</w:t>
      </w:r>
      <w:r w:rsidR="00712331">
        <w:t>Számszerűsített én</w:t>
      </w:r>
      <w:r w:rsidR="001F25F4">
        <w:t xml:space="preserve">) mozgalom, </w:t>
      </w:r>
      <w:r w:rsidR="001F25F4" w:rsidRPr="00006FD3">
        <w:t xml:space="preserve">aminek a </w:t>
      </w:r>
      <w:r w:rsidRPr="00006FD3">
        <w:t>központi gondolata</w:t>
      </w:r>
      <w:r w:rsidR="001F25F4" w:rsidRPr="00006FD3">
        <w:t xml:space="preserve"> az</w:t>
      </w:r>
      <w:r w:rsidRPr="00006FD3">
        <w:t xml:space="preserve">, hogy az egyének képesek adatokat gyűjteni saját életmódjukról </w:t>
      </w:r>
      <w:r w:rsidR="001F25F4" w:rsidRPr="00006FD3">
        <w:t>(</w:t>
      </w:r>
      <w:r w:rsidRPr="00006FD3">
        <w:t>lépésszám</w:t>
      </w:r>
      <w:r w:rsidR="001F25F4" w:rsidRPr="00006FD3">
        <w:t>, alvási ciklus</w:t>
      </w:r>
      <w:r w:rsidRPr="00006FD3">
        <w:t>, pulzus</w:t>
      </w:r>
      <w:r w:rsidR="001F25F4" w:rsidRPr="00006FD3">
        <w:t xml:space="preserve">szám, </w:t>
      </w:r>
      <w:r w:rsidRPr="00006FD3">
        <w:t>tápanyagbevitel</w:t>
      </w:r>
      <w:r w:rsidR="001F25F4" w:rsidRPr="00006FD3">
        <w:t>).</w:t>
      </w:r>
      <w:r w:rsidR="00317DF4" w:rsidRPr="00006FD3">
        <w:t xml:space="preserve"> Az okoseszközök lehetővé tették, hogy a biológiai adatok bárki számára </w:t>
      </w:r>
      <w:r w:rsidR="004D0969" w:rsidRPr="00006FD3">
        <w:t>azonnal elérhetővé és értelmezhetővé váljanak</w:t>
      </w:r>
      <w:r w:rsidR="004D7E71" w:rsidRPr="00006FD3">
        <w:t xml:space="preserve">. </w:t>
      </w:r>
      <w:r w:rsidRPr="00006FD3">
        <w:t xml:space="preserve">A technológia </w:t>
      </w:r>
      <w:r w:rsidR="004D7E71" w:rsidRPr="00006FD3">
        <w:t>mindenkinek elérhetővé tette</w:t>
      </w:r>
      <w:r w:rsidRPr="00006FD3">
        <w:t xml:space="preserve"> az adathozzáférést, és ezzel megnőtt az igény az olyan alkalmazások iránt, amelyek ezt a nyers </w:t>
      </w:r>
      <w:r w:rsidR="004D7E71" w:rsidRPr="00006FD3">
        <w:t>adathalmazt</w:t>
      </w:r>
      <w:r w:rsidRPr="00006FD3">
        <w:t xml:space="preserve"> képesek </w:t>
      </w:r>
      <w:r w:rsidR="0038420D" w:rsidRPr="00006FD3">
        <w:t xml:space="preserve">értelmezni és egyúttal az egyén számára egy cselekvési tervet (mozgás, étkezés területén) kialakítani. </w:t>
      </w:r>
      <w:sdt>
        <w:sdtPr>
          <w:id w:val="-1696455471"/>
          <w:citation/>
        </w:sdtPr>
        <w:sdtContent>
          <w:r w:rsidR="00006FD3" w:rsidRPr="00006FD3">
            <w:fldChar w:fldCharType="begin"/>
          </w:r>
          <w:r w:rsidR="00006FD3" w:rsidRPr="00006FD3">
            <w:instrText xml:space="preserve"> CITATION quantifiedself \l 1038 </w:instrText>
          </w:r>
          <w:r w:rsidR="00006FD3" w:rsidRPr="00006FD3">
            <w:fldChar w:fldCharType="separate"/>
          </w:r>
          <w:r w:rsidR="00871A5C">
            <w:rPr>
              <w:noProof/>
            </w:rPr>
            <w:t>[1]</w:t>
          </w:r>
          <w:r w:rsidR="00006FD3" w:rsidRPr="00006FD3">
            <w:fldChar w:fldCharType="end"/>
          </w:r>
        </w:sdtContent>
      </w:sdt>
    </w:p>
    <w:p w14:paraId="2F0E64ED" w14:textId="4A4741FF" w:rsidR="003E4C54" w:rsidRDefault="003E4C54" w:rsidP="003E4C54">
      <w:pPr>
        <w:rPr>
          <w:lang w:eastAsia="hu-HU"/>
        </w:rPr>
      </w:pPr>
      <w:r>
        <w:t xml:space="preserve">A </w:t>
      </w:r>
      <w:r w:rsidRPr="00006FD3">
        <w:t xml:space="preserve">szoftveres megoldások már nem </w:t>
      </w:r>
      <w:r w:rsidR="008939AF" w:rsidRPr="00006FD3">
        <w:t xml:space="preserve">kizárólag </w:t>
      </w:r>
      <w:r w:rsidRPr="00006FD3">
        <w:t>passzív ad</w:t>
      </w:r>
      <w:r w:rsidR="00006FD3" w:rsidRPr="00006FD3">
        <w:t xml:space="preserve">atgyűjtők, hanem </w:t>
      </w:r>
      <w:proofErr w:type="gramStart"/>
      <w:r w:rsidR="00006FD3" w:rsidRPr="00006FD3">
        <w:t>aktívan</w:t>
      </w:r>
      <w:proofErr w:type="gramEnd"/>
      <w:r w:rsidR="00006FD3" w:rsidRPr="00006FD3">
        <w:t xml:space="preserve"> részt vesznek </w:t>
      </w:r>
      <w:r w:rsidRPr="00006FD3">
        <w:t>az életmódváltás folyamatában. Lehetővé teszik a felhasználók számára, hogy személ</w:t>
      </w:r>
      <w:r w:rsidR="008939AF" w:rsidRPr="00006FD3">
        <w:t xml:space="preserve">yre szabott célokat tűzzenek ki. Lehet ez a </w:t>
      </w:r>
      <w:r w:rsidRPr="00006FD3">
        <w:t xml:space="preserve">napi kalóriabevitel, </w:t>
      </w:r>
      <w:r w:rsidR="00E83CE5" w:rsidRPr="00006FD3">
        <w:t>makro tápanyag</w:t>
      </w:r>
      <w:r w:rsidR="009A220F">
        <w:t xml:space="preserve"> </w:t>
      </w:r>
      <w:r w:rsidRPr="00006FD3">
        <w:t>egyensúly, a testsúly kívánt alakulás</w:t>
      </w:r>
      <w:r w:rsidR="008939AF" w:rsidRPr="00006FD3">
        <w:t xml:space="preserve">a </w:t>
      </w:r>
      <w:r w:rsidRPr="00006FD3">
        <w:t>vagy a heti edzésterhelés.</w:t>
      </w:r>
      <w:r>
        <w:t xml:space="preserve"> </w:t>
      </w:r>
    </w:p>
    <w:p w14:paraId="6501E9C4" w14:textId="54C3ACB8" w:rsidR="00922C7F" w:rsidRDefault="003E4C54" w:rsidP="00922C7F">
      <w:r w:rsidRPr="00006FD3">
        <w:lastRenderedPageBreak/>
        <w:t>Ezek a</w:t>
      </w:r>
      <w:r w:rsidR="00EE376C" w:rsidRPr="00006FD3">
        <w:t xml:space="preserve"> felületek</w:t>
      </w:r>
      <w:r w:rsidRPr="00006FD3">
        <w:t xml:space="preserve"> vizuális visszajelzésekkel, statisztikákkal és napi összesítőkkel támogatják a felhasználói motivációt, és </w:t>
      </w:r>
      <w:r w:rsidR="00EE376C" w:rsidRPr="00006FD3">
        <w:t xml:space="preserve">látványossá </w:t>
      </w:r>
      <w:r w:rsidRPr="00006FD3">
        <w:t xml:space="preserve">teszik a haladást. </w:t>
      </w:r>
      <w:r w:rsidR="00991AF2" w:rsidRPr="00006FD3">
        <w:t>K</w:t>
      </w:r>
      <w:r w:rsidRPr="00006FD3">
        <w:t>iemelt fontosságú</w:t>
      </w:r>
      <w:r w:rsidR="00EE376C" w:rsidRPr="00006FD3">
        <w:t xml:space="preserve"> </w:t>
      </w:r>
      <w:r w:rsidRPr="00006FD3">
        <w:t xml:space="preserve">az egészséges életmód két legalapvetőbb pillére: a </w:t>
      </w:r>
      <w:r w:rsidRPr="00006FD3">
        <w:rPr>
          <w:bCs/>
        </w:rPr>
        <w:t>táplálkozás</w:t>
      </w:r>
      <w:r w:rsidRPr="00006FD3">
        <w:t xml:space="preserve"> és a </w:t>
      </w:r>
      <w:r w:rsidRPr="00006FD3">
        <w:rPr>
          <w:bCs/>
        </w:rPr>
        <w:t xml:space="preserve">fizikai </w:t>
      </w:r>
      <w:proofErr w:type="gramStart"/>
      <w:r w:rsidRPr="00006FD3">
        <w:rPr>
          <w:bCs/>
        </w:rPr>
        <w:t>aktivitás</w:t>
      </w:r>
      <w:proofErr w:type="gramEnd"/>
      <w:r w:rsidRPr="00006FD3">
        <w:t xml:space="preserve"> nyomon követése. Míg a viselhető eszközök az </w:t>
      </w:r>
      <w:proofErr w:type="gramStart"/>
      <w:r w:rsidRPr="00006FD3">
        <w:t>aktivitást</w:t>
      </w:r>
      <w:proofErr w:type="gramEnd"/>
      <w:r w:rsidRPr="00006FD3">
        <w:t xml:space="preserve"> egyre nagyobb pontossággal, automatikusan mérik,</w:t>
      </w:r>
      <w:r w:rsidR="00890240" w:rsidRPr="00006FD3">
        <w:t xml:space="preserve"> addig</w:t>
      </w:r>
      <w:r w:rsidRPr="00006FD3">
        <w:t xml:space="preserve"> a táplálkozás naplózása – annak</w:t>
      </w:r>
      <w:r w:rsidR="00EE376C" w:rsidRPr="00006FD3">
        <w:t xml:space="preserve"> összetettsége</w:t>
      </w:r>
      <w:r>
        <w:t xml:space="preserve"> miatt – továbbra is jelentős felhasználói beavatkozást és precíz szoftveres támogatást igényel.</w:t>
      </w:r>
      <w:r w:rsidR="00922C7F">
        <w:t xml:space="preserve"> </w:t>
      </w:r>
    </w:p>
    <w:p w14:paraId="2DBB1344" w14:textId="38D5BE68" w:rsidR="00922C7F" w:rsidRPr="00006FD3" w:rsidRDefault="00922C7F" w:rsidP="00E83CE5">
      <w:pPr>
        <w:pStyle w:val="Cmsor2"/>
      </w:pPr>
      <w:bookmarkStart w:id="9" w:name="_Toc216294280"/>
      <w:r w:rsidRPr="00006FD3">
        <w:t xml:space="preserve">A </w:t>
      </w:r>
      <w:proofErr w:type="gramStart"/>
      <w:r w:rsidRPr="00006FD3">
        <w:t>probléma</w:t>
      </w:r>
      <w:proofErr w:type="gramEnd"/>
      <w:r w:rsidRPr="00006FD3">
        <w:t xml:space="preserve"> felvetése és a fejlesztés</w:t>
      </w:r>
      <w:r w:rsidR="00E670DF" w:rsidRPr="00006FD3">
        <w:t>em</w:t>
      </w:r>
      <w:r w:rsidRPr="00006FD3">
        <w:t xml:space="preserve"> célja</w:t>
      </w:r>
      <w:bookmarkEnd w:id="9"/>
      <w:r w:rsidR="00E83CE5" w:rsidRPr="00006FD3">
        <w:t xml:space="preserve"> </w:t>
      </w:r>
    </w:p>
    <w:p w14:paraId="22FA0D8F" w14:textId="0E0E4A2F" w:rsidR="00922C7F" w:rsidRPr="00006FD3" w:rsidRDefault="00922C7F" w:rsidP="00922C7F">
      <w:r w:rsidRPr="00006FD3">
        <w:t xml:space="preserve">Az informatikai megoldások </w:t>
      </w:r>
      <w:r w:rsidR="00591E4F" w:rsidRPr="00006FD3">
        <w:t>jelentős segítséget</w:t>
      </w:r>
      <w:r w:rsidRPr="00006FD3">
        <w:t xml:space="preserve"> nyújthatnak</w:t>
      </w:r>
      <w:r w:rsidR="00890240" w:rsidRPr="00006FD3">
        <w:t xml:space="preserve"> az egészségtudatosabb élet kialakításában</w:t>
      </w:r>
      <w:r w:rsidR="00591E4F" w:rsidRPr="00006FD3">
        <w:t xml:space="preserve">. A </w:t>
      </w:r>
      <w:r w:rsidRPr="00006FD3">
        <w:t>digitális naplózás, a valós idejű visszajelzések és a statisztikai elemzések segít</w:t>
      </w:r>
      <w:r w:rsidR="00591E4F" w:rsidRPr="00006FD3">
        <w:t xml:space="preserve">hetik a </w:t>
      </w:r>
      <w:r w:rsidRPr="00006FD3">
        <w:t>felhasználók</w:t>
      </w:r>
      <w:r w:rsidR="00591E4F" w:rsidRPr="00006FD3">
        <w:t xml:space="preserve">at a tudatosabb döntéshozatalban. </w:t>
      </w:r>
      <w:r w:rsidR="00E83CE5" w:rsidRPr="00006FD3">
        <w:t xml:space="preserve">A </w:t>
      </w:r>
      <w:proofErr w:type="gramStart"/>
      <w:r w:rsidRPr="00006FD3">
        <w:t>diplomaterv</w:t>
      </w:r>
      <w:r w:rsidR="00E83CE5" w:rsidRPr="00006FD3">
        <w:t>em</w:t>
      </w:r>
      <w:r w:rsidR="00C2111A" w:rsidRPr="00006FD3">
        <w:t>ben</w:t>
      </w:r>
      <w:r w:rsidR="009A220F">
        <w:t xml:space="preserve"> </w:t>
      </w:r>
      <w:r w:rsidR="002815A3" w:rsidRPr="00006FD3">
        <w:t xml:space="preserve"> modern</w:t>
      </w:r>
      <w:proofErr w:type="gramEnd"/>
      <w:r w:rsidR="002815A3" w:rsidRPr="00006FD3">
        <w:t xml:space="preserve"> technológiák (ASP.NET Core és Angular) felhasználásával</w:t>
      </w:r>
      <w:r w:rsidRPr="00006FD3">
        <w:t xml:space="preserve"> </w:t>
      </w:r>
      <w:r w:rsidR="002815A3" w:rsidRPr="00006FD3">
        <w:t xml:space="preserve"> </w:t>
      </w:r>
      <w:r w:rsidRPr="00006FD3">
        <w:t>egy olyan webalkalmazás fejlesztését tűzte</w:t>
      </w:r>
      <w:r w:rsidR="00C2111A" w:rsidRPr="00006FD3">
        <w:t>m</w:t>
      </w:r>
      <w:r w:rsidRPr="00006FD3">
        <w:t xml:space="preserve"> ki célul, </w:t>
      </w:r>
      <w:r w:rsidR="0013335A" w:rsidRPr="00006FD3">
        <w:t xml:space="preserve">amely </w:t>
      </w:r>
      <w:r w:rsidR="002815A3" w:rsidRPr="00006FD3">
        <w:t>alkalmas az egészséges életmód támogatására.</w:t>
      </w:r>
    </w:p>
    <w:p w14:paraId="5642941D" w14:textId="569F8FBB" w:rsidR="003E4C54" w:rsidRPr="00006FD3" w:rsidRDefault="00922C7F" w:rsidP="00E670DF">
      <w:r w:rsidRPr="00006FD3">
        <w:t>A dolgozat</w:t>
      </w:r>
      <w:r w:rsidR="00C2111A" w:rsidRPr="00006FD3">
        <w:t>om</w:t>
      </w:r>
      <w:r w:rsidRPr="00006FD3">
        <w:t xml:space="preserve"> az alkal</w:t>
      </w:r>
      <w:r w:rsidR="00A42245" w:rsidRPr="00006FD3">
        <w:t>mazás fejlesztési folyamatát, szerkezetét</w:t>
      </w:r>
      <w:r w:rsidRPr="00006FD3">
        <w:t xml:space="preserve"> muta</w:t>
      </w:r>
      <w:r w:rsidR="00C2111A" w:rsidRPr="00006FD3">
        <w:t>tja be</w:t>
      </w:r>
      <w:r w:rsidR="004E0935" w:rsidRPr="00006FD3">
        <w:t xml:space="preserve">. Nagy </w:t>
      </w:r>
      <w:r w:rsidR="00C2111A" w:rsidRPr="00006FD3">
        <w:t>figyelmet fordítottam</w:t>
      </w:r>
      <w:r w:rsidRPr="00006FD3">
        <w:t xml:space="preserve"> a rendszer felépítésére, a technológiai döntésekre, a felhasználói </w:t>
      </w:r>
      <w:proofErr w:type="gramStart"/>
      <w:r w:rsidRPr="00006FD3">
        <w:t>funkciók</w:t>
      </w:r>
      <w:proofErr w:type="gramEnd"/>
      <w:r w:rsidRPr="00006FD3">
        <w:t xml:space="preserve"> megvalósítására. A rendszer</w:t>
      </w:r>
      <w:r w:rsidR="00E670DF" w:rsidRPr="00006FD3">
        <w:t>em</w:t>
      </w:r>
      <w:r w:rsidRPr="00006FD3">
        <w:t xml:space="preserve"> képes a felhasználó napi étkezéseinek, </w:t>
      </w:r>
      <w:proofErr w:type="gramStart"/>
      <w:r w:rsidRPr="00006FD3">
        <w:t>aktivitásainak</w:t>
      </w:r>
      <w:proofErr w:type="gramEnd"/>
      <w:r w:rsidRPr="00006FD3">
        <w:t>, testsúlyának és célkitűzéseinek kezelésére</w:t>
      </w:r>
      <w:r w:rsidR="00A42245" w:rsidRPr="00006FD3">
        <w:t xml:space="preserve">. A fejlesztésem segítségével az összegzés </w:t>
      </w:r>
      <w:r w:rsidRPr="00006FD3">
        <w:t>és</w:t>
      </w:r>
      <w:r w:rsidR="00A42245" w:rsidRPr="00006FD3">
        <w:t xml:space="preserve"> a</w:t>
      </w:r>
      <w:r w:rsidRPr="00006FD3">
        <w:t xml:space="preserve"> vizualizálás</w:t>
      </w:r>
      <w:r w:rsidR="00A42245" w:rsidRPr="00006FD3">
        <w:t xml:space="preserve"> is </w:t>
      </w:r>
      <w:r w:rsidR="002407B3" w:rsidRPr="00006FD3">
        <w:t>élményközpontúbb</w:t>
      </w:r>
      <w:r w:rsidR="00A42245" w:rsidRPr="00006FD3">
        <w:t>.</w:t>
      </w:r>
    </w:p>
    <w:p w14:paraId="2CF727CA" w14:textId="11C6AEAC" w:rsidR="003E4C54" w:rsidRPr="00006FD3" w:rsidRDefault="003E4C54" w:rsidP="00E670DF">
      <w:pPr>
        <w:pStyle w:val="Cmsor2"/>
      </w:pPr>
      <w:bookmarkStart w:id="10" w:name="_Toc216294281"/>
      <w:r w:rsidRPr="00006FD3">
        <w:t>A megoldás szakmai motivációja</w:t>
      </w:r>
      <w:bookmarkEnd w:id="10"/>
      <w:r w:rsidR="00E670DF" w:rsidRPr="00006FD3">
        <w:t xml:space="preserve"> </w:t>
      </w:r>
    </w:p>
    <w:p w14:paraId="75AE5498" w14:textId="7648E528" w:rsidR="000265E4" w:rsidRPr="00006FD3" w:rsidRDefault="000265E4" w:rsidP="00E670DF">
      <w:r w:rsidRPr="00006FD3">
        <w:t xml:space="preserve">Az egészségtudatos életmód tőlem sem áll távolt. Saját és baráti társaságom tapasztalati ösztönöztek a fejlesztésem kidolgozásában. Tapasztalataink szerint az </w:t>
      </w:r>
      <w:proofErr w:type="gramStart"/>
      <w:r w:rsidRPr="00006FD3">
        <w:t>aktivitási</w:t>
      </w:r>
      <w:proofErr w:type="gramEnd"/>
      <w:r w:rsidRPr="00006FD3">
        <w:t xml:space="preserve"> és étkezési adatok párhuzamos eszközökben, táblázatokban és különálló mobilalkalmazásokban történő vezetése </w:t>
      </w:r>
      <w:r w:rsidR="00A85E89" w:rsidRPr="00006FD3">
        <w:t>g</w:t>
      </w:r>
      <w:r w:rsidRPr="00006FD3">
        <w:t xml:space="preserve">yakran pontatlan. </w:t>
      </w:r>
      <w:r w:rsidR="00A85E89" w:rsidRPr="00006FD3">
        <w:t xml:space="preserve">A napi adatok kézi összesítése, a receptek és az egyedi ételek vegyes kezelése időigényes és nehézkes. Ezek oda vezethetnek, hogy a naplózások elmaradnak és a kezdeti lendület elveszik. </w:t>
      </w:r>
    </w:p>
    <w:p w14:paraId="7EE25021" w14:textId="67C2B275" w:rsidR="00CB358F" w:rsidRPr="00006FD3" w:rsidRDefault="00CB358F" w:rsidP="00E670DF">
      <w:r w:rsidRPr="00006FD3">
        <w:t xml:space="preserve">Jó ötletnek tűnt egy olyan, bárki számára egyszerűen használtató, mégis bővíthető webes megoldás, ami egy helyen összefoglalja, kezeli a különböző </w:t>
      </w:r>
      <w:proofErr w:type="gramStart"/>
      <w:r w:rsidRPr="00006FD3">
        <w:t>funkciókat</w:t>
      </w:r>
      <w:proofErr w:type="gramEnd"/>
      <w:r w:rsidRPr="00006FD3">
        <w:t xml:space="preserve"> (étkezések, receptek, aktivitások). </w:t>
      </w:r>
      <w:r w:rsidR="007C3D4D" w:rsidRPr="00006FD3">
        <w:t>A fejlesztésem s</w:t>
      </w:r>
      <w:r w:rsidRPr="00006FD3">
        <w:t>zeml</w:t>
      </w:r>
      <w:r w:rsidR="00057016" w:rsidRPr="00006FD3">
        <w:t xml:space="preserve">életesen mutatja be az adatokat, a változásokat, így hozzájárul ahhoz, hogy követhetőbb és látványosabb legyen a haladás </w:t>
      </w:r>
      <w:r w:rsidR="00057016" w:rsidRPr="00006FD3">
        <w:lastRenderedPageBreak/>
        <w:t xml:space="preserve">(testtömeg növekedés, fogyás). </w:t>
      </w:r>
      <w:r w:rsidR="003C2084" w:rsidRPr="00006FD3">
        <w:t>A témaválasztásom szakmailag is indokolt, mert egy modern webes rendszerre épít, gyakorlati példákkal mutat</w:t>
      </w:r>
      <w:r w:rsidR="007C3D4D" w:rsidRPr="00006FD3">
        <w:t>j</w:t>
      </w:r>
      <w:r w:rsidR="003C2084" w:rsidRPr="00006FD3">
        <w:t>a be, hogy illeszthető össze a felhasználói kényelem a típus</w:t>
      </w:r>
      <w:r w:rsidR="007C3D4D" w:rsidRPr="00006FD3">
        <w:t>ú</w:t>
      </w:r>
      <w:r w:rsidR="009A220F">
        <w:t xml:space="preserve"> API </w:t>
      </w:r>
      <w:r w:rsidR="003C2084" w:rsidRPr="00006FD3">
        <w:t xml:space="preserve">kommunikáció és az adatvédelem követelménye. </w:t>
      </w:r>
    </w:p>
    <w:p w14:paraId="3E240A89" w14:textId="3154EE41" w:rsidR="003E4C54" w:rsidRPr="00006FD3" w:rsidRDefault="003E4C54" w:rsidP="003E4C54">
      <w:pPr>
        <w:pStyle w:val="NormlWeb"/>
      </w:pPr>
      <w:r w:rsidRPr="00006FD3">
        <w:rPr>
          <w:b/>
          <w:bCs/>
        </w:rPr>
        <w:t>1.4. A dolgozat felépítése</w:t>
      </w:r>
      <w:r w:rsidR="00CC3D0D" w:rsidRPr="00006FD3">
        <w:t xml:space="preserve"> </w:t>
      </w:r>
    </w:p>
    <w:p w14:paraId="6160CEF1" w14:textId="1928D378" w:rsidR="00E00E79" w:rsidRPr="00006FD3" w:rsidRDefault="00E00E79" w:rsidP="00CC3D0D">
      <w:r w:rsidRPr="00006FD3">
        <w:t>A bevezetést követően a 2. fejezetben a fejlesztéshez használt technológiákat és eszközöket mutatom be. Részletezem a szerveroldali (ASP</w:t>
      </w:r>
      <w:proofErr w:type="gramStart"/>
      <w:r w:rsidRPr="00006FD3">
        <w:t>.NET</w:t>
      </w:r>
      <w:proofErr w:type="gramEnd"/>
      <w:r w:rsidRPr="00006FD3">
        <w:t xml:space="preserve"> Core, Entity Framework Core) és a kliensoldali (Angular</w:t>
      </w:r>
      <w:r w:rsidR="00E5360F" w:rsidRPr="00006FD3">
        <w:t>, TypeScript) keretrendszereket és indokolom a választásuk okát. Indokolom az adattároláshoz választott Microsoft SQL Server és a verziókövetéshez használt Git rendszer szerepét a projektben.</w:t>
      </w:r>
    </w:p>
    <w:p w14:paraId="0ED295CB" w14:textId="2BBC4A62" w:rsidR="00984B67" w:rsidRPr="00006FD3" w:rsidRDefault="00984B67" w:rsidP="00CC3D0D">
      <w:r w:rsidRPr="00006FD3">
        <w:t xml:space="preserve">A 3. fejezetben dokumentálom a tervezési folyamatot. Meghatározom a rendszerrel szemben támasztott </w:t>
      </w:r>
      <w:proofErr w:type="gramStart"/>
      <w:r w:rsidRPr="00006FD3">
        <w:t>funkcionális</w:t>
      </w:r>
      <w:proofErr w:type="gramEnd"/>
      <w:r w:rsidRPr="00006FD3">
        <w:t xml:space="preserve"> és nem funkcionális követelményeket, elvárásokat, felhasználói szerepköröket. Mindezek után bemutatom az általam elképzelt és megvalósított rendszer szerkezetét és az adatbázis tervét</w:t>
      </w:r>
      <w:r w:rsidR="00006FD3" w:rsidRPr="00006FD3">
        <w:t>.</w:t>
      </w:r>
      <w:r w:rsidRPr="00006FD3">
        <w:t xml:space="preserve"> </w:t>
      </w:r>
    </w:p>
    <w:p w14:paraId="260934FC" w14:textId="44A4293B" w:rsidR="00984B67" w:rsidRPr="00006FD3" w:rsidRDefault="00984B67" w:rsidP="00CC3D0D">
      <w:r w:rsidRPr="00006FD3">
        <w:t>A dolgozatom központi részét a 4. fejezet képezi. Itt az önálló fejlesztői munkámat mutatom be.</w:t>
      </w:r>
      <w:r w:rsidR="00A1364C" w:rsidRPr="00006FD3">
        <w:t xml:space="preserve"> Itt részletezem a végleges adatmodellt, a backend üzleti logikájának és a frontend felhasználói felületének a megvalósítását. Ismertetem</w:t>
      </w:r>
      <w:r w:rsidR="00C145ED" w:rsidRPr="00006FD3">
        <w:t xml:space="preserve"> a legfontosabb algoritmusokat (</w:t>
      </w:r>
      <w:r w:rsidR="009A220F">
        <w:t xml:space="preserve">mint például a tápanyag </w:t>
      </w:r>
      <w:r w:rsidR="00A1364C" w:rsidRPr="00006FD3">
        <w:t>sz</w:t>
      </w:r>
      <w:r w:rsidR="00C145ED" w:rsidRPr="00006FD3">
        <w:t xml:space="preserve">ámítása és a receptek kezelése) és kitérek a </w:t>
      </w:r>
      <w:proofErr w:type="gramStart"/>
      <w:r w:rsidR="00C145ED" w:rsidRPr="00006FD3">
        <w:t>kliens</w:t>
      </w:r>
      <w:proofErr w:type="gramEnd"/>
      <w:r w:rsidR="00C145ED" w:rsidRPr="00006FD3">
        <w:t xml:space="preserve"> és a szerver közötti biztonságos kommunikáció kiépítésére. </w:t>
      </w:r>
    </w:p>
    <w:p w14:paraId="0FCE52E7" w14:textId="6C51B07C" w:rsidR="00DC039F" w:rsidRPr="00006FD3" w:rsidRDefault="00DC039F" w:rsidP="00CC3D0D">
      <w:r w:rsidRPr="00006FD3">
        <w:t xml:space="preserve">Az 5. fejezet az elkészült alkalmazást tartalmazza. Bemutatom a tesztelési folyamatot, eredményét. Indokolom, hogy az általam fejlesztett rendszer miért felel meg a feladatkiírásban és a tervezés során megfogalmazott követelményeknek. </w:t>
      </w:r>
    </w:p>
    <w:p w14:paraId="49EA8E9D" w14:textId="211C9483" w:rsidR="00DC039F" w:rsidRPr="00006FD3" w:rsidRDefault="00DC039F" w:rsidP="00CC3D0D">
      <w:r w:rsidRPr="00006FD3">
        <w:t>A 6. fejezetben összegzem a munkám eredményét, a szakmai tapasztalataimat. Ebben a fejezetben foga</w:t>
      </w:r>
      <w:r w:rsidR="009A220F">
        <w:t xml:space="preserve">lmazom meg az alkalmazás tovább </w:t>
      </w:r>
      <w:r w:rsidRPr="00006FD3">
        <w:t xml:space="preserve">fejlesztésének lehetséges irányát. </w:t>
      </w:r>
    </w:p>
    <w:p w14:paraId="514DB87E" w14:textId="77777777" w:rsidR="00BD7E54" w:rsidRPr="00984B67" w:rsidRDefault="00BD7E54" w:rsidP="00CC3D0D">
      <w:pPr>
        <w:rPr>
          <w:highlight w:val="darkGray"/>
        </w:rPr>
      </w:pPr>
    </w:p>
    <w:p w14:paraId="67B8AB75" w14:textId="3699EC7A" w:rsidR="00877820" w:rsidRPr="007D335A" w:rsidRDefault="002566FB" w:rsidP="005334AD">
      <w:pPr>
        <w:pStyle w:val="Cmsor1"/>
      </w:pPr>
      <w:bookmarkStart w:id="11" w:name="_Toc332797398"/>
      <w:bookmarkStart w:id="12" w:name="_Toc216294282"/>
      <w:r>
        <w:lastRenderedPageBreak/>
        <w:t xml:space="preserve">Irodalomkutatás, technológiák, hasonló alkotások </w:t>
      </w:r>
      <w:r w:rsidRPr="007D335A">
        <w:t>bemutatása</w:t>
      </w:r>
      <w:bookmarkEnd w:id="12"/>
    </w:p>
    <w:p w14:paraId="794349F8" w14:textId="77777777" w:rsidR="002566FB" w:rsidRPr="007D335A" w:rsidRDefault="002566FB" w:rsidP="002566FB">
      <w:pPr>
        <w:pStyle w:val="Cmsor2"/>
      </w:pPr>
      <w:bookmarkStart w:id="13" w:name="_Toc209525203"/>
      <w:bookmarkStart w:id="14" w:name="_Toc216294283"/>
      <w:r w:rsidRPr="007D335A">
        <w:t>Technikai háttér</w:t>
      </w:r>
      <w:bookmarkEnd w:id="13"/>
      <w:bookmarkEnd w:id="14"/>
    </w:p>
    <w:p w14:paraId="177FC1F0" w14:textId="4AE81145" w:rsidR="000A17DC" w:rsidRPr="007D335A" w:rsidRDefault="000A17DC" w:rsidP="000A17DC">
      <w:r w:rsidRPr="007D335A">
        <w:t xml:space="preserve">A webalkalmazásomat két fő </w:t>
      </w:r>
      <w:r w:rsidR="0001442E" w:rsidRPr="007D335A">
        <w:t>részre</w:t>
      </w:r>
      <w:r w:rsidRPr="007D335A">
        <w:t xml:space="preserve"> bontottam: a backendre és a frontendre. A szerveroldali logikát (backend) ASP</w:t>
      </w:r>
      <w:proofErr w:type="gramStart"/>
      <w:r w:rsidRPr="007D335A">
        <w:t>.NET</w:t>
      </w:r>
      <w:proofErr w:type="gramEnd"/>
      <w:r w:rsidRPr="007D335A">
        <w:t xml:space="preserve"> Core technológiával készítettem el, mivel ezt egy modern, moduláris és nyílt forráskódú keretrendszernek tartom. A kliensoldali megjelenítéshez (frontend) az Angular 19 keretrendszert választottam, am</w:t>
      </w:r>
      <w:r w:rsidR="00094546" w:rsidRPr="007D335A">
        <w:t xml:space="preserve">i </w:t>
      </w:r>
      <w:r w:rsidRPr="007D335A">
        <w:t>erős JavaScript alapjaival különösen előnyösnek bizonyult az egyoldalas (SPA) alkalmazásom fejlesztéséhez.</w:t>
      </w:r>
    </w:p>
    <w:p w14:paraId="78B3583D" w14:textId="788DF644" w:rsidR="000A17DC" w:rsidRPr="007D335A" w:rsidRDefault="000A17DC" w:rsidP="000A17DC">
      <w:r w:rsidRPr="007D335A">
        <w:t xml:space="preserve">A backend oldalon Microsoft SQL </w:t>
      </w:r>
      <w:proofErr w:type="gramStart"/>
      <w:r w:rsidRPr="007D335A">
        <w:t>Server adatbázist</w:t>
      </w:r>
      <w:proofErr w:type="gramEnd"/>
      <w:r w:rsidRPr="007D335A">
        <w:t xml:space="preserve"> alkalmaztam, amellyel az Entity Framework Core ORM révén kommunikálok. A rendszerben RESTful API-kon </w:t>
      </w:r>
      <w:proofErr w:type="gramStart"/>
      <w:r w:rsidRPr="007D335A">
        <w:t>keresztül biztosítottam</w:t>
      </w:r>
      <w:proofErr w:type="gramEnd"/>
      <w:r w:rsidRPr="007D335A">
        <w:t xml:space="preserve"> a kapcsolatot a frontend felé, így szigorúan szétválasztottam a kliens és a szerveroldali logikát. </w:t>
      </w:r>
      <w:r w:rsidR="00B77D61" w:rsidRPr="007D335A">
        <w:t>Data Transfer Object (DTO</w:t>
      </w:r>
      <w:r w:rsidRPr="007D335A">
        <w:t xml:space="preserve">) használatával </w:t>
      </w:r>
      <w:proofErr w:type="gramStart"/>
      <w:r w:rsidRPr="007D335A">
        <w:t>garantáltam</w:t>
      </w:r>
      <w:proofErr w:type="gramEnd"/>
      <w:r w:rsidRPr="007D335A">
        <w:t>, hogy a backend és a frontend közötti adattovábbítás tömör és biztonságos legyen.</w:t>
      </w:r>
    </w:p>
    <w:p w14:paraId="47E7ECB3" w14:textId="11A9DF68" w:rsidR="002566FB" w:rsidRPr="007D335A" w:rsidRDefault="000A17DC" w:rsidP="000A17DC">
      <w:r w:rsidRPr="007D335A">
        <w:t>A frontend</w:t>
      </w:r>
      <w:r w:rsidR="00094546" w:rsidRPr="007D335A">
        <w:t>nél</w:t>
      </w:r>
      <w:r w:rsidR="0095519D" w:rsidRPr="007D335A">
        <w:t xml:space="preserve"> </w:t>
      </w:r>
      <w:r w:rsidRPr="007D335A">
        <w:t xml:space="preserve">az NSwag eszköz segítségével generált TypeScript service osztályokat használtam, </w:t>
      </w:r>
      <w:r w:rsidR="00094546" w:rsidRPr="007D335A">
        <w:t>melyek</w:t>
      </w:r>
      <w:r w:rsidRPr="007D335A">
        <w:rPr>
          <w:color w:val="FF0000"/>
        </w:rPr>
        <w:t xml:space="preserve"> </w:t>
      </w:r>
      <w:proofErr w:type="gramStart"/>
      <w:r w:rsidRPr="007D335A">
        <w:t>automatikusan</w:t>
      </w:r>
      <w:proofErr w:type="gramEnd"/>
      <w:r w:rsidRPr="007D335A">
        <w:t xml:space="preserve"> illeszkednek az általam írt backend API-khoz és DTO-khoz. A felhasználói felületen Angular Material és Bootstrap </w:t>
      </w:r>
      <w:proofErr w:type="gramStart"/>
      <w:r w:rsidRPr="007D335A">
        <w:t>komponenseket</w:t>
      </w:r>
      <w:proofErr w:type="gramEnd"/>
      <w:r w:rsidRPr="007D335A">
        <w:t xml:space="preserve"> alkalmaztam </w:t>
      </w:r>
      <w:r w:rsidR="00F7638E" w:rsidRPr="007D335A">
        <w:t xml:space="preserve">az </w:t>
      </w:r>
      <w:r w:rsidRPr="007D335A">
        <w:t>esztétikus megjelenés érdekében. A felhasználókezelést az ASP</w:t>
      </w:r>
      <w:proofErr w:type="gramStart"/>
      <w:r w:rsidRPr="007D335A">
        <w:t>.NET</w:t>
      </w:r>
      <w:proofErr w:type="gramEnd"/>
      <w:r w:rsidRPr="007D335A">
        <w:t xml:space="preserve"> Identity segítségével oldottam meg, </w:t>
      </w:r>
      <w:r w:rsidR="00AF3495" w:rsidRPr="007D335A">
        <w:t xml:space="preserve">amit </w:t>
      </w:r>
      <w:r w:rsidRPr="007D335A">
        <w:t>kiegészítettem jelszó</w:t>
      </w:r>
      <w:r w:rsidR="009A220F">
        <w:t xml:space="preserve"> </w:t>
      </w:r>
      <w:r w:rsidRPr="007D335A">
        <w:t>visszaállítási, email</w:t>
      </w:r>
      <w:r w:rsidR="009A220F">
        <w:t xml:space="preserve"> </w:t>
      </w:r>
      <w:r w:rsidRPr="007D335A">
        <w:t>megerősítési és token</w:t>
      </w:r>
      <w:r w:rsidR="009A220F">
        <w:t xml:space="preserve"> </w:t>
      </w:r>
      <w:r w:rsidRPr="007D335A">
        <w:t>alapú hitelesítési lehetőségekkel. Az email küldést a Mailjet API segítségével valósítottam meg.</w:t>
      </w:r>
    </w:p>
    <w:p w14:paraId="277064E6" w14:textId="76A6B649" w:rsidR="002566FB" w:rsidRPr="007D335A" w:rsidRDefault="002566FB" w:rsidP="002566FB">
      <w:pPr>
        <w:pStyle w:val="Cmsor2"/>
      </w:pPr>
      <w:bookmarkStart w:id="15" w:name="_Toc209525204"/>
      <w:bookmarkStart w:id="16" w:name="_Toc216294284"/>
      <w:r w:rsidRPr="007D335A">
        <w:t>Szerver oldali technológiák</w:t>
      </w:r>
      <w:bookmarkEnd w:id="15"/>
      <w:bookmarkEnd w:id="16"/>
    </w:p>
    <w:p w14:paraId="1DDB852D" w14:textId="77777777" w:rsidR="002566FB" w:rsidRDefault="002566FB" w:rsidP="002566FB">
      <w:pPr>
        <w:pStyle w:val="Cmsor3"/>
      </w:pPr>
      <w:bookmarkStart w:id="17" w:name="_Toc209525205"/>
      <w:bookmarkStart w:id="18" w:name="_Toc216294285"/>
      <w:r>
        <w:t>ASP</w:t>
      </w:r>
      <w:proofErr w:type="gramStart"/>
      <w:r>
        <w:t>.NET</w:t>
      </w:r>
      <w:proofErr w:type="gramEnd"/>
      <w:r>
        <w:t xml:space="preserve"> Core</w:t>
      </w:r>
      <w:bookmarkEnd w:id="17"/>
      <w:bookmarkEnd w:id="18"/>
    </w:p>
    <w:p w14:paraId="7AAFE2E3" w14:textId="35AF33A4" w:rsidR="008E35DF" w:rsidRDefault="008E35DF" w:rsidP="009E31EF">
      <w:r>
        <w:t>A diplomaterv</w:t>
      </w:r>
      <w:r w:rsidR="00144CA4">
        <w:t>em</w:t>
      </w:r>
      <w:r>
        <w:t xml:space="preserve"> </w:t>
      </w:r>
      <w:r w:rsidRPr="0032288A">
        <w:t>szerveroldali logikáját, a RESTful API-t, ASP</w:t>
      </w:r>
      <w:proofErr w:type="gramStart"/>
      <w:r w:rsidRPr="0032288A">
        <w:t>.NET</w:t>
      </w:r>
      <w:proofErr w:type="gramEnd"/>
      <w:r w:rsidRPr="0032288A">
        <w:t xml:space="preserve"> Core keretrendszerrel valósítottam meg.</w:t>
      </w:r>
      <w:r>
        <w:t xml:space="preserve"> Ez a modern, platformfüggetlen keretrendszer tökéletes alapot adott egy robusztus, nagy teljesítményű webes API elkészítéséhez.</w:t>
      </w:r>
    </w:p>
    <w:p w14:paraId="33535CED" w14:textId="0B37C2E5" w:rsidR="002566FB" w:rsidRPr="00E87B2A" w:rsidRDefault="008E35DF" w:rsidP="002E7E8D">
      <w:r>
        <w:lastRenderedPageBreak/>
        <w:t xml:space="preserve">A fejlesztés során kihasználtam a keretrendszer számos beépített </w:t>
      </w:r>
      <w:proofErr w:type="gramStart"/>
      <w:r>
        <w:t>funkcióját</w:t>
      </w:r>
      <w:proofErr w:type="gramEnd"/>
      <w:r>
        <w:t>, amelyek közül a projektem szempontjából a legfontosabbak a következők voltak:</w:t>
      </w:r>
      <w:r w:rsidR="00E1413E">
        <w:t xml:space="preserve"> A Kestrel amely egy </w:t>
      </w:r>
      <w:r>
        <w:t xml:space="preserve"> beépített, nagy teljesítményű </w:t>
      </w:r>
      <w:r w:rsidR="008B0C7C">
        <w:t xml:space="preserve">http </w:t>
      </w:r>
      <w:r>
        <w:t>kiszolgáló.</w:t>
      </w:r>
      <w:r w:rsidR="006718AB">
        <w:t xml:space="preserve"> A</w:t>
      </w:r>
      <w:r w:rsidR="00E1413E">
        <w:t xml:space="preserve"> </w:t>
      </w:r>
      <w:r w:rsidR="00C47947">
        <w:t>F</w:t>
      </w:r>
      <w:r>
        <w:t>üggőségin</w:t>
      </w:r>
      <w:r w:rsidR="00E1413E">
        <w:t xml:space="preserve">jektálást (Dependency Injection) </w:t>
      </w:r>
      <w:r>
        <w:t>alkalmaztam a szolgáltatások (pl. R</w:t>
      </w:r>
      <w:r w:rsidR="002E7E8D">
        <w:t>ecipeService, DailyNoteService) esetében,</w:t>
      </w:r>
      <w:r w:rsidR="007D335A">
        <w:t xml:space="preserve"> </w:t>
      </w:r>
      <w:r>
        <w:t>ami a kódot tisztán és tesz</w:t>
      </w:r>
      <w:r w:rsidR="002E7E8D">
        <w:t>telhetően tartotta, továbbá a b</w:t>
      </w:r>
      <w:r>
        <w:t>eép</w:t>
      </w:r>
      <w:r w:rsidR="002E7E8D">
        <w:t xml:space="preserve">ített biztonsági </w:t>
      </w:r>
      <w:proofErr w:type="gramStart"/>
      <w:r w:rsidR="002E7E8D">
        <w:t>funkciókra</w:t>
      </w:r>
      <w:proofErr w:type="gramEnd"/>
      <w:r>
        <w:t xml:space="preserve"> építettem a hitelesítési és autorizációs logikát.</w:t>
      </w:r>
      <w:sdt>
        <w:sdtPr>
          <w:id w:val="-1581060905"/>
          <w:citation/>
        </w:sdtPr>
        <w:sdtContent>
          <w:r w:rsidR="00B77D61">
            <w:fldChar w:fldCharType="begin"/>
          </w:r>
          <w:r w:rsidR="00B77D61">
            <w:instrText xml:space="preserve"> CITATION 2 \l 1038 </w:instrText>
          </w:r>
          <w:r w:rsidR="00B77D61">
            <w:fldChar w:fldCharType="separate"/>
          </w:r>
          <w:r w:rsidR="00871A5C">
            <w:rPr>
              <w:noProof/>
            </w:rPr>
            <w:t xml:space="preserve"> [2]</w:t>
          </w:r>
          <w:r w:rsidR="00B77D61">
            <w:fldChar w:fldCharType="end"/>
          </w:r>
        </w:sdtContent>
      </w:sdt>
    </w:p>
    <w:p w14:paraId="2020CD50" w14:textId="2BAAADB0" w:rsidR="002566FB" w:rsidRDefault="00720A1A" w:rsidP="002566FB">
      <w:pPr>
        <w:pStyle w:val="Cmsor3"/>
      </w:pPr>
      <w:bookmarkStart w:id="19" w:name="_Toc209525206"/>
      <w:bookmarkStart w:id="20" w:name="_Toc216294286"/>
      <w:r>
        <w:t>Hitelesítés / a</w:t>
      </w:r>
      <w:r w:rsidR="002566FB">
        <w:t>utorizáció</w:t>
      </w:r>
      <w:bookmarkEnd w:id="19"/>
      <w:bookmarkEnd w:id="20"/>
    </w:p>
    <w:p w14:paraId="4DF51972" w14:textId="39D06AE2" w:rsidR="008E35DF" w:rsidRPr="008E35DF" w:rsidRDefault="008E35DF" w:rsidP="008E35DF">
      <w:bookmarkStart w:id="21" w:name="_Toc209525207"/>
      <w:r w:rsidRPr="008E35DF">
        <w:t>A felhasználók biztonságos kezelését és az API végpontok védelmét ASP</w:t>
      </w:r>
      <w:proofErr w:type="gramStart"/>
      <w:r w:rsidRPr="008E35DF">
        <w:t>.NET</w:t>
      </w:r>
      <w:proofErr w:type="gramEnd"/>
      <w:r w:rsidRPr="008E35DF">
        <w:t xml:space="preserve"> Identity segítségével oldottam meg.</w:t>
      </w:r>
    </w:p>
    <w:p w14:paraId="37DA11D4" w14:textId="6D8664A4" w:rsidR="008E35DF" w:rsidRPr="009513A9" w:rsidRDefault="008E35DF" w:rsidP="008E35DF">
      <w:r w:rsidRPr="009513A9">
        <w:t>A kliensoldali Angular alkalmazás és a backend közötti kommunikációhoz JSON Web Token (JWT) alapú hitelesítést</w:t>
      </w:r>
      <w:r w:rsidR="008A2041" w:rsidRPr="009513A9">
        <w:t xml:space="preserve"> </w:t>
      </w:r>
      <w:r w:rsidR="000746BD" w:rsidRPr="009513A9">
        <w:t>alkalmaztam</w:t>
      </w:r>
      <w:r w:rsidRPr="009513A9">
        <w:t xml:space="preserve">. A Microsoft.AspNetCore.Authentication.JwtBearer csomagot használtam a </w:t>
      </w:r>
      <w:proofErr w:type="gramStart"/>
      <w:r w:rsidRPr="009513A9">
        <w:t>kliens</w:t>
      </w:r>
      <w:proofErr w:type="gramEnd"/>
      <w:r w:rsidRPr="009513A9">
        <w:t xml:space="preserve"> által küldött tokenek validálására.</w:t>
      </w:r>
    </w:p>
    <w:p w14:paraId="7061FD80" w14:textId="7FCD6542" w:rsidR="008E35DF" w:rsidRPr="009513A9" w:rsidRDefault="008E35DF" w:rsidP="008E35DF">
      <w:r w:rsidRPr="009513A9">
        <w:t xml:space="preserve">A felhasználók, szerepkörök (Roles) és a jelszavak (hash-elt formában) tárolását a Microsoft.AspNetCore.Identity.EntityFrameworkCore csomag tette lehetővé, amely </w:t>
      </w:r>
      <w:proofErr w:type="gramStart"/>
      <w:r w:rsidRPr="009513A9">
        <w:t>automatikusan</w:t>
      </w:r>
      <w:proofErr w:type="gramEnd"/>
      <w:r w:rsidR="000746BD" w:rsidRPr="009513A9">
        <w:t xml:space="preserve"> összekapcsolta</w:t>
      </w:r>
      <w:r w:rsidRPr="009513A9">
        <w:t xml:space="preserve"> az Identity modellt az Entity Framework adatbázis</w:t>
      </w:r>
      <w:r w:rsidR="008B0C7C">
        <w:t xml:space="preserve"> </w:t>
      </w:r>
      <w:r w:rsidRPr="009513A9">
        <w:t xml:space="preserve">sémámba. A tokenek tényleges generálását a JWTService-ben, </w:t>
      </w:r>
      <w:proofErr w:type="gramStart"/>
      <w:r w:rsidRPr="009513A9">
        <w:t>a</w:t>
      </w:r>
      <w:proofErr w:type="gramEnd"/>
      <w:r w:rsidRPr="009513A9">
        <w:t xml:space="preserve"> IdentityModel.Tokens.JWT csomag segítségével</w:t>
      </w:r>
      <w:r w:rsidR="000746BD" w:rsidRPr="009513A9">
        <w:t xml:space="preserve"> oldottam</w:t>
      </w:r>
      <w:r w:rsidRPr="009513A9">
        <w:t xml:space="preserve"> meg.</w:t>
      </w:r>
      <w:sdt>
        <w:sdtPr>
          <w:id w:val="-928196814"/>
          <w:citation/>
        </w:sdtPr>
        <w:sdtContent>
          <w:r w:rsidR="005A29E1" w:rsidRPr="009513A9">
            <w:fldChar w:fldCharType="begin"/>
          </w:r>
          <w:r w:rsidR="005A29E1" w:rsidRPr="009513A9">
            <w:instrText xml:space="preserve"> CITATION 4 \l 1038 </w:instrText>
          </w:r>
          <w:r w:rsidR="005A29E1" w:rsidRPr="009513A9">
            <w:fldChar w:fldCharType="separate"/>
          </w:r>
          <w:r w:rsidR="00871A5C">
            <w:rPr>
              <w:noProof/>
            </w:rPr>
            <w:t xml:space="preserve"> [3]</w:t>
          </w:r>
          <w:r w:rsidR="005A29E1" w:rsidRPr="009513A9">
            <w:fldChar w:fldCharType="end"/>
          </w:r>
        </w:sdtContent>
      </w:sdt>
      <w:sdt>
        <w:sdtPr>
          <w:id w:val="-184907868"/>
          <w:citation/>
        </w:sdtPr>
        <w:sdtContent>
          <w:r w:rsidR="005A29E1" w:rsidRPr="009513A9">
            <w:fldChar w:fldCharType="begin"/>
          </w:r>
          <w:r w:rsidR="005A29E1" w:rsidRPr="009513A9">
            <w:instrText xml:space="preserve"> CITATION 6 \l 1038 </w:instrText>
          </w:r>
          <w:r w:rsidR="005A29E1" w:rsidRPr="009513A9">
            <w:fldChar w:fldCharType="separate"/>
          </w:r>
          <w:r w:rsidR="00871A5C">
            <w:rPr>
              <w:noProof/>
            </w:rPr>
            <w:t xml:space="preserve"> [4]</w:t>
          </w:r>
          <w:r w:rsidR="005A29E1" w:rsidRPr="009513A9">
            <w:fldChar w:fldCharType="end"/>
          </w:r>
        </w:sdtContent>
      </w:sdt>
    </w:p>
    <w:p w14:paraId="1CC87CE8" w14:textId="3E84313E" w:rsidR="002566FB" w:rsidRPr="009513A9" w:rsidRDefault="002566FB" w:rsidP="008E35DF">
      <w:pPr>
        <w:pStyle w:val="Cmsor3"/>
      </w:pPr>
      <w:bookmarkStart w:id="22" w:name="_Toc216294287"/>
      <w:proofErr w:type="gramStart"/>
      <w:r w:rsidRPr="009513A9">
        <w:t>E-mail szolgáltatás</w:t>
      </w:r>
      <w:bookmarkEnd w:id="21"/>
      <w:bookmarkEnd w:id="22"/>
      <w:proofErr w:type="gramEnd"/>
    </w:p>
    <w:p w14:paraId="656EC95A" w14:textId="755CB359" w:rsidR="008E35DF" w:rsidRPr="008E35DF" w:rsidRDefault="008E35DF" w:rsidP="008E35DF">
      <w:bookmarkStart w:id="23" w:name="_Toc209525208"/>
      <w:r w:rsidRPr="008E35DF">
        <w:t xml:space="preserve">A felhasználói regisztráció megerősítéséhez és az "elfelejtett jelszó" funkcióhoz szükség volt egy megbízható </w:t>
      </w:r>
      <w:proofErr w:type="gramStart"/>
      <w:r w:rsidRPr="008E35DF">
        <w:t>e-mail küldő</w:t>
      </w:r>
      <w:proofErr w:type="gramEnd"/>
      <w:r w:rsidRPr="008E35DF">
        <w:t xml:space="preserve"> szolgáltatásra. Erre a célra a Mailjet platformját választottam.</w:t>
      </w:r>
    </w:p>
    <w:p w14:paraId="1039A6D5" w14:textId="44D03D92" w:rsidR="008E35DF" w:rsidRPr="008E35DF" w:rsidRDefault="008E35DF" w:rsidP="008E35DF">
      <w:pPr>
        <w:rPr>
          <w:rFonts w:cs="Arial"/>
          <w:b/>
          <w:bCs/>
          <w:sz w:val="28"/>
          <w:szCs w:val="26"/>
        </w:rPr>
      </w:pPr>
      <w:r w:rsidRPr="008E35DF">
        <w:t xml:space="preserve">A HealthyAPI/Services/EmailService.cs osztályomban </w:t>
      </w:r>
      <w:r w:rsidRPr="009513A9">
        <w:t xml:space="preserve">implementáltam </w:t>
      </w:r>
      <w:r w:rsidRPr="008E35DF">
        <w:t xml:space="preserve">azt a logikát, amely a Mailjet Representational State Transfer (REST) alapú API-ján </w:t>
      </w:r>
      <w:proofErr w:type="gramStart"/>
      <w:r w:rsidRPr="008E35DF">
        <w:t>keresztül küldi</w:t>
      </w:r>
      <w:proofErr w:type="gramEnd"/>
      <w:r w:rsidRPr="008E35DF">
        <w:t xml:space="preserve"> ki a leveleket. Az API hívások törzse JavaScript Object Notation (JSON) formátumú adatokat tartalmaz.</w:t>
      </w:r>
      <w:sdt>
        <w:sdtPr>
          <w:id w:val="-1184278399"/>
          <w:citation/>
        </w:sdtPr>
        <w:sdtContent>
          <w:r w:rsidR="005A29E1">
            <w:fldChar w:fldCharType="begin"/>
          </w:r>
          <w:r w:rsidR="005A29E1">
            <w:instrText xml:space="preserve"> CITATION 3 \l 1038 </w:instrText>
          </w:r>
          <w:r w:rsidR="005A29E1">
            <w:fldChar w:fldCharType="separate"/>
          </w:r>
          <w:r w:rsidR="00871A5C">
            <w:rPr>
              <w:noProof/>
            </w:rPr>
            <w:t xml:space="preserve"> [5]</w:t>
          </w:r>
          <w:r w:rsidR="005A29E1">
            <w:fldChar w:fldCharType="end"/>
          </w:r>
        </w:sdtContent>
      </w:sdt>
    </w:p>
    <w:p w14:paraId="2B1B17B7" w14:textId="46C1B9D7" w:rsidR="002566FB" w:rsidRDefault="000E6AE3" w:rsidP="008E35DF">
      <w:pPr>
        <w:pStyle w:val="Cmsor3"/>
      </w:pPr>
      <w:bookmarkStart w:id="24" w:name="_Toc216294288"/>
      <w:bookmarkEnd w:id="23"/>
      <w:r>
        <w:lastRenderedPageBreak/>
        <w:t>API dokumentáció és kliensgenerálás (Swagger és NSwag)</w:t>
      </w:r>
      <w:bookmarkEnd w:id="24"/>
      <w:r w:rsidR="002566FB">
        <w:t xml:space="preserve"> </w:t>
      </w:r>
    </w:p>
    <w:p w14:paraId="649E24D8" w14:textId="218167F3" w:rsidR="000E6AE3" w:rsidRPr="000E6AE3" w:rsidRDefault="000E6AE3" w:rsidP="000E6AE3">
      <w:bookmarkStart w:id="25" w:name="_Toc209525209"/>
      <w:r w:rsidRPr="000E6AE3">
        <w:t xml:space="preserve">A frontend és a backend fejlesztésének szinkronizálása és a típusbiztos kommunikáció érdekében kulcsfontosságú volt az API pontos </w:t>
      </w:r>
      <w:proofErr w:type="gramStart"/>
      <w:r w:rsidR="009513A9">
        <w:t>definiálása</w:t>
      </w:r>
      <w:proofErr w:type="gramEnd"/>
      <w:r w:rsidRPr="000E6AE3">
        <w:t>. Erre az NSwag eszköztárat használtam.</w:t>
      </w:r>
    </w:p>
    <w:p w14:paraId="4DED605D" w14:textId="45769976" w:rsidR="000E6AE3" w:rsidRPr="000E6AE3" w:rsidRDefault="000E6AE3" w:rsidP="000E6AE3">
      <w:r w:rsidRPr="000E6AE3">
        <w:t xml:space="preserve">Az NSwag a C# kontroller osztályaim (HealthyAPI/Controllers) és DTO-im (HealthyAPI/DTOs) alapján futásidőben </w:t>
      </w:r>
      <w:proofErr w:type="gramStart"/>
      <w:r w:rsidRPr="000E6AE3">
        <w:t>automatikusan</w:t>
      </w:r>
      <w:proofErr w:type="gramEnd"/>
      <w:r w:rsidRPr="000E6AE3">
        <w:t xml:space="preserve"> generálta az OpenAPI (Swagger) specifikációt. Ez a swagger.json </w:t>
      </w:r>
      <w:proofErr w:type="gramStart"/>
      <w:r w:rsidRPr="000E6AE3">
        <w:t>fájl</w:t>
      </w:r>
      <w:proofErr w:type="gramEnd"/>
      <w:r w:rsidRPr="000E6AE3">
        <w:t xml:space="preserve"> szolgált alapul a böngészőben futó interaktív Swagger UI felülethez, </w:t>
      </w:r>
      <w:r w:rsidRPr="0032288A">
        <w:t xml:space="preserve">ami </w:t>
      </w:r>
      <w:r w:rsidR="002E04DB" w:rsidRPr="0032288A">
        <w:t>nagy</w:t>
      </w:r>
      <w:r w:rsidRPr="000E6AE3">
        <w:t xml:space="preserve"> segítség volt a fejlesztés és a tesztelés során.</w:t>
      </w:r>
    </w:p>
    <w:p w14:paraId="35557130" w14:textId="695E2BAD" w:rsidR="002566FB" w:rsidRDefault="000E6AE3" w:rsidP="000E6AE3">
      <w:r w:rsidRPr="000E6AE3">
        <w:t xml:space="preserve">A munkafolyamat másik kulcslépéseként az NSwag képes volt ebből az OpenAPI </w:t>
      </w:r>
      <w:proofErr w:type="gramStart"/>
      <w:r w:rsidRPr="000E6AE3">
        <w:t>specifikációból</w:t>
      </w:r>
      <w:proofErr w:type="gramEnd"/>
      <w:r w:rsidRPr="000E6AE3">
        <w:t xml:space="preserve"> legenerálni a teljes TypeScript kliens osztályt (Cli</w:t>
      </w:r>
      <w:r w:rsidR="009513A9">
        <w:t xml:space="preserve">ent/src/app/shared/models/Nswag </w:t>
      </w:r>
      <w:r w:rsidRPr="000E6AE3">
        <w:t xml:space="preserve">generated/NswagGenerated.ts) az Angular alkalmazásom számára. Így a frontend oldalon típusbiztosan, fordítási időben ellenőrizhető </w:t>
      </w:r>
      <w:proofErr w:type="gramStart"/>
      <w:r w:rsidRPr="000E6AE3">
        <w:t>metódusokkal</w:t>
      </w:r>
      <w:proofErr w:type="gramEnd"/>
      <w:r w:rsidRPr="000E6AE3">
        <w:t xml:space="preserve"> hívhattam meg a backend végpontokat, elkerülve a manuális http hívásokból adódó hibákat.</w:t>
      </w:r>
      <w:bookmarkEnd w:id="25"/>
      <w:r>
        <w:t xml:space="preserve"> </w:t>
      </w:r>
      <w:sdt>
        <w:sdtPr>
          <w:id w:val="194058188"/>
          <w:citation/>
        </w:sdtPr>
        <w:sdtContent>
          <w:r w:rsidR="005A29E1">
            <w:fldChar w:fldCharType="begin"/>
          </w:r>
          <w:r w:rsidR="005A29E1">
            <w:instrText xml:space="preserve"> CITATION 5 \l 1038 </w:instrText>
          </w:r>
          <w:r w:rsidR="005A29E1">
            <w:fldChar w:fldCharType="separate"/>
          </w:r>
          <w:r w:rsidR="00871A5C">
            <w:rPr>
              <w:noProof/>
            </w:rPr>
            <w:t>[6]</w:t>
          </w:r>
          <w:r w:rsidR="005A29E1">
            <w:fldChar w:fldCharType="end"/>
          </w:r>
        </w:sdtContent>
      </w:sdt>
    </w:p>
    <w:p w14:paraId="14FFEF67" w14:textId="77777777" w:rsidR="00B028F7" w:rsidRDefault="002566FB" w:rsidP="00B028F7">
      <w:pPr>
        <w:pStyle w:val="Kp"/>
        <w:rPr>
          <w:b/>
        </w:rPr>
      </w:pPr>
      <w:r w:rsidRPr="00D80523">
        <w:rPr>
          <w:noProof/>
          <w:lang w:eastAsia="hu-HU"/>
        </w:rPr>
        <w:drawing>
          <wp:inline distT="0" distB="0" distL="0" distR="0" wp14:anchorId="1DCA9C0C" wp14:editId="00D144B7">
            <wp:extent cx="5400040" cy="2614930"/>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swag.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2614930"/>
                    </a:xfrm>
                    <a:prstGeom prst="rect">
                      <a:avLst/>
                    </a:prstGeom>
                  </pic:spPr>
                </pic:pic>
              </a:graphicData>
            </a:graphic>
          </wp:inline>
        </w:drawing>
      </w:r>
      <w:r w:rsidR="00A736CF">
        <w:rPr>
          <w:b/>
        </w:rPr>
        <w:t xml:space="preserve"> </w:t>
      </w:r>
    </w:p>
    <w:p w14:paraId="29E4040C" w14:textId="70A8376B" w:rsidR="002566FB" w:rsidRDefault="00B63ED9" w:rsidP="00B028F7">
      <w:pPr>
        <w:pStyle w:val="Kpalrs"/>
      </w:pPr>
      <w:r>
        <w:fldChar w:fldCharType="begin"/>
      </w:r>
      <w:r>
        <w:instrText xml:space="preserve"> SEQ ábra \* ARABIC \s 0 </w:instrText>
      </w:r>
      <w:r>
        <w:fldChar w:fldCharType="separate"/>
      </w:r>
      <w:r w:rsidR="00723F9D">
        <w:rPr>
          <w:noProof/>
        </w:rPr>
        <w:t>1</w:t>
      </w:r>
      <w:r>
        <w:rPr>
          <w:noProof/>
        </w:rPr>
        <w:fldChar w:fldCharType="end"/>
      </w:r>
      <w:r w:rsidR="00D80523" w:rsidRPr="00D80523">
        <w:t>. ábra Nswag generálás folyamata</w:t>
      </w:r>
    </w:p>
    <w:p w14:paraId="518D5924" w14:textId="2FF30234" w:rsidR="002566FB" w:rsidRDefault="002566FB" w:rsidP="00345083">
      <w:pPr>
        <w:pStyle w:val="Cmsor3"/>
      </w:pPr>
      <w:bookmarkStart w:id="26" w:name="_Toc216294289"/>
      <w:r>
        <w:t xml:space="preserve">Entity </w:t>
      </w:r>
      <w:r w:rsidR="00720A1A">
        <w:t>F</w:t>
      </w:r>
      <w:r>
        <w:t>ramework</w:t>
      </w:r>
      <w:bookmarkEnd w:id="26"/>
    </w:p>
    <w:p w14:paraId="01D7FF9F" w14:textId="463FD5A9" w:rsidR="000E6AE3" w:rsidRDefault="000E6AE3" w:rsidP="000E6AE3">
      <w:r>
        <w:t>Az alkalmazás adatainak</w:t>
      </w:r>
      <w:r w:rsidR="00434382">
        <w:t xml:space="preserve"> </w:t>
      </w:r>
      <w:r>
        <w:t xml:space="preserve">tárolásához Microsoft SQL </w:t>
      </w:r>
      <w:proofErr w:type="gramStart"/>
      <w:r>
        <w:t>Server adatbázist</w:t>
      </w:r>
      <w:proofErr w:type="gramEnd"/>
      <w:r>
        <w:t xml:space="preserve"> választottam. Az adatbázis és a C# objektumorientált modellek (HealthyAPI/Models) közötti leképezés</w:t>
      </w:r>
      <w:r w:rsidR="00D80370">
        <w:t>é</w:t>
      </w:r>
      <w:r>
        <w:t>t az Entity Framework Core (EF Core) keretrendszerrel oldottam meg.</w:t>
      </w:r>
    </w:p>
    <w:p w14:paraId="36A1963E" w14:textId="56EE661F" w:rsidR="002566FB" w:rsidRPr="00BB4D56" w:rsidRDefault="000E6AE3" w:rsidP="000E6AE3">
      <w:r w:rsidRPr="005068B0">
        <w:lastRenderedPageBreak/>
        <w:t xml:space="preserve">Ez a modern, </w:t>
      </w:r>
      <w:proofErr w:type="gramStart"/>
      <w:r w:rsidRPr="005068B0">
        <w:t>objektum</w:t>
      </w:r>
      <w:proofErr w:type="gramEnd"/>
      <w:r w:rsidR="008B0C7C">
        <w:t xml:space="preserve"> </w:t>
      </w:r>
      <w:r w:rsidRPr="005068B0">
        <w:t>relációs leképező (ORM) lehetővé tette, ho</w:t>
      </w:r>
      <w:r w:rsidR="004E3679" w:rsidRPr="005068B0">
        <w:t>gy tiszta C# osztályokkal</w:t>
      </w:r>
      <w:r w:rsidR="00434382" w:rsidRPr="005068B0">
        <w:t xml:space="preserve"> </w:t>
      </w:r>
      <w:r w:rsidRPr="005068B0">
        <w:t>definiáljam az adatbázis sémáját, és ne kelljen manuálisan SQL parancsokat írnom. A lekérdezéseket Language</w:t>
      </w:r>
      <w:r w:rsidR="008B0C7C">
        <w:t xml:space="preserve"> </w:t>
      </w:r>
      <w:r w:rsidRPr="005068B0">
        <w:t>Integrated Query (LINQ) segítségével</w:t>
      </w:r>
      <w:r w:rsidR="00434382" w:rsidRPr="005068B0">
        <w:t xml:space="preserve"> adtam</w:t>
      </w:r>
      <w:r w:rsidRPr="005068B0">
        <w:t xml:space="preserve"> meg a szolgáltatási rétegben (pl. a RecipeService-ben). Az adatbázis</w:t>
      </w:r>
      <w:r w:rsidR="008B0C7C">
        <w:t xml:space="preserve"> </w:t>
      </w:r>
      <w:r w:rsidRPr="005068B0">
        <w:t xml:space="preserve">séma változásait és verziókövetését az EF Core Migrations </w:t>
      </w:r>
      <w:proofErr w:type="gramStart"/>
      <w:r w:rsidRPr="005068B0">
        <w:t>funkciójával</w:t>
      </w:r>
      <w:proofErr w:type="gramEnd"/>
      <w:r w:rsidRPr="005068B0">
        <w:t xml:space="preserve"> kezeltem.</w:t>
      </w:r>
      <w:sdt>
        <w:sdtPr>
          <w:id w:val="-427585466"/>
          <w:citation/>
        </w:sdtPr>
        <w:sdtContent>
          <w:r w:rsidR="0009464A" w:rsidRPr="005068B0">
            <w:fldChar w:fldCharType="begin"/>
          </w:r>
          <w:r w:rsidR="0009464A" w:rsidRPr="005068B0">
            <w:instrText xml:space="preserve"> CITATION 6 \l 1038 </w:instrText>
          </w:r>
          <w:r w:rsidR="0009464A" w:rsidRPr="005068B0">
            <w:fldChar w:fldCharType="separate"/>
          </w:r>
          <w:r w:rsidR="00871A5C">
            <w:rPr>
              <w:noProof/>
            </w:rPr>
            <w:t xml:space="preserve"> [4]</w:t>
          </w:r>
          <w:r w:rsidR="0009464A" w:rsidRPr="005068B0">
            <w:fldChar w:fldCharType="end"/>
          </w:r>
        </w:sdtContent>
      </w:sdt>
    </w:p>
    <w:p w14:paraId="700D8C08" w14:textId="590E47F6" w:rsidR="002566FB" w:rsidRDefault="002566FB" w:rsidP="002566FB">
      <w:pPr>
        <w:pStyle w:val="Cmsor2"/>
      </w:pPr>
      <w:bookmarkStart w:id="27" w:name="_Toc209525210"/>
      <w:bookmarkStart w:id="28" w:name="_Toc216294290"/>
      <w:proofErr w:type="gramStart"/>
      <w:r>
        <w:t>Kliens</w:t>
      </w:r>
      <w:proofErr w:type="gramEnd"/>
      <w:r>
        <w:t xml:space="preserve"> oldali technológiák</w:t>
      </w:r>
      <w:bookmarkEnd w:id="27"/>
      <w:bookmarkEnd w:id="28"/>
    </w:p>
    <w:p w14:paraId="50F0860C" w14:textId="35F2DEB0" w:rsidR="007B5FA6" w:rsidRDefault="00997F0E" w:rsidP="00997F0E">
      <w:pPr>
        <w:ind w:firstLine="576"/>
      </w:pPr>
      <w:r w:rsidRPr="00997F0E">
        <w:t>A felhasználói felületet (frontend) modern, egyoldalas alkalmazásként (</w:t>
      </w:r>
      <w:proofErr w:type="gramStart"/>
      <w:r w:rsidRPr="00997F0E">
        <w:t xml:space="preserve">SPA </w:t>
      </w:r>
      <w:r w:rsidR="008B0C7C">
        <w:t xml:space="preserve"> -</w:t>
      </w:r>
      <w:proofErr w:type="gramEnd"/>
      <w:r w:rsidRPr="00997F0E">
        <w:t xml:space="preserve"> Single Page Application) terveztem meg. Ennek lényege, hogy a böngésző </w:t>
      </w:r>
      <w:proofErr w:type="gramStart"/>
      <w:r w:rsidRPr="00997F0E">
        <w:t>inicializálás</w:t>
      </w:r>
      <w:proofErr w:type="gramEnd"/>
      <w:r w:rsidRPr="00997F0E">
        <w:t>kor csak egyszer tölti be a keretrendszert és az alkalmazás vázát, a továbbiakban pedig a felhasználói interakciók során dinamikusan cserélem a tartalmat, az oldal teljes újra</w:t>
      </w:r>
      <w:r w:rsidR="000C3205">
        <w:t xml:space="preserve"> </w:t>
      </w:r>
      <w:r w:rsidRPr="00997F0E">
        <w:t xml:space="preserve">töltése nélkül. A fejlesztés során </w:t>
      </w:r>
      <w:proofErr w:type="gramStart"/>
      <w:r w:rsidRPr="00997F0E">
        <w:t>komponens</w:t>
      </w:r>
      <w:proofErr w:type="gramEnd"/>
      <w:r w:rsidR="00624CF6">
        <w:t xml:space="preserve"> </w:t>
      </w:r>
      <w:r w:rsidRPr="00997F0E">
        <w:t>alapú architektúrát követtem, ami lehetővé tette a kód újra</w:t>
      </w:r>
      <w:r w:rsidR="000C3205">
        <w:t xml:space="preserve"> </w:t>
      </w:r>
      <w:r w:rsidRPr="00997F0E">
        <w:t>felhasználhatóságát és a könnyebb karbantarthatóságot.</w:t>
      </w:r>
    </w:p>
    <w:p w14:paraId="36536C07" w14:textId="0667406A" w:rsidR="007B5FA6" w:rsidRPr="00A22102" w:rsidRDefault="007B5FA6" w:rsidP="007B5FA6">
      <w:pPr>
        <w:pStyle w:val="Cmsor3"/>
      </w:pPr>
      <w:bookmarkStart w:id="29" w:name="_Toc209525216"/>
      <w:bookmarkStart w:id="30" w:name="_Toc216294291"/>
      <w:r w:rsidRPr="00A22102">
        <w:rPr>
          <w:rStyle w:val="Kiemels2"/>
          <w:b/>
          <w:bCs/>
        </w:rPr>
        <w:t>Angular</w:t>
      </w:r>
      <w:bookmarkEnd w:id="29"/>
      <w:bookmarkEnd w:id="30"/>
      <w:r w:rsidRPr="00A22102">
        <w:rPr>
          <w:rStyle w:val="Kiemels2"/>
          <w:b/>
          <w:bCs/>
        </w:rPr>
        <w:t xml:space="preserve"> </w:t>
      </w:r>
    </w:p>
    <w:p w14:paraId="322727F4" w14:textId="69F6D7CC" w:rsidR="000C3205" w:rsidRPr="000C3205" w:rsidRDefault="000C3205" w:rsidP="000C3205">
      <w:bookmarkStart w:id="31" w:name="_Toc209525215"/>
      <w:r w:rsidRPr="000C3205">
        <w:t xml:space="preserve">A </w:t>
      </w:r>
      <w:proofErr w:type="gramStart"/>
      <w:r w:rsidRPr="000C3205">
        <w:t>kliens</w:t>
      </w:r>
      <w:proofErr w:type="gramEnd"/>
      <w:r w:rsidRPr="000C3205">
        <w:t xml:space="preserve"> oldali logikát az Angular 19 verziójára építve valósítottam meg. A projektet modulokra és</w:t>
      </w:r>
      <w:r w:rsidR="00AE0754">
        <w:t xml:space="preserve"> </w:t>
      </w:r>
      <w:proofErr w:type="gramStart"/>
      <w:r w:rsidRPr="005068B0">
        <w:t>komponensekre</w:t>
      </w:r>
      <w:proofErr w:type="gramEnd"/>
      <w:r w:rsidRPr="005068B0">
        <w:t xml:space="preserve"> </w:t>
      </w:r>
      <w:r w:rsidRPr="000C3205">
        <w:t>bontottam a Client/src/app könyvtárban.</w:t>
      </w:r>
    </w:p>
    <w:p w14:paraId="548CC8AB" w14:textId="782A1003" w:rsidR="000C3205" w:rsidRPr="000C3205" w:rsidRDefault="0013281C" w:rsidP="00C47947">
      <w:r>
        <w:t xml:space="preserve">A </w:t>
      </w:r>
      <w:r w:rsidR="000C3205" w:rsidRPr="000C3205">
        <w:t>Routing modu</w:t>
      </w:r>
      <w:r>
        <w:t>l</w:t>
      </w:r>
      <w:r w:rsidR="000C3205" w:rsidRPr="000C3205">
        <w:t>l</w:t>
      </w:r>
      <w:r>
        <w:t>al (AppRoutingModule)</w:t>
      </w:r>
      <w:r w:rsidR="000C3205" w:rsidRPr="000C3205">
        <w:t xml:space="preserve"> oldottam meg az oldalak közötti </w:t>
      </w:r>
      <w:proofErr w:type="gramStart"/>
      <w:r w:rsidR="000C3205" w:rsidRPr="000C3205">
        <w:t>navigációt</w:t>
      </w:r>
      <w:proofErr w:type="gramEnd"/>
      <w:r w:rsidR="000C3205" w:rsidRPr="000C3205">
        <w:t xml:space="preserve">. A </w:t>
      </w:r>
      <w:proofErr w:type="gramStart"/>
      <w:r w:rsidR="000C3205" w:rsidRPr="000C3205">
        <w:t>definiáltam</w:t>
      </w:r>
      <w:proofErr w:type="gramEnd"/>
      <w:r w:rsidR="000C3205" w:rsidRPr="000C3205">
        <w:t xml:space="preserve"> </w:t>
      </w:r>
      <w:r w:rsidR="005068B0">
        <w:t xml:space="preserve">az útvonalakat, </w:t>
      </w:r>
      <w:r w:rsidR="000C3205" w:rsidRPr="000C3205">
        <w:t>amelyekhez a megfelelő</w:t>
      </w:r>
      <w:r w:rsidR="00CE6435">
        <w:t xml:space="preserve"> </w:t>
      </w:r>
      <w:r w:rsidR="000C3205" w:rsidRPr="005068B0">
        <w:t xml:space="preserve">komponenseket </w:t>
      </w:r>
      <w:r w:rsidR="000C3205" w:rsidRPr="000C3205">
        <w:t>rendeltem hozzá, így a felhasználó számára az oldalváltás azonnali és zökkenőmentes.</w:t>
      </w:r>
      <w:r w:rsidR="00C47947">
        <w:t xml:space="preserve"> </w:t>
      </w:r>
      <w:r w:rsidR="006718AB">
        <w:t xml:space="preserve">A </w:t>
      </w:r>
      <w:r w:rsidR="00C47947">
        <w:t>F</w:t>
      </w:r>
      <w:r w:rsidR="000C3205" w:rsidRPr="000C3205">
        <w:t>üggőséginjektál</w:t>
      </w:r>
      <w:r w:rsidR="006718AB">
        <w:t>ás (Dependency Injection)</w:t>
      </w:r>
      <w:r w:rsidR="000C3205" w:rsidRPr="000C3205">
        <w:t xml:space="preserve"> tervezési mintát használtam a szolgáltatások (Services) beemelésére. </w:t>
      </w:r>
      <w:r w:rsidR="00C47947">
        <w:t>A R</w:t>
      </w:r>
      <w:r w:rsidR="000C3205" w:rsidRPr="000C3205">
        <w:t>eaktív űrlapok</w:t>
      </w:r>
      <w:r w:rsidR="00C47947">
        <w:t>at (Reactive Forms) alkalmaztam a</w:t>
      </w:r>
      <w:r w:rsidR="000C3205" w:rsidRPr="000C3205">
        <w:t xml:space="preserve"> szigorúbb validáci</w:t>
      </w:r>
      <w:r w:rsidR="00C47947">
        <w:t>ót igénylő felületekhez.</w:t>
      </w:r>
      <w:r w:rsidR="000C3205" w:rsidRPr="000C3205">
        <w:t xml:space="preserve"> Ez lehetővé tette a beviteli mezők </w:t>
      </w:r>
      <w:proofErr w:type="gramStart"/>
      <w:r w:rsidR="000C3205" w:rsidRPr="000C3205">
        <w:t>komplex</w:t>
      </w:r>
      <w:proofErr w:type="gramEnd"/>
      <w:r w:rsidR="000C3205" w:rsidRPr="000C3205">
        <w:t xml:space="preserve"> validációját (pl. kötelező mezők, e-mail formátum, jelszóerősség) még azelőtt, hogy az adatokat elküldtem volna a szervernek.</w:t>
      </w:r>
      <w:sdt>
        <w:sdtPr>
          <w:id w:val="1152793935"/>
          <w:citation/>
        </w:sdtPr>
        <w:sdtContent>
          <w:r w:rsidR="00B46989">
            <w:fldChar w:fldCharType="begin"/>
          </w:r>
          <w:r w:rsidR="00B46989">
            <w:instrText xml:space="preserve"> CITATION 7 \l 1038 </w:instrText>
          </w:r>
          <w:r w:rsidR="00B46989">
            <w:fldChar w:fldCharType="separate"/>
          </w:r>
          <w:r w:rsidR="00871A5C">
            <w:rPr>
              <w:noProof/>
            </w:rPr>
            <w:t xml:space="preserve"> [7]</w:t>
          </w:r>
          <w:r w:rsidR="00B46989">
            <w:fldChar w:fldCharType="end"/>
          </w:r>
        </w:sdtContent>
      </w:sdt>
    </w:p>
    <w:p w14:paraId="6C4637AD" w14:textId="77777777" w:rsidR="007B5FA6" w:rsidRDefault="007B5FA6" w:rsidP="007B5FA6">
      <w:pPr>
        <w:pStyle w:val="Cmsor3"/>
      </w:pPr>
      <w:bookmarkStart w:id="32" w:name="_Toc216294292"/>
      <w:r w:rsidRPr="000A0AF5">
        <w:t>TypeScript</w:t>
      </w:r>
      <w:bookmarkEnd w:id="31"/>
      <w:bookmarkEnd w:id="32"/>
    </w:p>
    <w:p w14:paraId="05B69408" w14:textId="60CC3EC7" w:rsidR="007B5FA6" w:rsidRDefault="00234463" w:rsidP="009E31EF">
      <w:r w:rsidRPr="00234463">
        <w:t>A TypeScript egy magas szintű programozási nyelv, amely statikus típuskezelést és opcionális típus</w:t>
      </w:r>
      <w:r w:rsidR="008B0C7C">
        <w:t xml:space="preserve"> </w:t>
      </w:r>
      <w:r w:rsidRPr="00234463">
        <w:t xml:space="preserve">annotációkat ad a JavaScripthez. </w:t>
      </w:r>
      <w:r w:rsidR="007B5FA6" w:rsidRPr="007B5FA6">
        <w:t>Bár a böngészők JavaScriptet futtatnak, a forráskódot TypeScript nyelven írtam. Ez lehetővé tette számomra a szigorú típusosság érvényesítését az egész alkalmazásban. Különösen nagy hasznát vettem az</w:t>
      </w:r>
      <w:r w:rsidR="00B46989">
        <w:t xml:space="preserve"> </w:t>
      </w:r>
      <w:r w:rsidR="00B46989">
        <w:lastRenderedPageBreak/>
        <w:t>NSwag eszközzel generált DTO-k</w:t>
      </w:r>
      <w:r>
        <w:t xml:space="preserve"> esetében</w:t>
      </w:r>
      <w:r w:rsidR="007B5FA6" w:rsidRPr="007B5FA6">
        <w:t xml:space="preserve">. Így, ha a backend megváltozott, a fordító azonnal jelezte a hibát a </w:t>
      </w:r>
      <w:proofErr w:type="gramStart"/>
      <w:r w:rsidR="007B5FA6" w:rsidRPr="007B5FA6">
        <w:t>kliens</w:t>
      </w:r>
      <w:proofErr w:type="gramEnd"/>
      <w:r w:rsidR="007B5FA6" w:rsidRPr="007B5FA6">
        <w:t xml:space="preserve"> kódban.</w:t>
      </w:r>
      <w:sdt>
        <w:sdtPr>
          <w:id w:val="1029534947"/>
          <w:citation/>
        </w:sdtPr>
        <w:sdtContent>
          <w:r w:rsidR="007D4963">
            <w:fldChar w:fldCharType="begin"/>
          </w:r>
          <w:r w:rsidR="007D4963">
            <w:instrText xml:space="preserve"> CITATION 8 \l 1038 </w:instrText>
          </w:r>
          <w:r w:rsidR="007D4963">
            <w:fldChar w:fldCharType="separate"/>
          </w:r>
          <w:r w:rsidR="00871A5C">
            <w:rPr>
              <w:noProof/>
            </w:rPr>
            <w:t xml:space="preserve"> [8]</w:t>
          </w:r>
          <w:r w:rsidR="007D4963">
            <w:fldChar w:fldCharType="end"/>
          </w:r>
        </w:sdtContent>
      </w:sdt>
      <w:r w:rsidR="007D4963">
        <w:t xml:space="preserve"> </w:t>
      </w:r>
      <w:sdt>
        <w:sdtPr>
          <w:id w:val="102240057"/>
          <w:citation/>
        </w:sdtPr>
        <w:sdtContent>
          <w:r>
            <w:fldChar w:fldCharType="begin"/>
          </w:r>
          <w:r>
            <w:instrText xml:space="preserve"> CITATION htt \l 1038 </w:instrText>
          </w:r>
          <w:r>
            <w:fldChar w:fldCharType="separate"/>
          </w:r>
          <w:r w:rsidR="00871A5C">
            <w:rPr>
              <w:noProof/>
            </w:rPr>
            <w:t>[9]</w:t>
          </w:r>
          <w:r>
            <w:fldChar w:fldCharType="end"/>
          </w:r>
        </w:sdtContent>
      </w:sdt>
    </w:p>
    <w:p w14:paraId="4859AD27" w14:textId="240B6C80" w:rsidR="007B5FA6" w:rsidRDefault="007B5FA6" w:rsidP="007B5FA6">
      <w:pPr>
        <w:pStyle w:val="Cmsor3"/>
      </w:pPr>
      <w:bookmarkStart w:id="33" w:name="_Toc216294293"/>
      <w:r>
        <w:t>HTML</w:t>
      </w:r>
      <w:bookmarkEnd w:id="33"/>
    </w:p>
    <w:p w14:paraId="6794F75B" w14:textId="50779DCC" w:rsidR="007B5FA6" w:rsidRDefault="00856F27" w:rsidP="009E31EF">
      <w:r>
        <w:t>A HTML - azaz a Hypertext Markup Language - egy hiperszöveges leírónyelv. Egyfajta programozási előírás, ami megadja azt, hogyan is kell a weboldalakat írni úgy, hogy azokat megértse és megfelelően meg is jelenítse a számítógép. A neve a következőkre utal: Hypertext szöveg, ami a hipertérben (más szóval az interneten) található, mely egy formázatlan szöveg. A szöveget Markup language segítségével lehet formázni, szabványszerű jel és kódkészletet tartalmaz, amit</w:t>
      </w:r>
      <w:r w:rsidR="00FF6B1E">
        <w:t xml:space="preserve"> a böngésző képes értelmezni.</w:t>
      </w:r>
      <w:r>
        <w:t xml:space="preserve"> A HTML-t 1990 óta használják weboldalak tervezésére. Olyan szöveges </w:t>
      </w:r>
      <w:proofErr w:type="gramStart"/>
      <w:r>
        <w:t>fájlokról</w:t>
      </w:r>
      <w:proofErr w:type="gramEnd"/>
      <w:r>
        <w:t xml:space="preserve"> van szó, amiket akár szövegszerkesztővel is tudunk módosítani. Az ebben megtalálható szövegek és szimbólumok írják le a böngészők számára, hogyan legyen 12 megjelenítve a weboldal. Elsődleges célja a </w:t>
      </w:r>
      <w:proofErr w:type="gramStart"/>
      <w:r>
        <w:t>dokumentumok</w:t>
      </w:r>
      <w:proofErr w:type="gramEnd"/>
      <w:r>
        <w:t xml:space="preserve"> megjelenítése volt, nem pedig a sokoldalú formázás, stílus. A későbbiekben - 1996-ban - jelent meg a HTML 3.0, a nyelv olyan újítása, ahol már script is beágyazásra kerülhet, ezáltal az eddig statikus kódot már dinamikussá lehetet alakítani. Ekkor jelent meg a stílus is, amivel egyszerre érkeztek a tartalomformázási lehetőségek. A 90-es évek végén a HTML 4.0-ban jelent meg a nemzetközi karakterkészlet használat. 2011-ben jelent meg a HTML 5, amivel a beágyazott videó- és </w:t>
      </w:r>
      <w:r w:rsidR="00BB577C">
        <w:t>audio</w:t>
      </w:r>
      <w:r>
        <w:t xml:space="preserve"> tartalmak kezelésére </w:t>
      </w:r>
      <w:proofErr w:type="gramStart"/>
      <w:r>
        <w:t>koncentráltak</w:t>
      </w:r>
      <w:proofErr w:type="gramEnd"/>
      <w:r w:rsidR="007B5FA6">
        <w:t>.</w:t>
      </w:r>
      <w:sdt>
        <w:sdtPr>
          <w:id w:val="-768080654"/>
          <w:citation/>
        </w:sdtPr>
        <w:sdtContent>
          <w:r w:rsidR="007D4963">
            <w:fldChar w:fldCharType="begin"/>
          </w:r>
          <w:r w:rsidR="00521B37">
            <w:instrText xml:space="preserve">CITATION 1 \l 1038 </w:instrText>
          </w:r>
          <w:r w:rsidR="007D4963">
            <w:fldChar w:fldCharType="separate"/>
          </w:r>
          <w:r w:rsidR="00871A5C">
            <w:rPr>
              <w:noProof/>
            </w:rPr>
            <w:t xml:space="preserve"> [10]</w:t>
          </w:r>
          <w:r w:rsidR="007D4963">
            <w:fldChar w:fldCharType="end"/>
          </w:r>
        </w:sdtContent>
      </w:sdt>
    </w:p>
    <w:p w14:paraId="58E25545" w14:textId="789D8912" w:rsidR="007B5FA6" w:rsidRDefault="007B5FA6" w:rsidP="007B5FA6">
      <w:pPr>
        <w:pStyle w:val="Cmsor3"/>
      </w:pPr>
      <w:r>
        <w:t xml:space="preserve"> </w:t>
      </w:r>
      <w:bookmarkStart w:id="34" w:name="_Toc216294294"/>
      <w:r>
        <w:t>Bootstrap</w:t>
      </w:r>
      <w:bookmarkEnd w:id="34"/>
      <w:r>
        <w:t xml:space="preserve"> </w:t>
      </w:r>
    </w:p>
    <w:p w14:paraId="637339FD" w14:textId="2BF35083" w:rsidR="00D4125C" w:rsidRPr="00D4125C" w:rsidRDefault="00D4125C" w:rsidP="00D4125C">
      <w:pPr>
        <w:rPr>
          <w:rFonts w:cs="Arial"/>
          <w:b/>
          <w:bCs/>
          <w:iCs/>
          <w:sz w:val="32"/>
          <w:szCs w:val="28"/>
        </w:rPr>
      </w:pPr>
      <w:bookmarkStart w:id="35" w:name="_Toc209525217"/>
      <w:r w:rsidRPr="00D4125C">
        <w:t>A felhasználói felület alapjait a Bootstrap 5 keretrendszerrel</w:t>
      </w:r>
      <w:r w:rsidR="00AE5419">
        <w:t xml:space="preserve"> </w:t>
      </w:r>
      <w:r w:rsidR="00F52CED">
        <w:t>alkalmaztam</w:t>
      </w:r>
      <w:r w:rsidRPr="00D4125C">
        <w:t xml:space="preserve"> a projektbe, mivel ez</w:t>
      </w:r>
      <w:r w:rsidR="00FF6B1E">
        <w:t xml:space="preserve"> szerintem</w:t>
      </w:r>
      <w:r w:rsidRPr="00D4125C">
        <w:t xml:space="preserve"> a világ legnépszerűbb nyílt forráskódú eszközkészlete a </w:t>
      </w:r>
      <w:r w:rsidRPr="00FF6B1E">
        <w:t>reszponzív</w:t>
      </w:r>
      <w:r w:rsidRPr="00D4125C">
        <w:t>, mobil</w:t>
      </w:r>
      <w:r w:rsidR="008B0C7C">
        <w:t xml:space="preserve"> </w:t>
      </w:r>
      <w:r w:rsidRPr="00D4125C">
        <w:t xml:space="preserve">első weboldalak fejlesztéséhez. Annak érdekében, hogy az alkalmazás minden eszközön (mobiltelefonon és asztali gépen is) megfelelően jelenjen meg, a rácsrendszer (Grid system) osztályait (pl. container, row, col-md-6) alkalmaztam a HTML sablonokban az elrendezések kialakítására. Ez modern színvilágot és egységes </w:t>
      </w:r>
      <w:r w:rsidRPr="00712808">
        <w:t>tipográfiát</w:t>
      </w:r>
      <w:r w:rsidR="00AE5419" w:rsidRPr="00712808">
        <w:t xml:space="preserve"> </w:t>
      </w:r>
      <w:r w:rsidR="00712808">
        <w:rPr>
          <w:rStyle w:val="Lbjegyzet-hivatkozs"/>
        </w:rPr>
        <w:footnoteReference w:id="1"/>
      </w:r>
      <w:r w:rsidR="00AE5419" w:rsidRPr="00712808">
        <w:t>adott</w:t>
      </w:r>
      <w:r w:rsidRPr="00712808">
        <w:t xml:space="preserve"> a</w:t>
      </w:r>
      <w:r w:rsidRPr="00D4125C">
        <w:t xml:space="preserve"> felületnek. </w:t>
      </w:r>
      <w:sdt>
        <w:sdtPr>
          <w:id w:val="1613626508"/>
          <w:citation/>
        </w:sdtPr>
        <w:sdtContent>
          <w:r w:rsidR="00C22502">
            <w:fldChar w:fldCharType="begin"/>
          </w:r>
          <w:r w:rsidR="00C22502">
            <w:instrText xml:space="preserve"> CITATION htt1 \l 1038 </w:instrText>
          </w:r>
          <w:r w:rsidR="00C22502">
            <w:fldChar w:fldCharType="separate"/>
          </w:r>
          <w:r w:rsidR="00871A5C">
            <w:rPr>
              <w:noProof/>
            </w:rPr>
            <w:t>[11]</w:t>
          </w:r>
          <w:r w:rsidR="00C22502">
            <w:fldChar w:fldCharType="end"/>
          </w:r>
        </w:sdtContent>
      </w:sdt>
    </w:p>
    <w:p w14:paraId="02ECDA82" w14:textId="59AD5AAF" w:rsidR="002566FB" w:rsidRDefault="002566FB" w:rsidP="00D4125C">
      <w:pPr>
        <w:pStyle w:val="Cmsor2"/>
      </w:pPr>
      <w:bookmarkStart w:id="36" w:name="_Toc216294295"/>
      <w:r>
        <w:lastRenderedPageBreak/>
        <w:t>Adattárolás</w:t>
      </w:r>
      <w:bookmarkEnd w:id="35"/>
      <w:bookmarkEnd w:id="36"/>
    </w:p>
    <w:p w14:paraId="3700AF3A" w14:textId="74E252CA" w:rsidR="00345083" w:rsidRDefault="00345083" w:rsidP="007B5FA6">
      <w:pPr>
        <w:pStyle w:val="Cmsor3"/>
      </w:pPr>
      <w:bookmarkStart w:id="37" w:name="_Toc216294296"/>
      <w:r>
        <w:t>Microsoft SQL Server</w:t>
      </w:r>
      <w:bookmarkStart w:id="38" w:name="_Toc209525219"/>
      <w:bookmarkEnd w:id="37"/>
    </w:p>
    <w:p w14:paraId="48F12BF5" w14:textId="2851FB55" w:rsidR="002566FB" w:rsidRPr="00CD4D9B" w:rsidRDefault="007B5FA6" w:rsidP="002566FB">
      <w:r>
        <w:t xml:space="preserve">A Microsoft SQL Server egy robusztus, vállalati szintű </w:t>
      </w:r>
      <w:proofErr w:type="gramStart"/>
      <w:r>
        <w:t>relációs</w:t>
      </w:r>
      <w:proofErr w:type="gramEnd"/>
      <w:r>
        <w:t xml:space="preserve"> adatbázis</w:t>
      </w:r>
      <w:r w:rsidR="008B0C7C">
        <w:t xml:space="preserve"> </w:t>
      </w:r>
      <w:r>
        <w:t>kezelő rendszer (RDBMS).</w:t>
      </w:r>
      <w:r w:rsidR="007C4F7F">
        <w:t xml:space="preserve"> </w:t>
      </w:r>
      <w:bookmarkEnd w:id="38"/>
      <w:r w:rsidR="00BC172C" w:rsidRPr="00BC172C">
        <w:t>Az alkalmazás</w:t>
      </w:r>
      <w:r w:rsidR="00AE5419">
        <w:t xml:space="preserve"> </w:t>
      </w:r>
      <w:r w:rsidR="00BC172C" w:rsidRPr="00DF3D90">
        <w:t xml:space="preserve">strukturált </w:t>
      </w:r>
      <w:r w:rsidR="00BC172C" w:rsidRPr="00BC172C">
        <w:t>adatainak (felhasználók, naplóbejegyzések, receptek)</w:t>
      </w:r>
      <w:r w:rsidR="00AE5419">
        <w:t xml:space="preserve"> </w:t>
      </w:r>
      <w:r w:rsidR="00BC172C" w:rsidRPr="00BC172C">
        <w:t xml:space="preserve">tárolására Microsoft SQL </w:t>
      </w:r>
      <w:proofErr w:type="gramStart"/>
      <w:r w:rsidR="00BC172C" w:rsidRPr="00BC172C">
        <w:t>Server adatbázist</w:t>
      </w:r>
      <w:proofErr w:type="gramEnd"/>
      <w:r w:rsidR="00BC172C" w:rsidRPr="00BC172C">
        <w:t xml:space="preserve"> (a fejlesztés során LocalDB) alkalmaztam. A választást az indokolta, hogy ez az adatbázis</w:t>
      </w:r>
      <w:r w:rsidR="008B0C7C">
        <w:t xml:space="preserve"> </w:t>
      </w:r>
      <w:r w:rsidR="00BC172C" w:rsidRPr="00BC172C">
        <w:t xml:space="preserve">kezelő rendkívül hatékonyan integrálható </w:t>
      </w:r>
      <w:proofErr w:type="gramStart"/>
      <w:r w:rsidR="00BC172C" w:rsidRPr="00BC172C">
        <w:t>a .NET</w:t>
      </w:r>
      <w:proofErr w:type="gramEnd"/>
      <w:r w:rsidR="00BC172C" w:rsidRPr="00BC172C">
        <w:t xml:space="preserve"> környezetbe és az általam használt Entity Framework Core ORM-be. A kapcsolatot a HealthyAPI/appsettings.json </w:t>
      </w:r>
      <w:proofErr w:type="gramStart"/>
      <w:r w:rsidR="00BC172C" w:rsidRPr="00BC172C">
        <w:t>fájlban</w:t>
      </w:r>
      <w:proofErr w:type="gramEnd"/>
      <w:r w:rsidR="00BC172C" w:rsidRPr="00BC172C">
        <w:t xml:space="preserve"> konfigurálta</w:t>
      </w:r>
      <w:r w:rsidR="00DF3D90">
        <w:t>m a DefaultConnection kapcsolattal.</w:t>
      </w:r>
      <w:sdt>
        <w:sdtPr>
          <w:id w:val="-1505587138"/>
          <w:citation/>
        </w:sdtPr>
        <w:sdtContent>
          <w:r w:rsidR="00C22502">
            <w:fldChar w:fldCharType="begin"/>
          </w:r>
          <w:r w:rsidR="00C22502">
            <w:instrText xml:space="preserve"> CITATION htt2 \l 1038 </w:instrText>
          </w:r>
          <w:r w:rsidR="00C22502">
            <w:fldChar w:fldCharType="separate"/>
          </w:r>
          <w:r w:rsidR="00871A5C">
            <w:rPr>
              <w:noProof/>
            </w:rPr>
            <w:t xml:space="preserve"> [12]</w:t>
          </w:r>
          <w:r w:rsidR="00C22502">
            <w:fldChar w:fldCharType="end"/>
          </w:r>
        </w:sdtContent>
      </w:sdt>
    </w:p>
    <w:p w14:paraId="2B9AE608" w14:textId="13EB7EC3" w:rsidR="007C4F7F" w:rsidRPr="007C4F7F" w:rsidRDefault="002566FB" w:rsidP="007C4F7F">
      <w:pPr>
        <w:pStyle w:val="Cmsor2"/>
      </w:pPr>
      <w:bookmarkStart w:id="39" w:name="_Toc209525220"/>
      <w:bookmarkStart w:id="40" w:name="_Toc216294297"/>
      <w:r>
        <w:t>Fejlesztőkörnyezet</w:t>
      </w:r>
      <w:bookmarkEnd w:id="39"/>
      <w:bookmarkEnd w:id="40"/>
    </w:p>
    <w:p w14:paraId="7D1E0505" w14:textId="25E4D58C" w:rsidR="007C4F7F" w:rsidRDefault="007C4F7F" w:rsidP="00BC172C">
      <w:r>
        <w:t xml:space="preserve">A fejlesztés során a </w:t>
      </w:r>
      <w:r w:rsidRPr="004066BE">
        <w:t>hatékonyság</w:t>
      </w:r>
      <w:r w:rsidR="00050926" w:rsidRPr="004066BE">
        <w:t xml:space="preserve"> növelése</w:t>
      </w:r>
      <w:r w:rsidRPr="004066BE">
        <w:t xml:space="preserve"> érdekében</w:t>
      </w:r>
      <w:r>
        <w:t xml:space="preserve"> két különböző, az adott technológiához legjobban illeszkedő fejlesztőkörnyezetet (IDE) használtam párhuzamosan.</w:t>
      </w:r>
    </w:p>
    <w:p w14:paraId="03B39D76" w14:textId="7E7898B5" w:rsidR="007C4F7F" w:rsidRDefault="007C4F7F" w:rsidP="007C4F7F">
      <w:pPr>
        <w:pStyle w:val="Cmsor3"/>
      </w:pPr>
      <w:bookmarkStart w:id="41" w:name="_Toc216294298"/>
      <w:r>
        <w:t>Visual Studio Code</w:t>
      </w:r>
      <w:bookmarkEnd w:id="41"/>
    </w:p>
    <w:p w14:paraId="4FFEAE3C" w14:textId="605D4AC6" w:rsidR="007C4F7F" w:rsidRDefault="007C4F7F" w:rsidP="009B51CC">
      <w:r>
        <w:t xml:space="preserve">A </w:t>
      </w:r>
      <w:proofErr w:type="gramStart"/>
      <w:r>
        <w:t>kliens</w:t>
      </w:r>
      <w:proofErr w:type="gramEnd"/>
      <w:r>
        <w:t xml:space="preserve"> oldali (Angular) fejlesztéshez a Visual Studio Code kódszerkesztőt választottam. Ez a szerkesztő támogatást nyújt a TypeScript nyelvhez és a webes tech</w:t>
      </w:r>
      <w:r w:rsidR="009B51CC">
        <w:t>nológiákhoz. Beépített terminál</w:t>
      </w:r>
      <w:r>
        <w:t xml:space="preserve"> </w:t>
      </w:r>
      <w:r w:rsidR="009B51CC">
        <w:t xml:space="preserve">segítségével </w:t>
      </w:r>
      <w:r>
        <w:t>futtattam az Angular CLI parancsokat (pl. n</w:t>
      </w:r>
      <w:r w:rsidR="00DE0780">
        <w:t>g generate component, ng serve).</w:t>
      </w:r>
      <w:sdt>
        <w:sdtPr>
          <w:id w:val="-2024939117"/>
          <w:citation/>
        </w:sdtPr>
        <w:sdtContent>
          <w:r w:rsidR="00C22502">
            <w:fldChar w:fldCharType="begin"/>
          </w:r>
          <w:r w:rsidR="00C22502">
            <w:instrText xml:space="preserve"> CITATION htt3 \l 1038 </w:instrText>
          </w:r>
          <w:r w:rsidR="00C22502">
            <w:fldChar w:fldCharType="separate"/>
          </w:r>
          <w:r w:rsidR="00871A5C">
            <w:rPr>
              <w:noProof/>
            </w:rPr>
            <w:t xml:space="preserve"> [13]</w:t>
          </w:r>
          <w:r w:rsidR="00C22502">
            <w:fldChar w:fldCharType="end"/>
          </w:r>
        </w:sdtContent>
      </w:sdt>
    </w:p>
    <w:p w14:paraId="0FC198D6" w14:textId="56BBE18D" w:rsidR="007C4F7F" w:rsidRDefault="007C4F7F" w:rsidP="007C4F7F">
      <w:pPr>
        <w:pStyle w:val="Cmsor3"/>
      </w:pPr>
      <w:bookmarkStart w:id="42" w:name="_Toc216294299"/>
      <w:r>
        <w:t>Visual Studio 2022</w:t>
      </w:r>
      <w:bookmarkEnd w:id="42"/>
    </w:p>
    <w:p w14:paraId="45E530BF" w14:textId="39FAA553" w:rsidR="007C4F7F" w:rsidRDefault="009B51CC" w:rsidP="00FA107C">
      <w:r>
        <w:t>A szerver oldalt</w:t>
      </w:r>
      <w:r w:rsidR="007C4F7F">
        <w:t xml:space="preserve"> Visual Studio 2022 integrált fejlesztőkörnyezetben </w:t>
      </w:r>
      <w:r w:rsidR="00F4517B" w:rsidRPr="009B51CC">
        <w:t>készítettem el.</w:t>
      </w:r>
      <w:r w:rsidR="007C4F7F">
        <w:t xml:space="preserve"> A választást az indokolta, hogy ez az eszköz nyújtja a legteljesebb támogatást a C# nyelvhez és </w:t>
      </w:r>
      <w:proofErr w:type="gramStart"/>
      <w:r w:rsidR="007C4F7F">
        <w:t>a .NET</w:t>
      </w:r>
      <w:proofErr w:type="gramEnd"/>
      <w:r w:rsidR="007C4F7F">
        <w:t xml:space="preserve"> ökoszisztémához.</w:t>
      </w:r>
      <w:r w:rsidR="00FA107C">
        <w:t xml:space="preserve"> </w:t>
      </w:r>
      <w:r w:rsidR="00BB577C">
        <w:t xml:space="preserve">A </w:t>
      </w:r>
      <w:r w:rsidR="00FA107C">
        <w:t xml:space="preserve">NuGet csomagkezelőn </w:t>
      </w:r>
      <w:r w:rsidR="007C4F7F">
        <w:t>keresztül telepítettem és frissítettem a backend működéséhez szükséges könyvtárakat (pl. Microsoft</w:t>
      </w:r>
      <w:proofErr w:type="gramStart"/>
      <w:r w:rsidR="007C4F7F">
        <w:t>.EntityFrameworkCore</w:t>
      </w:r>
      <w:proofErr w:type="gramEnd"/>
      <w:r w:rsidR="007C4F7F">
        <w:t>, NSwag.AspNetCore).</w:t>
      </w:r>
      <w:r w:rsidR="00FA107C">
        <w:t xml:space="preserve"> A Hibakeresés (Debugging) segítségével</w:t>
      </w:r>
      <w:r w:rsidR="007C4F7F">
        <w:t xml:space="preserve"> </w:t>
      </w:r>
      <w:r w:rsidR="00FA107C">
        <w:t xml:space="preserve">kerestem a hibákat és </w:t>
      </w:r>
      <w:r w:rsidR="007C4F7F">
        <w:t xml:space="preserve">lépésről lépésre tudtam követni a backend kód </w:t>
      </w:r>
      <w:r>
        <w:t>futását</w:t>
      </w:r>
      <w:r w:rsidR="007C4F7F">
        <w:t>.</w:t>
      </w:r>
      <w:sdt>
        <w:sdtPr>
          <w:id w:val="1160120699"/>
          <w:citation/>
        </w:sdtPr>
        <w:sdtContent>
          <w:r w:rsidR="00ED1451">
            <w:fldChar w:fldCharType="begin"/>
          </w:r>
          <w:r w:rsidR="00ED1451">
            <w:instrText xml:space="preserve"> CITATION 9 \l 1038 </w:instrText>
          </w:r>
          <w:r w:rsidR="00ED1451">
            <w:fldChar w:fldCharType="separate"/>
          </w:r>
          <w:r w:rsidR="00871A5C">
            <w:rPr>
              <w:noProof/>
            </w:rPr>
            <w:t xml:space="preserve"> [14]</w:t>
          </w:r>
          <w:r w:rsidR="00ED1451">
            <w:fldChar w:fldCharType="end"/>
          </w:r>
        </w:sdtContent>
      </w:sdt>
    </w:p>
    <w:p w14:paraId="048BDBE4" w14:textId="66FF4E03" w:rsidR="007C4F7F" w:rsidRDefault="007C4F7F" w:rsidP="007C4F7F">
      <w:pPr>
        <w:pStyle w:val="Cmsor3"/>
      </w:pPr>
      <w:bookmarkStart w:id="43" w:name="_Toc216294300"/>
      <w:r>
        <w:lastRenderedPageBreak/>
        <w:t>Munkafolyamat követése</w:t>
      </w:r>
      <w:bookmarkEnd w:id="43"/>
    </w:p>
    <w:p w14:paraId="047F7EC4" w14:textId="1DB6D201" w:rsidR="007C4F7F" w:rsidRDefault="007C4F7F" w:rsidP="007C4F7F">
      <w:pPr>
        <w:pStyle w:val="Cmsor3"/>
      </w:pPr>
      <w:bookmarkStart w:id="44" w:name="_Toc216294301"/>
      <w:r>
        <w:t>Verziókezelés (Git és GitHub)</w:t>
      </w:r>
      <w:bookmarkEnd w:id="44"/>
    </w:p>
    <w:p w14:paraId="62DC55A4" w14:textId="72977411" w:rsidR="007C4F7F" w:rsidRDefault="007C4F7F" w:rsidP="007C4F7F">
      <w:r>
        <w:t>A forráskód biztonságos tárolását, verziókövetését és a változtatások dokumentálását a Git verziókezelő rendszerrel oldottam meg. A távoli tároló (remote repository) hosztolására a GitHub szolgáltatást vettem igénybe.</w:t>
      </w:r>
    </w:p>
    <w:p w14:paraId="7DD8D53C" w14:textId="77777777" w:rsidR="00F27DDA" w:rsidRDefault="007C4F7F" w:rsidP="00F27DDA">
      <w:r>
        <w:t>A fejlesztés során az alábbi munkafolyamatot követtem:</w:t>
      </w:r>
      <w:r w:rsidR="00F27DDA">
        <w:t xml:space="preserve"> </w:t>
      </w:r>
    </w:p>
    <w:p w14:paraId="697CF64E" w14:textId="71F27754" w:rsidR="00F27DDA" w:rsidRDefault="00F27DDA" w:rsidP="00F27DDA">
      <w:r>
        <w:t>A Commit-ok segítségével a</w:t>
      </w:r>
      <w:r w:rsidR="007C4F7F">
        <w:t xml:space="preserve"> logikailag összetartozó módosításokat (pl. "Új recept létrehozása </w:t>
      </w:r>
      <w:proofErr w:type="gramStart"/>
      <w:r w:rsidR="007C4F7F">
        <w:t>funkció</w:t>
      </w:r>
      <w:proofErr w:type="gramEnd"/>
      <w:r w:rsidR="007C4F7F">
        <w:t xml:space="preserve"> hozzáadása") rendszeresen rögzítettem (commit), így a fejlesztés bármely pontjára visszatérhettem volna hiba esetén.</w:t>
      </w:r>
      <w:r>
        <w:t xml:space="preserve"> </w:t>
      </w:r>
    </w:p>
    <w:p w14:paraId="6513795F" w14:textId="51489B5C" w:rsidR="007C4F7F" w:rsidRDefault="00F27DDA" w:rsidP="00F27DDA">
      <w:r>
        <w:t xml:space="preserve">A </w:t>
      </w:r>
      <w:r w:rsidR="007C4F7F">
        <w:t>M</w:t>
      </w:r>
      <w:r>
        <w:t>appastruktúrát úgy védtem, hogy a</w:t>
      </w:r>
      <w:r w:rsidR="007C4F7F">
        <w:t xml:space="preserve"> gyökérkönyvtárban és a Client </w:t>
      </w:r>
      <w:proofErr w:type="gramStart"/>
      <w:r w:rsidR="007C4F7F">
        <w:t>mappában</w:t>
      </w:r>
      <w:proofErr w:type="gramEnd"/>
      <w:r w:rsidR="007C4F7F">
        <w:t xml:space="preserve"> elhelyezett .gitignore fájlok segítségével biztosítottam, hogy a felesleges, generált fájlok (pl. node_modules, bin, obj mappák, felhasználói beállítások) ne kerüljenek fel a felhőbe, csak a tiszta forráskód.</w:t>
      </w:r>
    </w:p>
    <w:p w14:paraId="68EA6E48" w14:textId="0C897BF5" w:rsidR="007C4F7F" w:rsidRPr="007C4F7F" w:rsidRDefault="00F27DDA" w:rsidP="00F27DDA">
      <w:r>
        <w:t>A Szinkronizáció segítségével a</w:t>
      </w:r>
      <w:r w:rsidR="007C4F7F">
        <w:t xml:space="preserve"> </w:t>
      </w:r>
      <w:proofErr w:type="gramStart"/>
      <w:r w:rsidR="007C4F7F">
        <w:t>lokális</w:t>
      </w:r>
      <w:proofErr w:type="gramEnd"/>
      <w:r w:rsidR="007C4F7F">
        <w:t xml:space="preserve"> gépen végzett munkámat rendszeresen szinkronizáltam (push) a GitHub tárolóval, ami nemcsak biztonsági mentésként szolgált, hanem lehetővé tette a kód hordozhatóságát is a különböző fejlesztői gépek között</w:t>
      </w:r>
      <w:r w:rsidR="0029700B">
        <w:t>.</w:t>
      </w:r>
      <w:sdt>
        <w:sdtPr>
          <w:id w:val="-1036964108"/>
          <w:citation/>
        </w:sdtPr>
        <w:sdtContent>
          <w:r w:rsidR="0029700B">
            <w:fldChar w:fldCharType="begin"/>
          </w:r>
          <w:r w:rsidR="0029700B">
            <w:instrText xml:space="preserve"> CITATION htt4 \l 1038 </w:instrText>
          </w:r>
          <w:r w:rsidR="0029700B">
            <w:fldChar w:fldCharType="separate"/>
          </w:r>
          <w:r w:rsidR="00871A5C">
            <w:rPr>
              <w:noProof/>
            </w:rPr>
            <w:t xml:space="preserve"> [15]</w:t>
          </w:r>
          <w:r w:rsidR="0029700B">
            <w:fldChar w:fldCharType="end"/>
          </w:r>
        </w:sdtContent>
      </w:sdt>
    </w:p>
    <w:p w14:paraId="42F48AFF" w14:textId="77777777" w:rsidR="009464C8" w:rsidRDefault="007C4F7F" w:rsidP="009464C8">
      <w:pPr>
        <w:pStyle w:val="Kp"/>
      </w:pPr>
      <w:r w:rsidRPr="00DC137D">
        <w:rPr>
          <w:noProof/>
          <w:lang w:eastAsia="hu-HU"/>
        </w:rPr>
        <w:t xml:space="preserve"> </w:t>
      </w:r>
      <w:r w:rsidR="002566FB" w:rsidRPr="00DC137D">
        <w:rPr>
          <w:noProof/>
          <w:lang w:eastAsia="hu-HU"/>
        </w:rPr>
        <w:drawing>
          <wp:inline distT="0" distB="0" distL="0" distR="0" wp14:anchorId="7745D77A" wp14:editId="5AAB462F">
            <wp:extent cx="4056849" cy="2870421"/>
            <wp:effectExtent l="0" t="0" r="1270" b="635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thub-EN,diphez.jpg"/>
                    <pic:cNvPicPr/>
                  </pic:nvPicPr>
                  <pic:blipFill>
                    <a:blip r:embed="rId12">
                      <a:extLst>
                        <a:ext uri="{28A0092B-C50C-407E-A947-70E740481C1C}">
                          <a14:useLocalDpi xmlns:a14="http://schemas.microsoft.com/office/drawing/2010/main" val="0"/>
                        </a:ext>
                      </a:extLst>
                    </a:blip>
                    <a:stretch>
                      <a:fillRect/>
                    </a:stretch>
                  </pic:blipFill>
                  <pic:spPr>
                    <a:xfrm>
                      <a:off x="0" y="0"/>
                      <a:ext cx="4140754" cy="2929788"/>
                    </a:xfrm>
                    <a:prstGeom prst="rect">
                      <a:avLst/>
                    </a:prstGeom>
                  </pic:spPr>
                </pic:pic>
              </a:graphicData>
            </a:graphic>
          </wp:inline>
        </w:drawing>
      </w:r>
    </w:p>
    <w:p w14:paraId="7A7B6CDA" w14:textId="5AD1A33A" w:rsidR="002566FB" w:rsidRDefault="00B63ED9" w:rsidP="000973A0">
      <w:pPr>
        <w:pStyle w:val="Kpalrs"/>
      </w:pPr>
      <w:r>
        <w:fldChar w:fldCharType="begin"/>
      </w:r>
      <w:r>
        <w:instrText xml:space="preserve"> SEQ ábra \* ARABIC \s 0 </w:instrText>
      </w:r>
      <w:r>
        <w:fldChar w:fldCharType="separate"/>
      </w:r>
      <w:r w:rsidR="00723F9D">
        <w:rPr>
          <w:noProof/>
        </w:rPr>
        <w:t>2</w:t>
      </w:r>
      <w:r>
        <w:rPr>
          <w:noProof/>
        </w:rPr>
        <w:fldChar w:fldCharType="end"/>
      </w:r>
      <w:r w:rsidR="009464C8">
        <w:t>. ábra</w:t>
      </w:r>
      <w:r w:rsidR="00730B07">
        <w:t xml:space="preserve"> </w:t>
      </w:r>
      <w:r w:rsidR="009464C8" w:rsidRPr="00A06A28">
        <w:t xml:space="preserve">GitHub </w:t>
      </w:r>
      <w:r w:rsidR="009464C8" w:rsidRPr="000973A0">
        <w:t>munkafolyamat</w:t>
      </w:r>
    </w:p>
    <w:p w14:paraId="5C272334" w14:textId="7033ABE0" w:rsidR="00345083" w:rsidRDefault="00345083" w:rsidP="00345083">
      <w:pPr>
        <w:pStyle w:val="Cmsor1"/>
      </w:pPr>
      <w:bookmarkStart w:id="45" w:name="_Toc216294302"/>
      <w:r w:rsidRPr="007B5CF7">
        <w:lastRenderedPageBreak/>
        <w:t>A feladatkiírás pontosítása és részletes elemzése</w:t>
      </w:r>
      <w:bookmarkEnd w:id="45"/>
    </w:p>
    <w:p w14:paraId="4726EDC8" w14:textId="20DF1CC5" w:rsidR="006631F6" w:rsidRDefault="006631F6" w:rsidP="006631F6">
      <w:pPr>
        <w:pStyle w:val="Cmsor2"/>
      </w:pPr>
      <w:bookmarkStart w:id="46" w:name="_Toc216294303"/>
      <w:proofErr w:type="gramStart"/>
      <w:r>
        <w:t>Funkcionális</w:t>
      </w:r>
      <w:proofErr w:type="gramEnd"/>
      <w:r>
        <w:t xml:space="preserve"> követelmények</w:t>
      </w:r>
      <w:bookmarkEnd w:id="46"/>
    </w:p>
    <w:p w14:paraId="42D633A3" w14:textId="423E199B" w:rsidR="006631F6" w:rsidRDefault="006631F6" w:rsidP="008414CF">
      <w:r>
        <w:t xml:space="preserve">A </w:t>
      </w:r>
      <w:proofErr w:type="gramStart"/>
      <w:r>
        <w:t>funkcionális</w:t>
      </w:r>
      <w:proofErr w:type="gramEnd"/>
      <w:r>
        <w:t xml:space="preserve"> követelmények határozzák meg a rendszer</w:t>
      </w:r>
      <w:r w:rsidR="00DB3559">
        <w:t>em</w:t>
      </w:r>
      <w:r>
        <w:t xml:space="preserve"> elvárt viselkedését és szolgáltatásait. A feladatkiírás és a saját terveim alapján az</w:t>
      </w:r>
      <w:r w:rsidR="008414CF">
        <w:t xml:space="preserve"> alábbi </w:t>
      </w:r>
      <w:proofErr w:type="gramStart"/>
      <w:r w:rsidR="008414CF">
        <w:t>funkciókat</w:t>
      </w:r>
      <w:proofErr w:type="gramEnd"/>
      <w:r w:rsidR="008414CF">
        <w:t xml:space="preserve"> </w:t>
      </w:r>
      <w:r w:rsidR="00325A34" w:rsidRPr="0072745F">
        <w:t>határoztam meg</w:t>
      </w:r>
      <w:r w:rsidR="008414CF" w:rsidRPr="0072745F">
        <w:t>:</w:t>
      </w:r>
    </w:p>
    <w:p w14:paraId="29329531" w14:textId="5DC176BF" w:rsidR="006631F6" w:rsidRDefault="006631F6" w:rsidP="00235B08">
      <w:pPr>
        <w:pStyle w:val="Listaszerbekezds"/>
        <w:numPr>
          <w:ilvl w:val="0"/>
          <w:numId w:val="16"/>
        </w:numPr>
      </w:pPr>
      <w:r>
        <w:t>Felhasználókezelés:</w:t>
      </w:r>
    </w:p>
    <w:p w14:paraId="4C3FB1D6" w14:textId="7D8CD0FA" w:rsidR="006631F6" w:rsidRDefault="006631F6" w:rsidP="00235B08">
      <w:pPr>
        <w:pStyle w:val="Listaszerbekezds"/>
        <w:numPr>
          <w:ilvl w:val="1"/>
          <w:numId w:val="16"/>
        </w:numPr>
      </w:pPr>
      <w:r>
        <w:t>Regisztráció</w:t>
      </w:r>
      <w:r w:rsidR="0072745F">
        <w:t xml:space="preserve"> név,</w:t>
      </w:r>
      <w:r>
        <w:t xml:space="preserve"> e-mail cím és jelszó megadásával.</w:t>
      </w:r>
    </w:p>
    <w:p w14:paraId="18CEB4C0" w14:textId="0735CA9A" w:rsidR="006631F6" w:rsidRDefault="006631F6" w:rsidP="00235B08">
      <w:pPr>
        <w:pStyle w:val="Listaszerbekezds"/>
        <w:numPr>
          <w:ilvl w:val="1"/>
          <w:numId w:val="16"/>
        </w:numPr>
      </w:pPr>
      <w:r>
        <w:t>Biztonságos bejelentkezés (JWT token alapú hitelesítés).</w:t>
      </w:r>
    </w:p>
    <w:p w14:paraId="04FDACB5" w14:textId="74C9BED0" w:rsidR="006631F6" w:rsidRDefault="006631F6" w:rsidP="00235B08">
      <w:pPr>
        <w:pStyle w:val="Listaszerbekezds"/>
        <w:numPr>
          <w:ilvl w:val="1"/>
          <w:numId w:val="16"/>
        </w:numPr>
      </w:pPr>
      <w:r>
        <w:t>E-mail cím megerősítése és elfelejtett jelszó visszaállítása (külső e-mail szolgáltatóval).</w:t>
      </w:r>
    </w:p>
    <w:p w14:paraId="6A380E65" w14:textId="0A873A73" w:rsidR="006631F6" w:rsidRDefault="006631F6" w:rsidP="00235B08">
      <w:pPr>
        <w:pStyle w:val="Listaszerbekezds"/>
        <w:numPr>
          <w:ilvl w:val="1"/>
          <w:numId w:val="16"/>
        </w:numPr>
      </w:pPr>
      <w:r>
        <w:t xml:space="preserve">Felhasználói </w:t>
      </w:r>
      <w:proofErr w:type="gramStart"/>
      <w:r>
        <w:t>profil</w:t>
      </w:r>
      <w:proofErr w:type="gramEnd"/>
      <w:r>
        <w:t xml:space="preserve"> kezelése (név, életkor, nem, magasság, súly</w:t>
      </w:r>
      <w:r w:rsidR="009B4B2C">
        <w:t>, test</w:t>
      </w:r>
      <w:r w:rsidR="0027121C">
        <w:t>zsír százalék, heti aktivitási szint kiválasztása</w:t>
      </w:r>
      <w:r w:rsidR="00157FB0">
        <w:t xml:space="preserve"> és a célsúly megadása</w:t>
      </w:r>
      <w:r>
        <w:t>).</w:t>
      </w:r>
    </w:p>
    <w:p w14:paraId="7D3EAD23" w14:textId="234C6DAE" w:rsidR="00B13B7D" w:rsidRDefault="00B13B7D" w:rsidP="00235B08">
      <w:pPr>
        <w:pStyle w:val="Listaszerbekezds"/>
        <w:numPr>
          <w:ilvl w:val="0"/>
          <w:numId w:val="16"/>
        </w:numPr>
      </w:pPr>
      <w:proofErr w:type="gramStart"/>
      <w:r>
        <w:t>Aktivitás</w:t>
      </w:r>
      <w:r w:rsidR="00561EFA">
        <w:t xml:space="preserve"> </w:t>
      </w:r>
      <w:r>
        <w:t>követés</w:t>
      </w:r>
      <w:proofErr w:type="gramEnd"/>
      <w:r>
        <w:t>:</w:t>
      </w:r>
    </w:p>
    <w:p w14:paraId="46187AA9" w14:textId="22CF127B" w:rsidR="00561EFA" w:rsidRDefault="00561EFA" w:rsidP="00235B08">
      <w:pPr>
        <w:pStyle w:val="Listaszerbekezds"/>
        <w:numPr>
          <w:ilvl w:val="1"/>
          <w:numId w:val="16"/>
        </w:numPr>
      </w:pPr>
      <w:r>
        <w:t xml:space="preserve">Új </w:t>
      </w:r>
      <w:proofErr w:type="gramStart"/>
      <w:r>
        <w:t>aktivitás</w:t>
      </w:r>
      <w:proofErr w:type="gramEnd"/>
      <w:r>
        <w:t xml:space="preserve"> (Activitycatalog) felv</w:t>
      </w:r>
      <w:r w:rsidR="00124512">
        <w:t>itele (aktivitás neve, kalória és a hozzá tartozó időegység</w:t>
      </w:r>
      <w:r>
        <w:t>).</w:t>
      </w:r>
    </w:p>
    <w:p w14:paraId="1B1BE3A0" w14:textId="131DA273" w:rsidR="00E30398" w:rsidRDefault="00E30398" w:rsidP="00235B08">
      <w:pPr>
        <w:pStyle w:val="Listaszerbekezds"/>
        <w:numPr>
          <w:ilvl w:val="1"/>
          <w:numId w:val="16"/>
        </w:numPr>
      </w:pPr>
      <w:proofErr w:type="gramStart"/>
      <w:r>
        <w:t>Aktivitás</w:t>
      </w:r>
      <w:proofErr w:type="gramEnd"/>
      <w:r>
        <w:t xml:space="preserve"> listázása, szerkesztése és törlése.</w:t>
      </w:r>
    </w:p>
    <w:p w14:paraId="0816B6F5" w14:textId="57D2A14B" w:rsidR="006631F6" w:rsidRDefault="006631F6" w:rsidP="00235B08">
      <w:pPr>
        <w:pStyle w:val="Listaszerbekezds"/>
        <w:numPr>
          <w:ilvl w:val="0"/>
          <w:numId w:val="16"/>
        </w:numPr>
      </w:pPr>
      <w:r>
        <w:t>Ételek és Receptek kezelése:</w:t>
      </w:r>
    </w:p>
    <w:p w14:paraId="39918D66" w14:textId="52BFB1FC" w:rsidR="006631F6" w:rsidRDefault="006631F6" w:rsidP="00235B08">
      <w:pPr>
        <w:pStyle w:val="Listaszerbekezds"/>
        <w:numPr>
          <w:ilvl w:val="1"/>
          <w:numId w:val="16"/>
        </w:numPr>
      </w:pPr>
      <w:r>
        <w:t xml:space="preserve">Új </w:t>
      </w:r>
      <w:r w:rsidR="0072745F">
        <w:t>ételek</w:t>
      </w:r>
      <w:r>
        <w:t xml:space="preserve"> (Food) felvitele tápérték adatokkal (</w:t>
      </w:r>
      <w:r w:rsidR="00EE5DF7">
        <w:t xml:space="preserve">étel neve és tömege grammban, </w:t>
      </w:r>
      <w:r>
        <w:t>kalória, makrók</w:t>
      </w:r>
      <w:r w:rsidR="00EE5DF7">
        <w:t>,</w:t>
      </w:r>
      <w:r>
        <w:t>).</w:t>
      </w:r>
    </w:p>
    <w:p w14:paraId="7DD9C617" w14:textId="7D718995" w:rsidR="006631F6" w:rsidRDefault="006631F6" w:rsidP="00235B08">
      <w:pPr>
        <w:pStyle w:val="Listaszerbekezds"/>
        <w:numPr>
          <w:ilvl w:val="1"/>
          <w:numId w:val="16"/>
        </w:numPr>
      </w:pPr>
      <w:proofErr w:type="gramStart"/>
      <w:r>
        <w:t>Komplex</w:t>
      </w:r>
      <w:proofErr w:type="gramEnd"/>
      <w:r>
        <w:t xml:space="preserve"> receptek (Recipe) összeállítása több alapanyagból, ahol a rendszer automatikusan kiszámolja az összesített tápértéket</w:t>
      </w:r>
      <w:r w:rsidR="00837DFD">
        <w:t>(neve, leírás, milyen étel és milyen mennyiségben)</w:t>
      </w:r>
      <w:r>
        <w:t>.</w:t>
      </w:r>
    </w:p>
    <w:p w14:paraId="5DD0A74B" w14:textId="234A508A" w:rsidR="00841F6F" w:rsidRDefault="006631F6" w:rsidP="00235B08">
      <w:pPr>
        <w:pStyle w:val="Listaszerbekezds"/>
        <w:numPr>
          <w:ilvl w:val="1"/>
          <w:numId w:val="16"/>
        </w:numPr>
      </w:pPr>
      <w:r>
        <w:t>Saját ételek és receptek listázása, szerkesztése és törlése.</w:t>
      </w:r>
    </w:p>
    <w:p w14:paraId="5BCEFC7E" w14:textId="4DAA88D2" w:rsidR="006631F6" w:rsidRDefault="006631F6" w:rsidP="00235B08">
      <w:pPr>
        <w:pStyle w:val="Listaszerbekezds"/>
        <w:numPr>
          <w:ilvl w:val="0"/>
          <w:numId w:val="16"/>
        </w:numPr>
      </w:pPr>
      <w:r>
        <w:t>Naplózás (Daily Note):</w:t>
      </w:r>
    </w:p>
    <w:p w14:paraId="224FC8AB" w14:textId="1FCAFB58" w:rsidR="00841F6F" w:rsidRDefault="00841F6F" w:rsidP="00235B08">
      <w:pPr>
        <w:pStyle w:val="Listaszerbekezds"/>
        <w:numPr>
          <w:ilvl w:val="1"/>
          <w:numId w:val="16"/>
        </w:numPr>
      </w:pPr>
      <w:r>
        <w:t>Gyorskeresés az ételek és receptek között név alapján</w:t>
      </w:r>
    </w:p>
    <w:p w14:paraId="1897DA32" w14:textId="3FB932A6" w:rsidR="006631F6" w:rsidRDefault="006631F6" w:rsidP="00235B08">
      <w:pPr>
        <w:pStyle w:val="Listaszerbekezds"/>
        <w:numPr>
          <w:ilvl w:val="1"/>
          <w:numId w:val="16"/>
        </w:numPr>
      </w:pPr>
      <w:r>
        <w:lastRenderedPageBreak/>
        <w:t>Napi étkezések rögzítése étkezéstípusonként (pl. reggeli, ebéd).</w:t>
      </w:r>
    </w:p>
    <w:p w14:paraId="09A3BEC4" w14:textId="77777777" w:rsidR="00841F6F" w:rsidRDefault="00841F6F" w:rsidP="00235B08">
      <w:pPr>
        <w:pStyle w:val="Listaszerbekezds"/>
        <w:numPr>
          <w:ilvl w:val="1"/>
          <w:numId w:val="16"/>
        </w:numPr>
      </w:pPr>
      <w:r w:rsidRPr="00841F6F">
        <w:t xml:space="preserve">A kiválasztott ételek/receptek hozzáadása a naplóhoz a fogyasztott mennyiség megadásával. </w:t>
      </w:r>
    </w:p>
    <w:p w14:paraId="4A975089" w14:textId="77777777" w:rsidR="00841F6F" w:rsidRDefault="00841F6F" w:rsidP="00235B08">
      <w:pPr>
        <w:pStyle w:val="Listaszerbekezds"/>
        <w:numPr>
          <w:ilvl w:val="1"/>
          <w:numId w:val="16"/>
        </w:numPr>
      </w:pPr>
      <w:proofErr w:type="gramStart"/>
      <w:r w:rsidRPr="00841F6F">
        <w:t>Aktuális</w:t>
      </w:r>
      <w:proofErr w:type="gramEnd"/>
      <w:r w:rsidRPr="00841F6F">
        <w:t xml:space="preserve"> napi testsúly rögzítése. </w:t>
      </w:r>
    </w:p>
    <w:p w14:paraId="6CDD5480" w14:textId="281FDB84" w:rsidR="00841F6F" w:rsidRDefault="00841F6F" w:rsidP="00235B08">
      <w:pPr>
        <w:pStyle w:val="Listaszerbekezds"/>
        <w:numPr>
          <w:ilvl w:val="1"/>
          <w:numId w:val="16"/>
        </w:numPr>
      </w:pPr>
      <w:r>
        <w:t xml:space="preserve">A napi bevitel (kalória, makrók) valós idejű összesítése és </w:t>
      </w:r>
      <w:r w:rsidRPr="009C5C31">
        <w:t xml:space="preserve">vizuális </w:t>
      </w:r>
      <w:r>
        <w:t xml:space="preserve">összevetése a beállított céllal. </w:t>
      </w:r>
    </w:p>
    <w:p w14:paraId="69351CC9" w14:textId="6B52AF3A" w:rsidR="00E30398" w:rsidRDefault="00E30398" w:rsidP="00235B08">
      <w:pPr>
        <w:pStyle w:val="Listaszerbekezds"/>
        <w:numPr>
          <w:ilvl w:val="1"/>
          <w:numId w:val="16"/>
        </w:numPr>
      </w:pPr>
      <w:r>
        <w:t>Mozgásf</w:t>
      </w:r>
      <w:r w:rsidR="000220A1">
        <w:t>ormák kiválasztása katalógusból és a hozzá tartozó időegység megadása</w:t>
      </w:r>
    </w:p>
    <w:p w14:paraId="72FE18B0" w14:textId="2D3BD265" w:rsidR="006631F6" w:rsidRDefault="006631F6" w:rsidP="00235B08">
      <w:pPr>
        <w:pStyle w:val="Listaszerbekezds"/>
        <w:numPr>
          <w:ilvl w:val="0"/>
          <w:numId w:val="16"/>
        </w:numPr>
      </w:pPr>
      <w:r>
        <w:t>Statisztika és Vizualizáció:</w:t>
      </w:r>
    </w:p>
    <w:p w14:paraId="55E7E6EA" w14:textId="77777777" w:rsidR="00841F6F" w:rsidRDefault="00841F6F" w:rsidP="00235B08">
      <w:pPr>
        <w:pStyle w:val="Listaszerbekezds"/>
        <w:numPr>
          <w:ilvl w:val="1"/>
          <w:numId w:val="16"/>
        </w:numPr>
      </w:pPr>
      <w:r>
        <w:t xml:space="preserve">Naptár </w:t>
      </w:r>
      <w:proofErr w:type="gramStart"/>
      <w:r>
        <w:t>funkció</w:t>
      </w:r>
      <w:proofErr w:type="gramEnd"/>
      <w:r>
        <w:t xml:space="preserve"> a korábbi napok adatainak visszakeresésére.</w:t>
      </w:r>
    </w:p>
    <w:p w14:paraId="06545533" w14:textId="53E6BCDA" w:rsidR="00841F6F" w:rsidRDefault="00841F6F" w:rsidP="00235B08">
      <w:pPr>
        <w:pStyle w:val="Listaszerbekezds"/>
        <w:numPr>
          <w:ilvl w:val="1"/>
          <w:numId w:val="16"/>
        </w:numPr>
      </w:pPr>
      <w:r>
        <w:t>A testsúly alakulásának grafikonos megjelenítése az idő függvényében.</w:t>
      </w:r>
    </w:p>
    <w:p w14:paraId="19929EF2" w14:textId="2FC794AE" w:rsidR="006631F6" w:rsidRDefault="003D5516" w:rsidP="008414CF">
      <w:pPr>
        <w:pStyle w:val="Cmsor2"/>
      </w:pPr>
      <w:bookmarkStart w:id="47" w:name="_Toc216294304"/>
      <w:r>
        <w:t xml:space="preserve">Nem </w:t>
      </w:r>
      <w:proofErr w:type="gramStart"/>
      <w:r w:rsidR="006631F6">
        <w:t>funkcionális</w:t>
      </w:r>
      <w:proofErr w:type="gramEnd"/>
      <w:r w:rsidR="006631F6">
        <w:t xml:space="preserve"> követelmények</w:t>
      </w:r>
      <w:bookmarkEnd w:id="47"/>
    </w:p>
    <w:p w14:paraId="75FA4F7F" w14:textId="2DB1D537" w:rsidR="006631F6" w:rsidRDefault="006631F6" w:rsidP="008414CF">
      <w:r>
        <w:t>A rendszerrel szemben támasztott minőségi követelményeket</w:t>
      </w:r>
      <w:r w:rsidR="008414CF">
        <w:t xml:space="preserve"> az alábbiakban határoztam meg:</w:t>
      </w:r>
    </w:p>
    <w:p w14:paraId="14635A64" w14:textId="4B0BAC57" w:rsidR="006631F6" w:rsidRDefault="006631F6" w:rsidP="00235B08">
      <w:pPr>
        <w:pStyle w:val="Listaszerbekezds"/>
        <w:numPr>
          <w:ilvl w:val="0"/>
          <w:numId w:val="17"/>
        </w:numPr>
      </w:pPr>
      <w:r>
        <w:t>Biztonság: A jelszavakat nem olvasható formában, hanem hash-elve tárolom az adatbázisban (ASP</w:t>
      </w:r>
      <w:proofErr w:type="gramStart"/>
      <w:r>
        <w:t>.NET</w:t>
      </w:r>
      <w:proofErr w:type="gramEnd"/>
      <w:r>
        <w:t xml:space="preserve"> Identity)</w:t>
      </w:r>
      <w:r w:rsidR="009C5C31">
        <w:t>,</w:t>
      </w:r>
      <w:r>
        <w:t xml:space="preserve"> a végpontokat pedig hitelesítés védi.</w:t>
      </w:r>
    </w:p>
    <w:p w14:paraId="14796D0D" w14:textId="000A3B8D" w:rsidR="006631F6" w:rsidRDefault="006631F6" w:rsidP="00235B08">
      <w:pPr>
        <w:pStyle w:val="Listaszerbekezds"/>
        <w:numPr>
          <w:ilvl w:val="0"/>
          <w:numId w:val="17"/>
        </w:numPr>
      </w:pPr>
      <w:r>
        <w:t>Teljesítmény: Az alkalmazásnak gyors válaszidőt kell biztosítania. Ennek érdekében aszinkron adatbázis</w:t>
      </w:r>
      <w:r w:rsidR="008B0C7C">
        <w:t xml:space="preserve"> </w:t>
      </w:r>
      <w:r>
        <w:t>műveleteket és kliensoldali renderelést (SPA) alkalmaztam.</w:t>
      </w:r>
    </w:p>
    <w:p w14:paraId="14756B5F" w14:textId="546867EA" w:rsidR="009B4B2C" w:rsidRDefault="006631F6" w:rsidP="002C6ED7">
      <w:pPr>
        <w:pStyle w:val="Listaszerbekezds"/>
        <w:numPr>
          <w:ilvl w:val="0"/>
          <w:numId w:val="17"/>
        </w:numPr>
      </w:pPr>
      <w:r>
        <w:t xml:space="preserve">Használhatóság: A felületnek reszponzívnak kell lennie, hogy asztali számítógépen és </w:t>
      </w:r>
      <w:r w:rsidR="002C6ED7">
        <w:t>más</w:t>
      </w:r>
      <w:r>
        <w:t xml:space="preserve"> eszközön is kényelmesen használható legyen. Ezt a Bootstrap keretrendszerrel biztosítottam.</w:t>
      </w:r>
    </w:p>
    <w:p w14:paraId="50A95C21" w14:textId="7E11A7A8" w:rsidR="006631F6" w:rsidRDefault="006631F6" w:rsidP="008414CF">
      <w:pPr>
        <w:pStyle w:val="Cmsor2"/>
      </w:pPr>
      <w:bookmarkStart w:id="48" w:name="_Toc216294305"/>
      <w:r>
        <w:t>Szerepkörök és használati esetek</w:t>
      </w:r>
      <w:bookmarkEnd w:id="48"/>
    </w:p>
    <w:p w14:paraId="1A70663D" w14:textId="12C4CB5D" w:rsidR="006631F6" w:rsidRDefault="00B17973" w:rsidP="008414CF">
      <w:r w:rsidRPr="00B17973">
        <w:t>A rendszerben a jelenlegi megvalósításban két fő szerepkört különböztettem meg:</w:t>
      </w:r>
    </w:p>
    <w:p w14:paraId="06F136E0" w14:textId="781D3684" w:rsidR="006631F6" w:rsidRDefault="006631F6" w:rsidP="00235B08">
      <w:pPr>
        <w:pStyle w:val="Listaszerbekezds"/>
        <w:numPr>
          <w:ilvl w:val="0"/>
          <w:numId w:val="18"/>
        </w:numPr>
        <w:ind w:left="720"/>
      </w:pPr>
      <w:r>
        <w:lastRenderedPageBreak/>
        <w:t>Vendég (Guest): Nem regisztrált láto</w:t>
      </w:r>
      <w:r w:rsidR="00417E1E">
        <w:t>gató jogosultsága korlátozott.</w:t>
      </w:r>
      <w:r w:rsidR="003B07AB">
        <w:t xml:space="preserve"> </w:t>
      </w:r>
      <w:r w:rsidR="00417E1E">
        <w:t>A</w:t>
      </w:r>
      <w:r>
        <w:t xml:space="preserve"> kezdőoldalt</w:t>
      </w:r>
      <w:r w:rsidR="003B07AB">
        <w:t xml:space="preserve"> (Food)</w:t>
      </w:r>
      <w:r>
        <w:t>,</w:t>
      </w:r>
      <w:r w:rsidR="003B07AB">
        <w:t xml:space="preserve"> az Aktivitásoldalt (Activitycatalog), a Recepteket (Recipes), továbbá</w:t>
      </w:r>
      <w:r>
        <w:t xml:space="preserve"> a regisztrációt és a bejelentkezést éri el.</w:t>
      </w:r>
    </w:p>
    <w:p w14:paraId="72F8680E" w14:textId="7D28F677" w:rsidR="00C71B85" w:rsidRDefault="006631F6" w:rsidP="00235B08">
      <w:pPr>
        <w:pStyle w:val="Listaszerbekezds"/>
        <w:numPr>
          <w:ilvl w:val="0"/>
          <w:numId w:val="18"/>
        </w:numPr>
        <w:ind w:left="720"/>
      </w:pPr>
      <w:r>
        <w:t>Regisztrált felhasználó (Member): Bejelentkezett felhasználó, aki hozzáfér a rendszer teljes funkcionalitásához</w:t>
      </w:r>
      <w:r w:rsidR="008212A0">
        <w:t>:</w:t>
      </w:r>
      <w:r>
        <w:t xml:space="preserve"> </w:t>
      </w:r>
      <w:r w:rsidR="008212A0">
        <w:t>vezetheti a naplóját, létrehozhat saját ételeket és recepteket, továbbá sport tevékenységeket, valamint követheti a súlyának alakulását</w:t>
      </w:r>
      <w:r w:rsidR="00EB21D6">
        <w:t xml:space="preserve"> és </w:t>
      </w:r>
      <w:proofErr w:type="gramStart"/>
      <w:r w:rsidR="00EB21D6">
        <w:t>menedzselheti</w:t>
      </w:r>
      <w:proofErr w:type="gramEnd"/>
      <w:r w:rsidR="00EB21D6">
        <w:t xml:space="preserve"> a profilját a céljának megfelelően</w:t>
      </w:r>
      <w:r w:rsidR="008212A0">
        <w:t>.</w:t>
      </w:r>
    </w:p>
    <w:p w14:paraId="27842FB0" w14:textId="6E431AB1" w:rsidR="002C6ED7" w:rsidRDefault="002C6ED7" w:rsidP="002C6ED7">
      <w:pPr>
        <w:pStyle w:val="Kp"/>
      </w:pPr>
      <w:r w:rsidRPr="002C6ED7">
        <w:rPr>
          <w:noProof/>
          <w:lang w:eastAsia="hu-HU"/>
        </w:rPr>
        <w:drawing>
          <wp:inline distT="0" distB="0" distL="0" distR="0" wp14:anchorId="1F63E58C" wp14:editId="5C31DF10">
            <wp:extent cx="5400040" cy="4879975"/>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879975"/>
                    </a:xfrm>
                    <a:prstGeom prst="rect">
                      <a:avLst/>
                    </a:prstGeom>
                  </pic:spPr>
                </pic:pic>
              </a:graphicData>
            </a:graphic>
          </wp:inline>
        </w:drawing>
      </w:r>
    </w:p>
    <w:p w14:paraId="53E2EDC3" w14:textId="54FD6303" w:rsidR="00A90A87" w:rsidRDefault="00B63ED9" w:rsidP="000973A0">
      <w:pPr>
        <w:pStyle w:val="Kpalrs"/>
      </w:pPr>
      <w:r>
        <w:fldChar w:fldCharType="begin"/>
      </w:r>
      <w:r>
        <w:instrText xml:space="preserve"> SEQ ábra \* ARABIC \s 0 </w:instrText>
      </w:r>
      <w:r>
        <w:fldChar w:fldCharType="separate"/>
      </w:r>
      <w:r w:rsidR="00723F9D">
        <w:rPr>
          <w:noProof/>
        </w:rPr>
        <w:t>3</w:t>
      </w:r>
      <w:r>
        <w:rPr>
          <w:noProof/>
        </w:rPr>
        <w:fldChar w:fldCharType="end"/>
      </w:r>
      <w:r w:rsidR="00C71B85">
        <w:t>. ábra Use Case diagram</w:t>
      </w:r>
    </w:p>
    <w:p w14:paraId="2E708C8C" w14:textId="7AD5A124" w:rsidR="006631F6" w:rsidRDefault="006631F6" w:rsidP="008414CF">
      <w:r>
        <w:t xml:space="preserve">A legfontosabb használati eset, a "Napi naplózás" folyamata a következőképpen néz ki: a felhasználó kiválasztja az adott napot, majd az étkezés típusát (pl. Ebéd). A kereső segítségével kiválaszt egy ételt vagy receptet, megadja a mennyiséget, és menti a bejegyzést. A </w:t>
      </w:r>
      <w:r w:rsidRPr="00860AD4">
        <w:t>rendszer ezt követően azonnal fri</w:t>
      </w:r>
      <w:r w:rsidR="008414CF" w:rsidRPr="00860AD4">
        <w:t>ssíti a napi összesítő sávokat.</w:t>
      </w:r>
      <w:r w:rsidR="005657AB" w:rsidRPr="00860AD4">
        <w:t xml:space="preserve"> </w:t>
      </w:r>
      <w:r w:rsidR="00A324FB" w:rsidRPr="00860AD4">
        <w:t>Ezen túlmenően a felhasználó m</w:t>
      </w:r>
      <w:r w:rsidR="005657AB" w:rsidRPr="00860AD4">
        <w:t xml:space="preserve">egadhatja a napi </w:t>
      </w:r>
      <w:proofErr w:type="gramStart"/>
      <w:r w:rsidR="005657AB" w:rsidRPr="00860AD4">
        <w:t>akt</w:t>
      </w:r>
      <w:r w:rsidR="00860AD4" w:rsidRPr="00860AD4">
        <w:t>ivitását</w:t>
      </w:r>
      <w:proofErr w:type="gramEnd"/>
      <w:r w:rsidR="00860AD4" w:rsidRPr="00860AD4">
        <w:t xml:space="preserve"> és aznapi testsúlyát is.</w:t>
      </w:r>
    </w:p>
    <w:p w14:paraId="2ECCB4F8" w14:textId="046D7232" w:rsidR="006631F6" w:rsidRDefault="006631F6" w:rsidP="008414CF">
      <w:pPr>
        <w:pStyle w:val="Cmsor2"/>
      </w:pPr>
      <w:bookmarkStart w:id="49" w:name="_Toc216294306"/>
      <w:r>
        <w:lastRenderedPageBreak/>
        <w:t>Rendszerarchitektúra</w:t>
      </w:r>
      <w:bookmarkEnd w:id="49"/>
    </w:p>
    <w:p w14:paraId="153A0430" w14:textId="268103A5" w:rsidR="006631F6" w:rsidRDefault="006631F6" w:rsidP="001F50D4">
      <w:r>
        <w:t xml:space="preserve">A rendszert a modern webes fejlesztésben elterjedt </w:t>
      </w:r>
      <w:proofErr w:type="gramStart"/>
      <w:r>
        <w:t>kliens</w:t>
      </w:r>
      <w:proofErr w:type="gramEnd"/>
      <w:r>
        <w:t>-szerver architektúrára építettem. A megoldás két fizikailag és logikailag is elkülö</w:t>
      </w:r>
      <w:r w:rsidR="008414CF">
        <w:t xml:space="preserve">nülő </w:t>
      </w:r>
      <w:proofErr w:type="gramStart"/>
      <w:r w:rsidR="008414CF">
        <w:t>komponensből</w:t>
      </w:r>
      <w:proofErr w:type="gramEnd"/>
      <w:r w:rsidR="008414CF">
        <w:t xml:space="preserve"> áll:</w:t>
      </w:r>
    </w:p>
    <w:p w14:paraId="623E499B" w14:textId="51E553A8" w:rsidR="006631F6" w:rsidRDefault="006631F6" w:rsidP="00235B08">
      <w:pPr>
        <w:pStyle w:val="Listaszerbekezds"/>
        <w:numPr>
          <w:ilvl w:val="0"/>
          <w:numId w:val="40"/>
        </w:numPr>
      </w:pPr>
      <w:r>
        <w:t xml:space="preserve">Frontend (Kliens): Egy Angular alapú egyoldalas alkalmazás (SPA), amely a felhasználó böngészőjében fut. Feladata a felhasználói </w:t>
      </w:r>
      <w:proofErr w:type="gramStart"/>
      <w:r>
        <w:t>interakciók</w:t>
      </w:r>
      <w:proofErr w:type="gramEnd"/>
      <w:r>
        <w:t xml:space="preserve"> kezelése és az adatok megjelenítése.</w:t>
      </w:r>
    </w:p>
    <w:p w14:paraId="6C9DE2AD" w14:textId="29649D03" w:rsidR="006631F6" w:rsidRDefault="006631F6" w:rsidP="00235B08">
      <w:pPr>
        <w:pStyle w:val="Listaszerbekezds"/>
        <w:numPr>
          <w:ilvl w:val="0"/>
          <w:numId w:val="40"/>
        </w:numPr>
      </w:pPr>
      <w:r>
        <w:t>Backend (Szerver): Egy ASP</w:t>
      </w:r>
      <w:proofErr w:type="gramStart"/>
      <w:r>
        <w:t>.NET</w:t>
      </w:r>
      <w:proofErr w:type="gramEnd"/>
      <w:r>
        <w:t xml:space="preserve"> Core Web API, amely az üzleti logikát valósítja meg, és kapcsolatot tart az adatbázissal.</w:t>
      </w:r>
    </w:p>
    <w:p w14:paraId="13E84A65" w14:textId="42628B2B" w:rsidR="00BE10DB" w:rsidRDefault="00BE10DB" w:rsidP="00235B08">
      <w:pPr>
        <w:pStyle w:val="Listaszerbekezds"/>
        <w:numPr>
          <w:ilvl w:val="0"/>
          <w:numId w:val="40"/>
        </w:numPr>
      </w:pPr>
      <w:r w:rsidRPr="00BE10DB">
        <w:t xml:space="preserve">Külső szolgáltatások (3rd Party Services): A regisztrációs folyamat és a biztonságos jelszókezelés támogatására a rendszer egy külső </w:t>
      </w:r>
      <w:proofErr w:type="gramStart"/>
      <w:r w:rsidRPr="00BE10DB">
        <w:t>e-mail küldő</w:t>
      </w:r>
      <w:proofErr w:type="gramEnd"/>
      <w:r w:rsidRPr="00BE10DB">
        <w:t xml:space="preserve"> szolgáltatást (Mailjet) integrál. </w:t>
      </w:r>
      <w:r w:rsidRPr="00AE2CF6">
        <w:t xml:space="preserve">Ez a </w:t>
      </w:r>
      <w:proofErr w:type="gramStart"/>
      <w:r w:rsidRPr="00AE2CF6">
        <w:t>komponens</w:t>
      </w:r>
      <w:proofErr w:type="gramEnd"/>
      <w:r w:rsidRPr="00AE2CF6">
        <w:t xml:space="preserve"> nem </w:t>
      </w:r>
      <w:r w:rsidRPr="00BE10DB">
        <w:t xml:space="preserve">része a belső hálózatnak, a backend </w:t>
      </w:r>
      <w:r w:rsidR="006E3265">
        <w:t xml:space="preserve"> </w:t>
      </w:r>
      <w:r w:rsidRPr="00BE10DB">
        <w:t>REST API</w:t>
      </w:r>
      <w:r w:rsidR="006E3265">
        <w:t xml:space="preserve"> </w:t>
      </w:r>
      <w:r w:rsidRPr="00BE10DB">
        <w:t xml:space="preserve"> hívásokon </w:t>
      </w:r>
      <w:r w:rsidR="006E3265">
        <w:t xml:space="preserve"> </w:t>
      </w:r>
      <w:r w:rsidRPr="00BE10DB">
        <w:t xml:space="preserve">keresztül </w:t>
      </w:r>
      <w:r w:rsidR="006E3265">
        <w:t xml:space="preserve"> </w:t>
      </w:r>
      <w:r w:rsidRPr="00BE10DB">
        <w:t xml:space="preserve">kommunikál </w:t>
      </w:r>
      <w:r w:rsidR="006E3265">
        <w:t xml:space="preserve"> </w:t>
      </w:r>
      <w:r w:rsidRPr="00BE10DB">
        <w:t>vele</w:t>
      </w:r>
      <w:r w:rsidR="006E3265">
        <w:t xml:space="preserve"> </w:t>
      </w:r>
      <w:r w:rsidRPr="00BE10DB">
        <w:t xml:space="preserve"> a tranzakcionális e-mailek kiküldéséhez.</w:t>
      </w:r>
    </w:p>
    <w:p w14:paraId="312C3DC5" w14:textId="71558D34" w:rsidR="006631F6" w:rsidRDefault="006631F6" w:rsidP="00C71B85">
      <w:r>
        <w:t xml:space="preserve">A két réteg között a kommunikáció REST (Representational State Transfer) alapú HTTP kérésekkel történik, JSON adatformátumban. Ez a laza csatolás biztosítja, hogy a </w:t>
      </w:r>
      <w:proofErr w:type="gramStart"/>
      <w:r>
        <w:t>kliens</w:t>
      </w:r>
      <w:proofErr w:type="gramEnd"/>
      <w:r>
        <w:t xml:space="preserve"> és a szerver egymástól függetlenül fejleszthető legyen.</w:t>
      </w:r>
    </w:p>
    <w:p w14:paraId="081897AA" w14:textId="77777777" w:rsidR="00C71B85" w:rsidRDefault="00FF7CE4" w:rsidP="00C71B85">
      <w:pPr>
        <w:pStyle w:val="Kp"/>
      </w:pPr>
      <w:r w:rsidRPr="00FF7CE4">
        <w:rPr>
          <w:noProof/>
          <w:lang w:eastAsia="hu-HU"/>
        </w:rPr>
        <w:drawing>
          <wp:inline distT="0" distB="0" distL="0" distR="0" wp14:anchorId="28892FAB" wp14:editId="31F672E3">
            <wp:extent cx="3903677" cy="2602452"/>
            <wp:effectExtent l="0" t="0" r="1905" b="7620"/>
            <wp:docPr id="2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3677" cy="2602452"/>
                    </a:xfrm>
                    <a:prstGeom prst="rect">
                      <a:avLst/>
                    </a:prstGeom>
                  </pic:spPr>
                </pic:pic>
              </a:graphicData>
            </a:graphic>
          </wp:inline>
        </w:drawing>
      </w:r>
    </w:p>
    <w:p w14:paraId="0445CF77" w14:textId="7F62365C" w:rsidR="006631F6" w:rsidRDefault="00B63ED9" w:rsidP="000973A0">
      <w:pPr>
        <w:pStyle w:val="Kpalrs"/>
      </w:pPr>
      <w:r>
        <w:fldChar w:fldCharType="begin"/>
      </w:r>
      <w:r>
        <w:instrText xml:space="preserve"> SEQ ábra \* ARABIC \s 0 </w:instrText>
      </w:r>
      <w:r>
        <w:fldChar w:fldCharType="separate"/>
      </w:r>
      <w:r w:rsidR="00723F9D">
        <w:rPr>
          <w:noProof/>
        </w:rPr>
        <w:t>4</w:t>
      </w:r>
      <w:r>
        <w:rPr>
          <w:noProof/>
        </w:rPr>
        <w:fldChar w:fldCharType="end"/>
      </w:r>
      <w:r w:rsidR="00C71B85">
        <w:t xml:space="preserve">. ábra </w:t>
      </w:r>
      <w:r w:rsidR="00C71B85" w:rsidRPr="00DE61AE">
        <w:t>Rendszerarchitektúra</w:t>
      </w:r>
      <w:r w:rsidR="00C71B85">
        <w:t xml:space="preserve"> diagram</w:t>
      </w:r>
    </w:p>
    <w:p w14:paraId="0534CD9E" w14:textId="74626A53" w:rsidR="006631F6" w:rsidRDefault="00B63ED9" w:rsidP="008414CF">
      <w:pPr>
        <w:pStyle w:val="Cmsor2"/>
      </w:pPr>
      <w:bookmarkStart w:id="50" w:name="_Toc216294307"/>
      <w:r>
        <w:lastRenderedPageBreak/>
        <w:t xml:space="preserve">Adatbázis </w:t>
      </w:r>
      <w:r w:rsidR="006631F6">
        <w:t>tervezés</w:t>
      </w:r>
      <w:bookmarkEnd w:id="50"/>
    </w:p>
    <w:p w14:paraId="63986ADB" w14:textId="5E214EC1" w:rsidR="006631F6" w:rsidRDefault="006631F6" w:rsidP="008414CF">
      <w:r>
        <w:t xml:space="preserve">Az adatok tárolására </w:t>
      </w:r>
      <w:proofErr w:type="gramStart"/>
      <w:r>
        <w:t>relációs</w:t>
      </w:r>
      <w:proofErr w:type="gramEnd"/>
      <w:r>
        <w:t xml:space="preserve"> adatbázist terveztem (Microsoft SQL Server). A tervezés során a Code-First megközelítést alkalmaztam, azaz először a C# modellosztályokat (Models </w:t>
      </w:r>
      <w:proofErr w:type="gramStart"/>
      <w:r>
        <w:t>mappa</w:t>
      </w:r>
      <w:proofErr w:type="gramEnd"/>
      <w:r>
        <w:t>) hoztam létre, és ebből generáltam le az adatbázis</w:t>
      </w:r>
      <w:r w:rsidR="008B0C7C">
        <w:t xml:space="preserve"> </w:t>
      </w:r>
      <w:r>
        <w:t xml:space="preserve">sémát az Entity Framework </w:t>
      </w:r>
      <w:r w:rsidR="008414CF">
        <w:t>Core segítségével.</w:t>
      </w:r>
    </w:p>
    <w:p w14:paraId="113071A9" w14:textId="18A220D1" w:rsidR="006631F6" w:rsidRDefault="006631F6" w:rsidP="008414CF">
      <w:pPr>
        <w:ind w:firstLine="0"/>
      </w:pPr>
      <w:r>
        <w:t>A rendszer főbb entitásai és kapcsolatai:</w:t>
      </w:r>
    </w:p>
    <w:p w14:paraId="2FE4D1D7" w14:textId="037279AE" w:rsidR="006631F6" w:rsidRDefault="006631F6" w:rsidP="00235B08">
      <w:pPr>
        <w:pStyle w:val="Listaszerbekezds"/>
        <w:numPr>
          <w:ilvl w:val="0"/>
          <w:numId w:val="41"/>
        </w:numPr>
      </w:pPr>
      <w:r>
        <w:t>User: A központi entitás, amelyhez minden személyes adat (naplók, receptek) kapcsolódik.</w:t>
      </w:r>
    </w:p>
    <w:p w14:paraId="122973A9" w14:textId="5EE8F6F9" w:rsidR="00C71B85" w:rsidRDefault="00C71B85" w:rsidP="00235B08">
      <w:pPr>
        <w:pStyle w:val="Listaszerbekezds"/>
        <w:numPr>
          <w:ilvl w:val="0"/>
          <w:numId w:val="41"/>
        </w:numPr>
      </w:pPr>
      <w:r w:rsidRPr="00FE4615">
        <w:t xml:space="preserve">DailyNote (Napi napló): A </w:t>
      </w:r>
      <w:r w:rsidRPr="00AE2CF6">
        <w:t xml:space="preserve">naplózás </w:t>
      </w:r>
      <w:r w:rsidR="00E0482D" w:rsidRPr="00AE2CF6">
        <w:t>fő pillére</w:t>
      </w:r>
      <w:r w:rsidRPr="00AE2CF6">
        <w:t>.</w:t>
      </w:r>
      <w:r>
        <w:t xml:space="preserve"> A kapcsolatokat úgy alakítottam ki, hogy egy DailyNote-hoz tets</w:t>
      </w:r>
      <w:r w:rsidR="00697E28">
        <w:t>zőleges számú étkezés (MealEntries</w:t>
      </w:r>
      <w:r>
        <w:t>) és sporttevékenység (UserActivity) tartozhasson (1</w:t>
      </w:r>
      <w:proofErr w:type="gramStart"/>
      <w:r>
        <w:t>:N</w:t>
      </w:r>
      <w:proofErr w:type="gramEnd"/>
      <w:r>
        <w:t xml:space="preserve"> kapcsolat). Ez teszi lehetővé, hogy a felhasználó egy napon belül több különböző mozgásformát (pl. futás, konditerem) is rögzíthessen.</w:t>
      </w:r>
    </w:p>
    <w:p w14:paraId="1C06A313" w14:textId="3A5E2730" w:rsidR="003B3667" w:rsidRDefault="00AD214C" w:rsidP="000B0A49">
      <w:pPr>
        <w:pStyle w:val="Listaszerbekezds"/>
        <w:numPr>
          <w:ilvl w:val="0"/>
          <w:numId w:val="41"/>
        </w:numPr>
      </w:pPr>
      <w:r>
        <w:t>MealEntries</w:t>
      </w:r>
      <w:r w:rsidR="00C71B85">
        <w:t xml:space="preserve"> (Étkezés): Az étkezéseket </w:t>
      </w:r>
      <w:r w:rsidR="00C71B85" w:rsidRPr="000B0A49">
        <w:t>úgy</w:t>
      </w:r>
      <w:r w:rsidR="00FE4615" w:rsidRPr="000B0A49">
        <w:t xml:space="preserve"> terveztem</w:t>
      </w:r>
      <w:r w:rsidR="00C71B85" w:rsidRPr="000B0A49">
        <w:t>, hogy azok ne</w:t>
      </w:r>
      <w:r w:rsidR="00C71B85">
        <w:t xml:space="preserve"> csak egyetlen elemet tartalmazhassanak. A MealFoods és MealRecipes kapcsolótáblák segítségével egyetlen étkezéshez (pl. Ebéd) több különböző étel és recept is hozzárendelhető.</w:t>
      </w:r>
    </w:p>
    <w:p w14:paraId="3874D4F9" w14:textId="23C99C76" w:rsidR="00BC41D5" w:rsidRPr="00BC41D5" w:rsidRDefault="00C71B85" w:rsidP="0008679E">
      <w:pPr>
        <w:pStyle w:val="Kp"/>
        <w:numPr>
          <w:ilvl w:val="0"/>
          <w:numId w:val="45"/>
        </w:numPr>
        <w:jc w:val="both"/>
      </w:pPr>
      <w:r>
        <w:t>Recipe és Food: A receptek és az ételek közötti kapcsolatot egy dedikált kapcsolótáblával (RecipeFoods) valósítottam meg. Mivel egy recept számos alapanyagból állhat, és egy alapanyag (pl. tojás) számtalan receptben szerepelhet,</w:t>
      </w:r>
      <w:r w:rsidR="002E3477">
        <w:t xml:space="preserve"> </w:t>
      </w:r>
      <w:r w:rsidR="008B0C7C">
        <w:t xml:space="preserve">itt több </w:t>
      </w:r>
      <w:r>
        <w:t>a</w:t>
      </w:r>
      <w:r w:rsidR="008B0C7C">
        <w:t xml:space="preserve"> </w:t>
      </w:r>
      <w:r>
        <w:t>többhöz (N</w:t>
      </w:r>
      <w:proofErr w:type="gramStart"/>
      <w:r>
        <w:t>:M</w:t>
      </w:r>
      <w:proofErr w:type="gramEnd"/>
      <w:r>
        <w:t>) kapcsolatot</w:t>
      </w:r>
      <w:r w:rsidR="000B0A49">
        <w:t xml:space="preserve"> használtam</w:t>
      </w:r>
      <w:r>
        <w:t>.</w:t>
      </w:r>
    </w:p>
    <w:p w14:paraId="6FC219C5" w14:textId="5E38FAF7" w:rsidR="006631F6" w:rsidRDefault="006631F6" w:rsidP="008414CF">
      <w:pPr>
        <w:pStyle w:val="Cmsor2"/>
      </w:pPr>
      <w:bookmarkStart w:id="51" w:name="_Toc216294308"/>
      <w:r>
        <w:t>Fejlesztési környezet és eszközök</w:t>
      </w:r>
      <w:bookmarkEnd w:id="51"/>
    </w:p>
    <w:p w14:paraId="0955B155" w14:textId="1EFC1299" w:rsidR="00CF6896" w:rsidRPr="00CF6896" w:rsidRDefault="006631F6" w:rsidP="006631F6">
      <w:r>
        <w:t xml:space="preserve">A fejlesztés során a verziókezelést Git rendszerrel oldottam meg, a forráskódot pedig a GitHub felhőszolgáltatásban tároltam. Ez lehetővé tette a változások nyomon követését és a biztonsági mentést. A fejlesztői környezetként a Visual Studio (backend) és a Visual Studio Code (frontend) fejlesztői környezeteket használtam, amelyek hatékony hibakeresési és kódkiegészítési </w:t>
      </w:r>
      <w:proofErr w:type="gramStart"/>
      <w:r>
        <w:t>funkciókkal</w:t>
      </w:r>
      <w:proofErr w:type="gramEnd"/>
      <w:r>
        <w:t xml:space="preserve"> támogatták a munkámat.</w:t>
      </w:r>
    </w:p>
    <w:p w14:paraId="46F01E8D" w14:textId="1BA10949" w:rsidR="00CF6896" w:rsidRDefault="00CF6896" w:rsidP="00A46230">
      <w:pPr>
        <w:pStyle w:val="Cmsor1"/>
      </w:pPr>
      <w:bookmarkStart w:id="52" w:name="_Toc216294309"/>
      <w:r>
        <w:lastRenderedPageBreak/>
        <w:t>Önálló munka bemutatása</w:t>
      </w:r>
      <w:bookmarkEnd w:id="52"/>
    </w:p>
    <w:p w14:paraId="0BEE0313" w14:textId="3559C808" w:rsidR="00861479" w:rsidRPr="00861479" w:rsidRDefault="00861479" w:rsidP="00861479">
      <w:r w:rsidRPr="00861479">
        <w:t xml:space="preserve">A diplomaterv legfontosabb részeként ebben a fejezetben ismertetem az általam fejlesztett webalkalmazás </w:t>
      </w:r>
      <w:proofErr w:type="gramStart"/>
      <w:r w:rsidRPr="00861479">
        <w:t>konkrét</w:t>
      </w:r>
      <w:proofErr w:type="gramEnd"/>
      <w:r w:rsidRPr="00861479">
        <w:t xml:space="preserve"> megvalósítását. Részletezem a tervezési döntéseimet, az adatbázis felépítését, valamint a </w:t>
      </w:r>
      <w:proofErr w:type="gramStart"/>
      <w:r w:rsidRPr="00861479">
        <w:t>szerver</w:t>
      </w:r>
      <w:r w:rsidR="008B0C7C">
        <w:t xml:space="preserve"> </w:t>
      </w:r>
      <w:r w:rsidRPr="00861479">
        <w:t xml:space="preserve"> és</w:t>
      </w:r>
      <w:proofErr w:type="gramEnd"/>
      <w:r w:rsidRPr="00861479">
        <w:t xml:space="preserve"> kliensoldali üzleti logika </w:t>
      </w:r>
      <w:r w:rsidR="00970114">
        <w:t>megvalósítását.</w:t>
      </w:r>
    </w:p>
    <w:p w14:paraId="13D27F52" w14:textId="2DC22DD3" w:rsidR="00CF6896" w:rsidRDefault="00720A1A" w:rsidP="00A46230">
      <w:pPr>
        <w:pStyle w:val="Cmsor2"/>
      </w:pPr>
      <w:bookmarkStart w:id="53" w:name="_Toc216294310"/>
      <w:r>
        <w:t>Rendszertervezés és a</w:t>
      </w:r>
      <w:r w:rsidR="00CF6896">
        <w:t>datmodell</w:t>
      </w:r>
      <w:bookmarkEnd w:id="53"/>
      <w:r w:rsidR="00CF6896">
        <w:t xml:space="preserve"> </w:t>
      </w:r>
    </w:p>
    <w:p w14:paraId="67F9C71F" w14:textId="7B34F7D0" w:rsidR="00861479" w:rsidRPr="00861479" w:rsidRDefault="00861479" w:rsidP="00861479">
      <w:r w:rsidRPr="00861479">
        <w:t xml:space="preserve">A fejlesztés első lépéseként az adatok szerkezetét és a rendszer alapvető működési </w:t>
      </w:r>
      <w:r w:rsidRPr="00970114">
        <w:t xml:space="preserve">logikáját </w:t>
      </w:r>
      <w:r w:rsidR="00B778C1" w:rsidRPr="00970114">
        <w:t>határoztam meg.</w:t>
      </w:r>
      <w:r w:rsidRPr="00970114">
        <w:t xml:space="preserve"> Mivel</w:t>
      </w:r>
      <w:r w:rsidRPr="00861479">
        <w:t xml:space="preserve"> az alkalmazás központi eleme a táplálkozási adatok és a felhasználói naplók pontos kezelése, elengedhetetlen volt egy robusztus és jól strukturált adatmodell kialakítása.</w:t>
      </w:r>
    </w:p>
    <w:p w14:paraId="1430A9AB" w14:textId="546CFB14" w:rsidR="00A46230" w:rsidRDefault="00CF6896" w:rsidP="00A46230">
      <w:pPr>
        <w:pStyle w:val="Cmsor3"/>
      </w:pPr>
      <w:bookmarkStart w:id="54" w:name="_Toc216294311"/>
      <w:r>
        <w:t xml:space="preserve">Adatbázis </w:t>
      </w:r>
      <w:proofErr w:type="gramStart"/>
      <w:r>
        <w:t>koncepció</w:t>
      </w:r>
      <w:bookmarkEnd w:id="54"/>
      <w:proofErr w:type="gramEnd"/>
    </w:p>
    <w:p w14:paraId="6449F9B8" w14:textId="3987928F" w:rsidR="00861479" w:rsidRPr="00B778C1" w:rsidRDefault="00861479" w:rsidP="00861479">
      <w:pPr>
        <w:rPr>
          <w:strike/>
          <w:color w:val="FF0000"/>
        </w:rPr>
      </w:pPr>
      <w:r>
        <w:t>Az adatok</w:t>
      </w:r>
      <w:r w:rsidR="00B778C1">
        <w:t xml:space="preserve"> </w:t>
      </w:r>
      <w:r>
        <w:t xml:space="preserve">tárolására Microsoft SQL </w:t>
      </w:r>
      <w:proofErr w:type="gramStart"/>
      <w:r>
        <w:t>Server adatbázis</w:t>
      </w:r>
      <w:proofErr w:type="gramEnd"/>
      <w:r w:rsidR="008B0C7C">
        <w:t xml:space="preserve"> </w:t>
      </w:r>
      <w:r>
        <w:t>kezelőt választottam. A dö</w:t>
      </w:r>
      <w:r w:rsidR="00970114">
        <w:t>ntésemet az indokolta, hogy</w:t>
      </w:r>
      <w:r>
        <w:t xml:space="preserve"> technológia </w:t>
      </w:r>
      <w:r w:rsidR="00970114">
        <w:t xml:space="preserve">ez </w:t>
      </w:r>
      <w:r>
        <w:t xml:space="preserve">integrálható </w:t>
      </w:r>
      <w:r w:rsidR="00B778C1" w:rsidRPr="00970114">
        <w:t>legjobban</w:t>
      </w:r>
      <w:r w:rsidR="00B778C1">
        <w:t xml:space="preserve"> </w:t>
      </w:r>
      <w:r>
        <w:t xml:space="preserve">a .NET ökoszisztémába, </w:t>
      </w:r>
      <w:r w:rsidRPr="00970114">
        <w:t>és</w:t>
      </w:r>
      <w:r w:rsidR="00B778C1" w:rsidRPr="00970114">
        <w:t xml:space="preserve"> jó eredményeket mutat</w:t>
      </w:r>
      <w:r w:rsidRPr="00970114">
        <w:t xml:space="preserve"> a </w:t>
      </w:r>
      <w:proofErr w:type="gramStart"/>
      <w:r w:rsidRPr="00970114">
        <w:t>relációs</w:t>
      </w:r>
      <w:proofErr w:type="gramEnd"/>
      <w:r w:rsidRPr="00970114">
        <w:t xml:space="preserve"> adatkezelésben.</w:t>
      </w:r>
      <w:r w:rsidR="00B778C1" w:rsidRPr="00970114">
        <w:t xml:space="preserve"> </w:t>
      </w:r>
    </w:p>
    <w:p w14:paraId="1DE1248E" w14:textId="4933B096" w:rsidR="00861479" w:rsidRDefault="00861479" w:rsidP="00861479">
      <w:r>
        <w:t xml:space="preserve">A fejlesztés során a Code-First megközelítést alkalmaztam az Entity Framework Core (EF Core) keretrendszer segítségével. Ez a módszer lehetővé </w:t>
      </w:r>
      <w:r w:rsidRPr="00F1219D">
        <w:t>tette</w:t>
      </w:r>
      <w:r>
        <w:t>, hogy az adatbázis sémáját közvetlenül C# osztályokként (modellekként)</w:t>
      </w:r>
      <w:r w:rsidR="00F1219D">
        <w:t xml:space="preserve"> </w:t>
      </w:r>
      <w:proofErr w:type="gramStart"/>
      <w:r w:rsidRPr="00970114">
        <w:t>definiáljam</w:t>
      </w:r>
      <w:proofErr w:type="gramEnd"/>
      <w:r w:rsidRPr="00970114">
        <w:t xml:space="preserve"> </w:t>
      </w:r>
      <w:r>
        <w:t>a kódban (HealthyAPI/Models), majd ezekből generáljam le az adatbázist.</w:t>
      </w:r>
    </w:p>
    <w:p w14:paraId="742F2969" w14:textId="3BB7E278" w:rsidR="00861479" w:rsidRDefault="00861479" w:rsidP="00861479">
      <w:pPr>
        <w:ind w:firstLine="0"/>
      </w:pPr>
      <w:r>
        <w:t>Ez a megközelítés számos előnnyel járt a munkám során:</w:t>
      </w:r>
    </w:p>
    <w:p w14:paraId="56466D1D" w14:textId="59CB1BAA" w:rsidR="00861479" w:rsidRDefault="00861479" w:rsidP="00235B08">
      <w:pPr>
        <w:pStyle w:val="Listaszerbekezds"/>
        <w:numPr>
          <w:ilvl w:val="0"/>
          <w:numId w:val="19"/>
        </w:numPr>
      </w:pPr>
      <w:r>
        <w:t>Verziókövetés: Az adatbázis</w:t>
      </w:r>
      <w:r w:rsidR="008B0C7C">
        <w:t xml:space="preserve"> </w:t>
      </w:r>
      <w:r>
        <w:t>séma változásait (Migrations) a kóddal együtt tudtam verzió</w:t>
      </w:r>
      <w:r w:rsidR="00F451C4">
        <w:t xml:space="preserve"> </w:t>
      </w:r>
      <w:r>
        <w:t>kezelni a Git rendszerben.</w:t>
      </w:r>
    </w:p>
    <w:p w14:paraId="0FACEF78" w14:textId="08397B58" w:rsidR="00861479" w:rsidRPr="00970114" w:rsidRDefault="00861479" w:rsidP="00555B9D">
      <w:pPr>
        <w:pStyle w:val="Listaszerbekezds"/>
        <w:numPr>
          <w:ilvl w:val="0"/>
          <w:numId w:val="19"/>
        </w:numPr>
      </w:pPr>
      <w:r w:rsidRPr="00970114">
        <w:t xml:space="preserve">Típusbiztonság: </w:t>
      </w:r>
      <w:r w:rsidR="00555B9D" w:rsidRPr="00970114">
        <w:t xml:space="preserve">A C# nyelv szigorú típusellenőrzése már a kódolás során segített elkerülni az adatkezelési hibákat, </w:t>
      </w:r>
      <w:proofErr w:type="gramStart"/>
      <w:r w:rsidR="00555B9D" w:rsidRPr="00970114">
        <w:t>garantálta</w:t>
      </w:r>
      <w:proofErr w:type="gramEnd"/>
      <w:r w:rsidR="00555B9D" w:rsidRPr="00970114">
        <w:t xml:space="preserve"> az adatok egységességét.</w:t>
      </w:r>
    </w:p>
    <w:p w14:paraId="33AAB664" w14:textId="1F9DC691" w:rsidR="00861479" w:rsidRPr="006B5561" w:rsidRDefault="00861479" w:rsidP="00235B08">
      <w:pPr>
        <w:pStyle w:val="Listaszerbekezds"/>
        <w:numPr>
          <w:ilvl w:val="0"/>
          <w:numId w:val="19"/>
        </w:numPr>
        <w:rPr>
          <w:b/>
          <w:bCs/>
        </w:rPr>
      </w:pPr>
      <w:r>
        <w:t xml:space="preserve">Gyorsaság: Nem kellett SQL </w:t>
      </w:r>
      <w:r w:rsidR="00970114">
        <w:t xml:space="preserve">kérést </w:t>
      </w:r>
      <w:r>
        <w:t xml:space="preserve">kézzel írnom, az EF Core </w:t>
      </w:r>
      <w:proofErr w:type="gramStart"/>
      <w:r>
        <w:t>automatikusan</w:t>
      </w:r>
      <w:proofErr w:type="gramEnd"/>
      <w:r>
        <w:t xml:space="preserve"> elvégezte a táblák és kapcsolatok létrehozását a DbContext konfigurációim alapján.</w:t>
      </w:r>
    </w:p>
    <w:p w14:paraId="2CDDE68B" w14:textId="77777777" w:rsidR="006B5561" w:rsidRPr="00861479" w:rsidRDefault="006B5561" w:rsidP="006B5561">
      <w:pPr>
        <w:pStyle w:val="Listaszerbekezds"/>
        <w:ind w:left="720" w:firstLine="0"/>
        <w:rPr>
          <w:b/>
          <w:bCs/>
        </w:rPr>
      </w:pPr>
    </w:p>
    <w:p w14:paraId="41245E30" w14:textId="62EB07DC" w:rsidR="00156E20" w:rsidRDefault="00CF6896" w:rsidP="009647B8">
      <w:pPr>
        <w:pStyle w:val="Cmsor3"/>
      </w:pPr>
      <w:bookmarkStart w:id="55" w:name="_Toc216294312"/>
      <w:r w:rsidRPr="00861479">
        <w:lastRenderedPageBreak/>
        <w:t>Adatmodell részletezése:</w:t>
      </w:r>
      <w:bookmarkEnd w:id="55"/>
    </w:p>
    <w:p w14:paraId="41A48829" w14:textId="0A9E30B9" w:rsidR="00861479" w:rsidRDefault="00156E20" w:rsidP="00861479">
      <w:r w:rsidRPr="009647B8">
        <w:t xml:space="preserve">Az alkalmazás adatmodelljét úgy terveztem meg, hogy a felhasználók könnyen össze tudják kapcsolni az ételeket, a recepteket és a napi tevékenységeket. </w:t>
      </w:r>
    </w:p>
    <w:p w14:paraId="23F96C46" w14:textId="77777777" w:rsidR="006B5561" w:rsidRPr="00861479" w:rsidRDefault="006B5561" w:rsidP="00861479"/>
    <w:p w14:paraId="4CC72572" w14:textId="18B8E9F1" w:rsidR="00861479" w:rsidRDefault="00861479" w:rsidP="00861479">
      <w:pPr>
        <w:ind w:firstLine="0"/>
      </w:pPr>
      <w:r w:rsidRPr="00543570">
        <w:rPr>
          <w:noProof/>
          <w:lang w:eastAsia="hu-HU"/>
        </w:rPr>
        <w:drawing>
          <wp:inline distT="0" distB="0" distL="0" distR="0" wp14:anchorId="5B5CBBA7" wp14:editId="087C7B35">
            <wp:extent cx="5400040" cy="4382770"/>
            <wp:effectExtent l="0" t="0" r="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382770"/>
                    </a:xfrm>
                    <a:prstGeom prst="rect">
                      <a:avLst/>
                    </a:prstGeom>
                  </pic:spPr>
                </pic:pic>
              </a:graphicData>
            </a:graphic>
          </wp:inline>
        </w:drawing>
      </w:r>
    </w:p>
    <w:p w14:paraId="08F39341" w14:textId="47053649" w:rsidR="002E316B" w:rsidRPr="00861479" w:rsidRDefault="0008679E" w:rsidP="000973A0">
      <w:pPr>
        <w:pStyle w:val="Kpalrs"/>
      </w:pPr>
      <w:r>
        <w:t>5</w:t>
      </w:r>
      <w:r w:rsidR="002E316B">
        <w:t xml:space="preserve">. ábra </w:t>
      </w:r>
      <w:proofErr w:type="gramStart"/>
      <w:r w:rsidR="002E316B">
        <w:t>A</w:t>
      </w:r>
      <w:proofErr w:type="gramEnd"/>
      <w:r w:rsidR="002E316B">
        <w:t xml:space="preserve"> megvalósított rendszer Entitás</w:t>
      </w:r>
      <w:r w:rsidR="008B0C7C">
        <w:t xml:space="preserve"> </w:t>
      </w:r>
      <w:r w:rsidR="002E316B">
        <w:t>kapcsolat (ER) diagramja</w:t>
      </w:r>
    </w:p>
    <w:p w14:paraId="74821055" w14:textId="77777777" w:rsidR="006B5561" w:rsidRDefault="006B5561" w:rsidP="00861479">
      <w:pPr>
        <w:ind w:firstLine="0"/>
      </w:pPr>
    </w:p>
    <w:p w14:paraId="4E1526B1" w14:textId="7B99316C" w:rsidR="00861479" w:rsidRPr="00C67F97" w:rsidRDefault="00861479" w:rsidP="00861479">
      <w:pPr>
        <w:ind w:firstLine="0"/>
      </w:pPr>
      <w:proofErr w:type="gramStart"/>
      <w:r w:rsidRPr="00C67F97">
        <w:t>A</w:t>
      </w:r>
      <w:proofErr w:type="gramEnd"/>
      <w:r w:rsidRPr="00C67F97">
        <w:t xml:space="preserve"> entitások és szerepük a rendszerben:</w:t>
      </w:r>
    </w:p>
    <w:p w14:paraId="18C4302C" w14:textId="200873BB" w:rsidR="00861479" w:rsidRPr="00861479" w:rsidRDefault="00861479" w:rsidP="00941815">
      <w:r w:rsidRPr="00861479">
        <w:t>User (Felhasználó): Ez a központi entitás, amely kiterjeszti az ASP</w:t>
      </w:r>
      <w:proofErr w:type="gramStart"/>
      <w:r w:rsidRPr="00861479">
        <w:t>.NET</w:t>
      </w:r>
      <w:proofErr w:type="gramEnd"/>
      <w:r w:rsidRPr="00861479">
        <w:t xml:space="preserve"> Identity alapértelmezett felhasználói modelljét. A HealthyAPI/Models/User.cs </w:t>
      </w:r>
      <w:proofErr w:type="gramStart"/>
      <w:r w:rsidRPr="00861479">
        <w:t>fájlban</w:t>
      </w:r>
      <w:proofErr w:type="gramEnd"/>
      <w:r w:rsidRPr="00861479">
        <w:t xml:space="preserve"> olyan egyedi </w:t>
      </w:r>
      <w:r w:rsidRPr="009647B8">
        <w:t>tulajdonságokat</w:t>
      </w:r>
      <w:r w:rsidR="00C67F97" w:rsidRPr="009647B8">
        <w:t xml:space="preserve"> határoztam meg</w:t>
      </w:r>
      <w:r w:rsidRPr="009647B8">
        <w:t>,</w:t>
      </w:r>
      <w:r w:rsidRPr="00861479">
        <w:t xml:space="preserve"> mint az Age (kor), Height (magasság), Weight (jelenlegi súly)</w:t>
      </w:r>
      <w:r w:rsidR="00A82271">
        <w:t xml:space="preserve">, BodyFat (Testzsír), IsFamela (milyen nemű), ActivityMultiplier (heti aktivitás szint) </w:t>
      </w:r>
      <w:r w:rsidRPr="00861479">
        <w:t>és a GoalWeight (célsúly). Itt tárolom a felhasználó napi makrotápanyag</w:t>
      </w:r>
      <w:r w:rsidR="008B0C7C">
        <w:t xml:space="preserve"> </w:t>
      </w:r>
      <w:r w:rsidRPr="00861479">
        <w:t xml:space="preserve">céljait is (TargetCalorie, TargeProtein stb.), amelyeket a rendszer a regisztrációkor vagy a </w:t>
      </w:r>
      <w:proofErr w:type="gramStart"/>
      <w:r w:rsidRPr="00861479">
        <w:t>profil</w:t>
      </w:r>
      <w:proofErr w:type="gramEnd"/>
      <w:r w:rsidRPr="00861479">
        <w:t xml:space="preserve"> szerkesztésekor számol ki.</w:t>
      </w:r>
    </w:p>
    <w:p w14:paraId="69297F1D" w14:textId="421B4284" w:rsidR="00861479" w:rsidRPr="00861479" w:rsidRDefault="00861479" w:rsidP="00B31BBC">
      <w:r w:rsidRPr="00861479">
        <w:lastRenderedPageBreak/>
        <w:t>DailyNote (Napi napló): A naplózás gerince. Egy felhasználónak minden naphoz egyetlen DailyNote bejegyzése tartozhat. Ez az entitás tárolja az adott napra vonatkozó összesített értékeket (ActualCalorie, DailyWeight</w:t>
      </w:r>
      <w:r w:rsidR="00B31BBC">
        <w:t xml:space="preserve"> stb.</w:t>
      </w:r>
      <w:r w:rsidRPr="00861479">
        <w:t>) és a kapcsolatokat az étkezésekhez</w:t>
      </w:r>
      <w:r w:rsidR="00B31BBC">
        <w:t xml:space="preserve"> továbbá az </w:t>
      </w:r>
      <w:proofErr w:type="gramStart"/>
      <w:r w:rsidR="00B31BBC">
        <w:t>aktivitáshoz</w:t>
      </w:r>
      <w:proofErr w:type="gramEnd"/>
      <w:r w:rsidRPr="00861479">
        <w:t>.</w:t>
      </w:r>
    </w:p>
    <w:p w14:paraId="751ADEA7" w14:textId="5A470A08" w:rsidR="00861479" w:rsidRPr="00861479" w:rsidRDefault="000379CC" w:rsidP="00941815">
      <w:r>
        <w:t>MealEntries</w:t>
      </w:r>
      <w:r w:rsidR="00861479" w:rsidRPr="00861479">
        <w:t xml:space="preserve"> (Étkezés): A DailyNote alatt helyezkedik el, és az egyes </w:t>
      </w:r>
      <w:r w:rsidR="009647B8">
        <w:t>étkezéseket</w:t>
      </w:r>
      <w:r w:rsidR="00861479" w:rsidRPr="00861479">
        <w:t xml:space="preserve"> </w:t>
      </w:r>
      <w:proofErr w:type="gramStart"/>
      <w:r w:rsidR="00861479" w:rsidRPr="00861479">
        <w:t>reprezentálja</w:t>
      </w:r>
      <w:proofErr w:type="gramEnd"/>
      <w:r w:rsidR="00861479" w:rsidRPr="00861479">
        <w:t xml:space="preserve"> (pl. </w:t>
      </w:r>
      <w:r w:rsidR="009E4FED">
        <w:t>R</w:t>
      </w:r>
      <w:r w:rsidR="00861479" w:rsidRPr="009E4FED">
        <w:t xml:space="preserve">eggeli, </w:t>
      </w:r>
      <w:r w:rsidR="009E4FED">
        <w:t>E</w:t>
      </w:r>
      <w:r w:rsidR="00861479" w:rsidRPr="009E4FED">
        <w:t>béd).</w:t>
      </w:r>
      <w:r w:rsidR="00861479" w:rsidRPr="00861479">
        <w:t xml:space="preserve"> Egy naplóhoz több étkezés is tartozhat (1</w:t>
      </w:r>
      <w:proofErr w:type="gramStart"/>
      <w:r w:rsidR="00861479" w:rsidRPr="00861479">
        <w:t>:N</w:t>
      </w:r>
      <w:proofErr w:type="gramEnd"/>
      <w:r w:rsidR="00861479" w:rsidRPr="00861479">
        <w:t xml:space="preserve"> kapcsolat).</w:t>
      </w:r>
    </w:p>
    <w:p w14:paraId="06BE3A50" w14:textId="1470A148" w:rsidR="00861479" w:rsidRPr="00861479" w:rsidRDefault="00861479" w:rsidP="00941815">
      <w:r w:rsidRPr="00861479">
        <w:t xml:space="preserve">Food (Étel) és Recipe (Recept): Az </w:t>
      </w:r>
      <w:r w:rsidR="004778BC">
        <w:t>ételeket</w:t>
      </w:r>
      <w:r w:rsidRPr="00861479">
        <w:t xml:space="preserve"> a Food entitás, az ezekből összeállított fogásokat a Recipe entitás </w:t>
      </w:r>
      <w:proofErr w:type="gramStart"/>
      <w:r w:rsidRPr="00861479">
        <w:t>reprezentálja</w:t>
      </w:r>
      <w:proofErr w:type="gramEnd"/>
      <w:r w:rsidRPr="00861479">
        <w:t>. Mindkettő tartalmazza a tápérték adatokat (</w:t>
      </w:r>
      <w:r w:rsidR="001D4E83">
        <w:t>makrókat továbbá a mennyiségüket és a recept esetében a recept leírást is</w:t>
      </w:r>
      <w:r w:rsidRPr="00861479">
        <w:t>).</w:t>
      </w:r>
    </w:p>
    <w:p w14:paraId="59A463EF" w14:textId="6D388689" w:rsidR="00861479" w:rsidRDefault="00861479" w:rsidP="00941815">
      <w:r w:rsidRPr="00861479">
        <w:t>RecipeFoods (Recept</w:t>
      </w:r>
      <w:r w:rsidR="008B0C7C">
        <w:t xml:space="preserve"> </w:t>
      </w:r>
      <w:r w:rsidRPr="00861479">
        <w:t>összetevők): Mivel egy recept több</w:t>
      </w:r>
      <w:r w:rsidR="00C67F97">
        <w:t xml:space="preserve"> </w:t>
      </w:r>
      <w:r w:rsidR="00C67F97" w:rsidRPr="001D4E83">
        <w:t>alapanyagból</w:t>
      </w:r>
      <w:r w:rsidRPr="00861479">
        <w:t xml:space="preserve"> állhat, és egy</w:t>
      </w:r>
      <w:r w:rsidR="00C67F97">
        <w:t xml:space="preserve"> </w:t>
      </w:r>
      <w:r w:rsidR="00C67F97" w:rsidRPr="001D4E83">
        <w:t>alapanyag</w:t>
      </w:r>
      <w:r w:rsidRPr="00861479">
        <w:t xml:space="preserve"> több receptben is szerepelhet, a Recipe és Food között N</w:t>
      </w:r>
      <w:proofErr w:type="gramStart"/>
      <w:r w:rsidRPr="00861479">
        <w:t>:M</w:t>
      </w:r>
      <w:proofErr w:type="gramEnd"/>
      <w:r w:rsidRPr="00861479">
        <w:t xml:space="preserve"> (sok</w:t>
      </w:r>
      <w:r w:rsidR="008B0C7C">
        <w:t xml:space="preserve"> </w:t>
      </w:r>
      <w:r w:rsidRPr="00861479">
        <w:t>a</w:t>
      </w:r>
      <w:r w:rsidR="008B0C7C">
        <w:t xml:space="preserve"> </w:t>
      </w:r>
      <w:r w:rsidRPr="00861479">
        <w:t>sokhoz) kapcsolat áll fenn. Ezt a RecipeFoods kapcsolótáblával oldottam meg, amely a mennyiséget (Quantity) is tárolja.</w:t>
      </w:r>
    </w:p>
    <w:p w14:paraId="46629550" w14:textId="0BF5238E" w:rsidR="00C67F97" w:rsidRDefault="00C72561" w:rsidP="00133916">
      <w:r w:rsidRPr="00C72561">
        <w:t>MealFoods és MealRecipes (Étkezés</w:t>
      </w:r>
      <w:r w:rsidR="008B0C7C">
        <w:t xml:space="preserve"> </w:t>
      </w:r>
      <w:r w:rsidRPr="00C72561">
        <w:t>tételek): Hasonlóan a receptekhe</w:t>
      </w:r>
      <w:r w:rsidR="00133916">
        <w:t>z, az egyes étkezések (MealEntries</w:t>
      </w:r>
      <w:r w:rsidRPr="00C72561">
        <w:t>) tartalmát is kapcsolótáblákkal valósítottam meg. A MealFoods az egyszerű alapanyagokat, míg a MealRecipes a kész recepteket rendeli hozzá az adott étkezéshez, tárolva az elfogyasztott mennyiséget is. A kapcsolatot egy</w:t>
      </w:r>
      <w:r w:rsidR="008B0C7C">
        <w:t xml:space="preserve"> </w:t>
      </w:r>
      <w:r w:rsidRPr="00C72561">
        <w:t>a</w:t>
      </w:r>
      <w:r w:rsidR="008B0C7C">
        <w:t xml:space="preserve"> </w:t>
      </w:r>
      <w:r w:rsidRPr="00C72561">
        <w:t>többhöz (1</w:t>
      </w:r>
      <w:proofErr w:type="gramStart"/>
      <w:r w:rsidRPr="00C72561">
        <w:t>:N</w:t>
      </w:r>
      <w:proofErr w:type="gramEnd"/>
      <w:r w:rsidRPr="00C72561">
        <w:t xml:space="preserve">) viszonyként alakítottam ki, ami lehetővé teszi, hogy egyetlen étkezéshez (pl. </w:t>
      </w:r>
      <w:r w:rsidR="001D287E" w:rsidRPr="001D287E">
        <w:t>E</w:t>
      </w:r>
      <w:r w:rsidRPr="001D287E">
        <w:t>béd</w:t>
      </w:r>
      <w:r w:rsidRPr="00C72561">
        <w:t>) tetszőleges számú ételt és receptet is rögzíthessen a felhasználó vegyesen (pl. egy kész recept mellé külön felvihet még egy gyümölcsöt is), a rendszer pedig ezeket egyetlen étkezésként kezeli és összegzi.</w:t>
      </w:r>
    </w:p>
    <w:p w14:paraId="38DE4F75" w14:textId="48E9EE69" w:rsidR="007A1B83" w:rsidRDefault="007A1B83" w:rsidP="00941815">
      <w:r w:rsidRPr="007A1B83">
        <w:t xml:space="preserve">MealTypes (Étkezéstípusok): Ez az entitás </w:t>
      </w:r>
      <w:proofErr w:type="gramStart"/>
      <w:r w:rsidRPr="007A1B83">
        <w:t>definiálja</w:t>
      </w:r>
      <w:proofErr w:type="gramEnd"/>
      <w:r w:rsidRPr="007A1B83">
        <w:t xml:space="preserve"> a választható étkezési kategóriákat (pl. Reggeli, Ebéd, Vacsora). A rendszert úgy terveztem, hogy egy naphoz (Da</w:t>
      </w:r>
      <w:r w:rsidR="00133916">
        <w:t>ilyNote) több étkezés (MealEntries</w:t>
      </w:r>
      <w:r w:rsidRPr="007A1B83">
        <w:t>) is tartozhasson, amelyek mindegyike hivatkozik egy</w:t>
      </w:r>
      <w:r w:rsidR="008B0C7C">
        <w:t xml:space="preserve"> </w:t>
      </w:r>
      <w:r w:rsidRPr="007A1B83">
        <w:t xml:space="preserve">egy étkezéstípusra. Ez teszi lehetővé, hogy a felhasználó elkülönítve, </w:t>
      </w:r>
      <w:proofErr w:type="gramStart"/>
      <w:r w:rsidRPr="007A1B83">
        <w:t>kategóriánként</w:t>
      </w:r>
      <w:proofErr w:type="gramEnd"/>
      <w:r w:rsidRPr="007A1B83">
        <w:t xml:space="preserve"> rögzíthesse és követhesse nyomon a napi tápanyagbevitelét.</w:t>
      </w:r>
    </w:p>
    <w:p w14:paraId="66082699" w14:textId="639BA6E9" w:rsidR="00694A25" w:rsidRDefault="00FB0EBE" w:rsidP="00941815">
      <w:r w:rsidRPr="00FB0EBE">
        <w:t>UserActivity és ActivityCatalog (Aktivitások): A táplálkozás mellett a rendszer a sporttevékenységeket is kezeli. Az ActivityCatalog tartalmazza a választható mozgásformákat (és azok kalóriaégetési adatait). A UserActivity entitás kapcsolja össze ezeket a felhasználó napi naplójával (DailyNote). A kapcsolatot egy</w:t>
      </w:r>
      <w:r w:rsidR="008B0C7C">
        <w:t xml:space="preserve"> </w:t>
      </w:r>
      <w:r w:rsidRPr="00FB0EBE">
        <w:t>a</w:t>
      </w:r>
      <w:r w:rsidR="008B0C7C">
        <w:t xml:space="preserve"> </w:t>
      </w:r>
      <w:r w:rsidRPr="00FB0EBE">
        <w:t>többhöz (1</w:t>
      </w:r>
      <w:proofErr w:type="gramStart"/>
      <w:r w:rsidRPr="00FB0EBE">
        <w:t>:N</w:t>
      </w:r>
      <w:proofErr w:type="gramEnd"/>
      <w:r w:rsidRPr="00FB0EBE">
        <w:t xml:space="preserve">) viszonyként modelleztem, ami biztosítja, hogy egy adott naphoz (DailyNote) tetszőleges </w:t>
      </w:r>
      <w:r w:rsidRPr="00FB0EBE">
        <w:lastRenderedPageBreak/>
        <w:t xml:space="preserve">számú, különböző tevékenységet is rögzíthessen a felhasználó (pl. külön </w:t>
      </w:r>
      <w:r>
        <w:t xml:space="preserve">egy </w:t>
      </w:r>
      <w:r w:rsidRPr="00FB0EBE">
        <w:t>futást és egy úszást), a rendszer pedig ezeket külön</w:t>
      </w:r>
      <w:r w:rsidR="008B0C7C">
        <w:t xml:space="preserve"> </w:t>
      </w:r>
      <w:r w:rsidRPr="00FB0EBE">
        <w:t>külön tárolja, de az elégetett kalóriákat napiszinten összesíti.</w:t>
      </w:r>
      <w:r>
        <w:t xml:space="preserve"> </w:t>
      </w:r>
    </w:p>
    <w:p w14:paraId="32066494" w14:textId="3174A297" w:rsidR="00A46230" w:rsidRDefault="00CF6896" w:rsidP="00861479">
      <w:pPr>
        <w:pStyle w:val="Cmsor3"/>
      </w:pPr>
      <w:bookmarkStart w:id="56" w:name="_Toc216294313"/>
      <w:r>
        <w:t>DTO-k szerepe</w:t>
      </w:r>
      <w:bookmarkEnd w:id="56"/>
    </w:p>
    <w:p w14:paraId="44D76F63" w14:textId="49C8F156" w:rsidR="00861479" w:rsidRDefault="00861479" w:rsidP="00861479">
      <w:r w:rsidRPr="00861479">
        <w:t>A fejlesztés során szigorúan elválasztottam az adatbázis</w:t>
      </w:r>
      <w:r w:rsidR="008B0C7C">
        <w:t xml:space="preserve"> </w:t>
      </w:r>
      <w:r w:rsidRPr="00861479">
        <w:t xml:space="preserve">modelleket (amiket fentebb ismertettem) a külvilág felé kommunikált adatoktól. Erre a célra Data Transfer Object-eket (DTO) hoztam létre a HealthyAPI/DTOs </w:t>
      </w:r>
      <w:proofErr w:type="gramStart"/>
      <w:r w:rsidRPr="00861479">
        <w:t>mappában</w:t>
      </w:r>
      <w:proofErr w:type="gramEnd"/>
      <w:r w:rsidRPr="00861479">
        <w:t>.</w:t>
      </w:r>
    </w:p>
    <w:p w14:paraId="5F1B80F8" w14:textId="6734553F" w:rsidR="00861479" w:rsidRDefault="00861479" w:rsidP="00861479">
      <w:pPr>
        <w:ind w:firstLine="0"/>
      </w:pPr>
      <w:r>
        <w:t>Ennek a rétegnek a bevezetése több okból is kritikus volt:</w:t>
      </w:r>
    </w:p>
    <w:p w14:paraId="677A04BB" w14:textId="1DAA4BD7" w:rsidR="00861479" w:rsidRDefault="00861479" w:rsidP="00235B08">
      <w:pPr>
        <w:pStyle w:val="Listaszerbekezds"/>
        <w:numPr>
          <w:ilvl w:val="0"/>
          <w:numId w:val="42"/>
        </w:numPr>
      </w:pPr>
      <w:r>
        <w:t xml:space="preserve">Adatvédelem: Nem akartam minden adatot kiküldeni a </w:t>
      </w:r>
      <w:proofErr w:type="gramStart"/>
      <w:r>
        <w:t>kliensnek</w:t>
      </w:r>
      <w:proofErr w:type="gramEnd"/>
      <w:r>
        <w:t xml:space="preserve"> (pl. a felhasználó jelszavának hash-ét vagy belső azonosítókat). </w:t>
      </w:r>
      <w:proofErr w:type="gramStart"/>
      <w:r>
        <w:t>A</w:t>
      </w:r>
      <w:proofErr w:type="gramEnd"/>
      <w:r>
        <w:t xml:space="preserve"> UserDto például csak a megjelenítéshez</w:t>
      </w:r>
      <w:r w:rsidR="00C00FBD">
        <w:t xml:space="preserve"> szükséges adatokat (név, token</w:t>
      </w:r>
      <w:r>
        <w:t>) tartalmazza.</w:t>
      </w:r>
    </w:p>
    <w:p w14:paraId="25A93F19" w14:textId="65153DC5" w:rsidR="00861479" w:rsidRDefault="00861479" w:rsidP="00235B08">
      <w:pPr>
        <w:pStyle w:val="Listaszerbekezds"/>
        <w:numPr>
          <w:ilvl w:val="0"/>
          <w:numId w:val="42"/>
        </w:numPr>
      </w:pPr>
      <w:proofErr w:type="gramStart"/>
      <w:r>
        <w:t>Kliens</w:t>
      </w:r>
      <w:proofErr w:type="gramEnd"/>
      <w:r w:rsidR="008B0C7C">
        <w:t xml:space="preserve"> </w:t>
      </w:r>
      <w:r>
        <w:t>specifikus formázás: A DTO-kban lehetőségem volt az adatokat a frontend igényei szerint formázni, anélkül, hogy az adatbázis szerkezetét módosítanom kellett volna.</w:t>
      </w:r>
    </w:p>
    <w:p w14:paraId="51B20F18" w14:textId="3328B604" w:rsidR="00861479" w:rsidRPr="00C67F97" w:rsidRDefault="00861479" w:rsidP="00861479">
      <w:pPr>
        <w:ind w:firstLine="0"/>
        <w:rPr>
          <w:strike/>
          <w:color w:val="FF0000"/>
        </w:rPr>
      </w:pPr>
      <w:r>
        <w:t xml:space="preserve">A modellek és DTO-k közötti megfeleltetést (mapping) </w:t>
      </w:r>
      <w:proofErr w:type="gramStart"/>
      <w:r>
        <w:t>manuálisan</w:t>
      </w:r>
      <w:proofErr w:type="gramEnd"/>
      <w:r>
        <w:t xml:space="preserve"> végeztem a Service rétegben, hogy </w:t>
      </w:r>
      <w:r w:rsidRPr="00F54639">
        <w:t xml:space="preserve">teljes </w:t>
      </w:r>
      <w:r w:rsidR="00C67F97" w:rsidRPr="00F54639">
        <w:t>ellenőrzésem legyen az adatok irányítása fölött.</w:t>
      </w:r>
    </w:p>
    <w:p w14:paraId="4F241065" w14:textId="43600DE1" w:rsidR="00CF6896" w:rsidRPr="00770B05" w:rsidRDefault="00CF6896" w:rsidP="00861479">
      <w:pPr>
        <w:pStyle w:val="Cmsor2"/>
      </w:pPr>
      <w:bookmarkStart w:id="57" w:name="_Toc216294314"/>
      <w:r w:rsidRPr="00770B05">
        <w:t>Backend megvalósítása (ASP</w:t>
      </w:r>
      <w:proofErr w:type="gramStart"/>
      <w:r w:rsidRPr="00770B05">
        <w:t>.NET</w:t>
      </w:r>
      <w:proofErr w:type="gramEnd"/>
      <w:r w:rsidRPr="00770B05">
        <w:t xml:space="preserve"> Core)</w:t>
      </w:r>
      <w:bookmarkEnd w:id="57"/>
      <w:r w:rsidRPr="00770B05">
        <w:t xml:space="preserve"> </w:t>
      </w:r>
    </w:p>
    <w:p w14:paraId="6D8742B2" w14:textId="23E4BA56" w:rsidR="002842E0" w:rsidRDefault="00861479" w:rsidP="00812426">
      <w:r w:rsidRPr="00770B05">
        <w:t>Az alkalmazás szerveroldali logikáját ASP</w:t>
      </w:r>
      <w:proofErr w:type="gramStart"/>
      <w:r w:rsidRPr="00770B05">
        <w:t>.NET</w:t>
      </w:r>
      <w:proofErr w:type="gramEnd"/>
      <w:r w:rsidRPr="00770B05">
        <w:t xml:space="preserve"> Core Web API segítségével </w:t>
      </w:r>
      <w:r w:rsidR="005914D9" w:rsidRPr="00770B05">
        <w:t xml:space="preserve">oldottam </w:t>
      </w:r>
      <w:r w:rsidRPr="00770B05">
        <w:t>meg. A fejlesztés során a legfontosabb szempont a tiszta, karbantartható kód</w:t>
      </w:r>
      <w:r w:rsidR="0022498F" w:rsidRPr="00770B05">
        <w:t>szerkezet</w:t>
      </w:r>
      <w:r w:rsidRPr="00770B05">
        <w:t xml:space="preserve"> kialakítása és a biztonságos adatkezelés volt. Ebben az alfejezetben részletezem az architektúrális döntéseimet, a hitelesítési folyamatot</w:t>
      </w:r>
      <w:r w:rsidR="00740F55" w:rsidRPr="00770B05">
        <w:t xml:space="preserve"> (</w:t>
      </w:r>
      <w:r w:rsidR="00812426" w:rsidRPr="00770B05">
        <w:t>üzleti logiká</w:t>
      </w:r>
      <w:r w:rsidR="00740F55" w:rsidRPr="00770B05">
        <w:t xml:space="preserve">t </w:t>
      </w:r>
      <w:r w:rsidR="00812426" w:rsidRPr="00770B05">
        <w:t>a profilkezeléstől kezdve a receptek összeállításán át a napi naplózásig</w:t>
      </w:r>
      <w:r w:rsidR="00740F55" w:rsidRPr="00770B05">
        <w:t>)</w:t>
      </w:r>
      <w:r w:rsidR="00812426" w:rsidRPr="00770B05">
        <w:t>.</w:t>
      </w:r>
    </w:p>
    <w:p w14:paraId="425A04BE" w14:textId="77777777" w:rsidR="004B2D5A" w:rsidRDefault="004B2D5A" w:rsidP="00812426"/>
    <w:p w14:paraId="607B0F26" w14:textId="18818528" w:rsidR="00A46230" w:rsidRDefault="00CF6896" w:rsidP="002842E0">
      <w:pPr>
        <w:pStyle w:val="Cmsor3"/>
      </w:pPr>
      <w:bookmarkStart w:id="58" w:name="_Toc216294315"/>
      <w:r>
        <w:t>Architektúra</w:t>
      </w:r>
      <w:r w:rsidR="00B63ED9">
        <w:t xml:space="preserve"> és t</w:t>
      </w:r>
      <w:r w:rsidR="00ED2427">
        <w:t>ervezési minták</w:t>
      </w:r>
      <w:bookmarkEnd w:id="58"/>
    </w:p>
    <w:p w14:paraId="2693D0C0" w14:textId="269C6E26" w:rsidR="002842E0" w:rsidRPr="002842E0" w:rsidRDefault="002842E0" w:rsidP="002842E0">
      <w:r w:rsidRPr="002842E0">
        <w:t>A backend fejlesztése során a szoftverfejlesztésben elterjedt, többrétegű (N</w:t>
      </w:r>
      <w:r w:rsidR="00740F55">
        <w:t xml:space="preserve">-tier) architektúrát követtem. Nagy </w:t>
      </w:r>
      <w:r w:rsidRPr="002842E0">
        <w:t xml:space="preserve">figyelmet fordítottam a felelősségi körök szétválasztására. </w:t>
      </w:r>
      <w:r w:rsidR="00740F55">
        <w:t xml:space="preserve">A </w:t>
      </w:r>
      <w:r w:rsidRPr="002842E0">
        <w:t>Service (Szolgáltatás) réteget alkalmaztam az üzleti logika és az adatbázis</w:t>
      </w:r>
      <w:r w:rsidR="008B0C7C">
        <w:t xml:space="preserve"> </w:t>
      </w:r>
      <w:r w:rsidRPr="002842E0">
        <w:t>elérés (Controller és DbCon</w:t>
      </w:r>
      <w:r>
        <w:t>text) szétválasztására.</w:t>
      </w:r>
    </w:p>
    <w:p w14:paraId="3CB7BC5D" w14:textId="4D78599A" w:rsidR="002842E0" w:rsidRPr="002842E0" w:rsidRDefault="002842E0" w:rsidP="002842E0">
      <w:r w:rsidRPr="002842E0">
        <w:lastRenderedPageBreak/>
        <w:t>A rétegek közötti laza</w:t>
      </w:r>
      <w:r w:rsidR="00287BED">
        <w:t xml:space="preserve"> csatolást a függőséginjektálás </w:t>
      </w:r>
      <w:r w:rsidRPr="002842E0">
        <w:t xml:space="preserve">tervezési minta alkalmazásával értem el. A Program.cs </w:t>
      </w:r>
      <w:proofErr w:type="gramStart"/>
      <w:r w:rsidRPr="002842E0">
        <w:t>fájlban</w:t>
      </w:r>
      <w:proofErr w:type="gramEnd"/>
      <w:r w:rsidR="004B2D5A">
        <w:t xml:space="preserve"> </w:t>
      </w:r>
      <w:r w:rsidRPr="001738D6">
        <w:t xml:space="preserve">regisztráltam </w:t>
      </w:r>
      <w:r w:rsidRPr="002842E0">
        <w:t>az összes általam írt szolgál</w:t>
      </w:r>
      <w:r w:rsidR="001738D6">
        <w:t>tatást és azok interfészeit. S</w:t>
      </w:r>
      <w:r w:rsidR="00AB7E65">
        <w:t>zolgáltatások regisztrációját s</w:t>
      </w:r>
      <w:r w:rsidRPr="002842E0">
        <w:t>coped élettartammal állítottam be, ami biztosítja, hogy minden HTTP kéréshez új példány jöjjön létre, e</w:t>
      </w:r>
      <w:r w:rsidR="00AB7E65">
        <w:t xml:space="preserve">zzel optimalizálva az erőforrás </w:t>
      </w:r>
      <w:r w:rsidRPr="002842E0">
        <w:t>használatot.</w:t>
      </w:r>
    </w:p>
    <w:p w14:paraId="3C3E73C5" w14:textId="320EC12B" w:rsidR="00B4034B" w:rsidRDefault="00B4034B" w:rsidP="00287BED">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IFoodService</w:t>
      </w:r>
      <w:r>
        <w:rPr>
          <w:highlight w:val="white"/>
          <w:lang w:eastAsia="hu-HU"/>
        </w:rPr>
        <w:t xml:space="preserve">, </w:t>
      </w:r>
      <w:r>
        <w:rPr>
          <w:color w:val="2B91AF"/>
          <w:highlight w:val="white"/>
          <w:lang w:eastAsia="hu-HU"/>
        </w:rPr>
        <w:t>FoodService</w:t>
      </w:r>
      <w:r>
        <w:rPr>
          <w:highlight w:val="white"/>
          <w:lang w:eastAsia="hu-HU"/>
        </w:rPr>
        <w:t>&gt;();</w:t>
      </w:r>
    </w:p>
    <w:p w14:paraId="42EC2BF3"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IMealFoodsService</w:t>
      </w:r>
      <w:r>
        <w:rPr>
          <w:highlight w:val="white"/>
          <w:lang w:eastAsia="hu-HU"/>
        </w:rPr>
        <w:t xml:space="preserve">, </w:t>
      </w:r>
      <w:r>
        <w:rPr>
          <w:color w:val="2B91AF"/>
          <w:highlight w:val="white"/>
          <w:lang w:eastAsia="hu-HU"/>
        </w:rPr>
        <w:t>MealFoodsService</w:t>
      </w:r>
      <w:r>
        <w:rPr>
          <w:highlight w:val="white"/>
          <w:lang w:eastAsia="hu-HU"/>
        </w:rPr>
        <w:t>&gt;();</w:t>
      </w:r>
    </w:p>
    <w:p w14:paraId="795EEBE1"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IMealTypeService</w:t>
      </w:r>
      <w:r>
        <w:rPr>
          <w:highlight w:val="white"/>
          <w:lang w:eastAsia="hu-HU"/>
        </w:rPr>
        <w:t xml:space="preserve">, </w:t>
      </w:r>
      <w:r>
        <w:rPr>
          <w:color w:val="2B91AF"/>
          <w:highlight w:val="white"/>
          <w:lang w:eastAsia="hu-HU"/>
        </w:rPr>
        <w:t>MealTypeService</w:t>
      </w:r>
      <w:r>
        <w:rPr>
          <w:highlight w:val="white"/>
          <w:lang w:eastAsia="hu-HU"/>
        </w:rPr>
        <w:t>&gt;();</w:t>
      </w:r>
    </w:p>
    <w:p w14:paraId="498C1870"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IRecipeFoodService</w:t>
      </w:r>
      <w:r>
        <w:rPr>
          <w:highlight w:val="white"/>
          <w:lang w:eastAsia="hu-HU"/>
        </w:rPr>
        <w:t xml:space="preserve">, </w:t>
      </w:r>
      <w:r>
        <w:rPr>
          <w:color w:val="2B91AF"/>
          <w:highlight w:val="white"/>
          <w:lang w:eastAsia="hu-HU"/>
        </w:rPr>
        <w:t>RecipeFoodService</w:t>
      </w:r>
      <w:r>
        <w:rPr>
          <w:highlight w:val="white"/>
          <w:lang w:eastAsia="hu-HU"/>
        </w:rPr>
        <w:t>&gt;();</w:t>
      </w:r>
    </w:p>
    <w:p w14:paraId="1E926AB7"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IRecipeService</w:t>
      </w:r>
      <w:r>
        <w:rPr>
          <w:highlight w:val="white"/>
          <w:lang w:eastAsia="hu-HU"/>
        </w:rPr>
        <w:t xml:space="preserve">, </w:t>
      </w:r>
      <w:r>
        <w:rPr>
          <w:color w:val="2B91AF"/>
          <w:highlight w:val="white"/>
          <w:lang w:eastAsia="hu-HU"/>
        </w:rPr>
        <w:t>RecipeService</w:t>
      </w:r>
      <w:r>
        <w:rPr>
          <w:highlight w:val="white"/>
          <w:lang w:eastAsia="hu-HU"/>
        </w:rPr>
        <w:t>&gt;();</w:t>
      </w:r>
    </w:p>
    <w:p w14:paraId="7214A2C7"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IMealRecipesService</w:t>
      </w:r>
      <w:r>
        <w:rPr>
          <w:highlight w:val="white"/>
          <w:lang w:eastAsia="hu-HU"/>
        </w:rPr>
        <w:t xml:space="preserve">, </w:t>
      </w:r>
      <w:r>
        <w:rPr>
          <w:color w:val="2B91AF"/>
          <w:highlight w:val="white"/>
          <w:lang w:eastAsia="hu-HU"/>
        </w:rPr>
        <w:t>MealRecipesService</w:t>
      </w:r>
      <w:r>
        <w:rPr>
          <w:highlight w:val="white"/>
          <w:lang w:eastAsia="hu-HU"/>
        </w:rPr>
        <w:t>&gt;();</w:t>
      </w:r>
    </w:p>
    <w:p w14:paraId="1CB5A441"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IMealEntriesService</w:t>
      </w:r>
      <w:r>
        <w:rPr>
          <w:highlight w:val="white"/>
          <w:lang w:eastAsia="hu-HU"/>
        </w:rPr>
        <w:t xml:space="preserve">, </w:t>
      </w:r>
      <w:r>
        <w:rPr>
          <w:color w:val="2B91AF"/>
          <w:highlight w:val="white"/>
          <w:lang w:eastAsia="hu-HU"/>
        </w:rPr>
        <w:t>MealEntriesService</w:t>
      </w:r>
      <w:r>
        <w:rPr>
          <w:highlight w:val="white"/>
          <w:lang w:eastAsia="hu-HU"/>
        </w:rPr>
        <w:t>&gt;();</w:t>
      </w:r>
    </w:p>
    <w:p w14:paraId="7F6B241B"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IActivityCatalogService</w:t>
      </w:r>
      <w:r>
        <w:rPr>
          <w:highlight w:val="white"/>
          <w:lang w:eastAsia="hu-HU"/>
        </w:rPr>
        <w:t xml:space="preserve">, </w:t>
      </w:r>
      <w:r>
        <w:rPr>
          <w:color w:val="2B91AF"/>
          <w:highlight w:val="white"/>
          <w:lang w:eastAsia="hu-HU"/>
        </w:rPr>
        <w:t>ActivityCatalogService</w:t>
      </w:r>
      <w:r>
        <w:rPr>
          <w:highlight w:val="white"/>
          <w:lang w:eastAsia="hu-HU"/>
        </w:rPr>
        <w:t>&gt;();</w:t>
      </w:r>
    </w:p>
    <w:p w14:paraId="4C551F7C"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IUserActivityService</w:t>
      </w:r>
      <w:r>
        <w:rPr>
          <w:highlight w:val="white"/>
          <w:lang w:eastAsia="hu-HU"/>
        </w:rPr>
        <w:t xml:space="preserve">, </w:t>
      </w:r>
      <w:r>
        <w:rPr>
          <w:color w:val="2B91AF"/>
          <w:highlight w:val="white"/>
          <w:lang w:eastAsia="hu-HU"/>
        </w:rPr>
        <w:t>UserActivityService</w:t>
      </w:r>
      <w:r>
        <w:rPr>
          <w:highlight w:val="white"/>
          <w:lang w:eastAsia="hu-HU"/>
        </w:rPr>
        <w:t>&gt;();</w:t>
      </w:r>
    </w:p>
    <w:p w14:paraId="78A5C5AA" w14:textId="77777777" w:rsidR="00B4034B" w:rsidRDefault="00B4034B" w:rsidP="00B4034B">
      <w:pPr>
        <w:pStyle w:val="Kd"/>
        <w:rPr>
          <w:highlight w:val="white"/>
          <w:lang w:eastAsia="hu-HU"/>
        </w:rPr>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IUserProfileService</w:t>
      </w:r>
      <w:r>
        <w:rPr>
          <w:highlight w:val="white"/>
          <w:lang w:eastAsia="hu-HU"/>
        </w:rPr>
        <w:t xml:space="preserve">, </w:t>
      </w:r>
      <w:r>
        <w:rPr>
          <w:color w:val="2B91AF"/>
          <w:highlight w:val="white"/>
          <w:lang w:eastAsia="hu-HU"/>
        </w:rPr>
        <w:t>UserProfileService</w:t>
      </w:r>
      <w:r>
        <w:rPr>
          <w:highlight w:val="white"/>
          <w:lang w:eastAsia="hu-HU"/>
        </w:rPr>
        <w:t>&gt;();</w:t>
      </w:r>
    </w:p>
    <w:p w14:paraId="4C0CA549" w14:textId="0A9D0100" w:rsidR="00B4034B" w:rsidRDefault="00B4034B" w:rsidP="00B4034B">
      <w:pPr>
        <w:pStyle w:val="Kd"/>
      </w:pPr>
      <w:r>
        <w:rPr>
          <w:highlight w:val="white"/>
          <w:lang w:eastAsia="hu-HU"/>
        </w:rPr>
        <w:t>builder</w:t>
      </w:r>
      <w:proofErr w:type="gramStart"/>
      <w:r>
        <w:rPr>
          <w:highlight w:val="white"/>
          <w:lang w:eastAsia="hu-HU"/>
        </w:rPr>
        <w:t>.Services</w:t>
      </w:r>
      <w:proofErr w:type="gramEnd"/>
      <w:r>
        <w:rPr>
          <w:highlight w:val="white"/>
          <w:lang w:eastAsia="hu-HU"/>
        </w:rPr>
        <w:t>.AddScoped&lt;</w:t>
      </w:r>
      <w:r>
        <w:rPr>
          <w:color w:val="2B91AF"/>
          <w:highlight w:val="white"/>
          <w:lang w:eastAsia="hu-HU"/>
        </w:rPr>
        <w:t>IDailyNoteService</w:t>
      </w:r>
      <w:r>
        <w:rPr>
          <w:highlight w:val="white"/>
          <w:lang w:eastAsia="hu-HU"/>
        </w:rPr>
        <w:t xml:space="preserve">, </w:t>
      </w:r>
      <w:r>
        <w:rPr>
          <w:color w:val="2B91AF"/>
          <w:highlight w:val="white"/>
          <w:lang w:eastAsia="hu-HU"/>
        </w:rPr>
        <w:t>DailyNoteService</w:t>
      </w:r>
      <w:r>
        <w:rPr>
          <w:highlight w:val="white"/>
          <w:lang w:eastAsia="hu-HU"/>
        </w:rPr>
        <w:t>&gt;();</w:t>
      </w:r>
    </w:p>
    <w:p w14:paraId="35760587" w14:textId="63EAB890" w:rsidR="002842E0" w:rsidRPr="002842E0" w:rsidRDefault="002842E0" w:rsidP="002842E0">
      <w:pPr>
        <w:rPr>
          <w:rFonts w:cs="Arial"/>
          <w:b/>
          <w:bCs/>
          <w:sz w:val="28"/>
          <w:szCs w:val="26"/>
        </w:rPr>
      </w:pPr>
      <w:r w:rsidRPr="002842E0">
        <w:t xml:space="preserve">Ez a megoldás lehetővé tette, hogy a Controllerek (pl. DailyNoteController) </w:t>
      </w:r>
      <w:r w:rsidR="004B2D5A">
        <w:t xml:space="preserve">csak az interfészekre </w:t>
      </w:r>
      <w:r w:rsidR="004B2D5A" w:rsidRPr="00D26F81">
        <w:t>támaszkodjanak</w:t>
      </w:r>
      <w:r w:rsidR="00D26F81">
        <w:t>, azaz</w:t>
      </w:r>
      <w:r w:rsidR="004B2D5A" w:rsidRPr="00D26F81">
        <w:t xml:space="preserve"> </w:t>
      </w:r>
      <w:r w:rsidRPr="00D26F81">
        <w:t xml:space="preserve">ne függjenek a szolgáltatások </w:t>
      </w:r>
      <w:proofErr w:type="gramStart"/>
      <w:r w:rsidRPr="00D26F81">
        <w:t>konkrét</w:t>
      </w:r>
      <w:proofErr w:type="gramEnd"/>
      <w:r w:rsidRPr="00D26F81">
        <w:t xml:space="preserve"> implementációjától, csak az interfé</w:t>
      </w:r>
      <w:r w:rsidR="00D26F81">
        <w:t>szektől</w:t>
      </w:r>
      <w:r w:rsidRPr="00D26F81">
        <w:t xml:space="preserve">. </w:t>
      </w:r>
      <w:r w:rsidR="00D26F81">
        <w:t>A Controllerek</w:t>
      </w:r>
      <w:r w:rsidRPr="002842E0">
        <w:t xml:space="preserve"> feladata kizárólag a HTTP kérések fogadása, a bemeneti adatok (DTO-k) validálása és a megfelelő szolgáltatás meghívása lett, míg a </w:t>
      </w:r>
      <w:proofErr w:type="gramStart"/>
      <w:r w:rsidRPr="002842E0">
        <w:t>komplex</w:t>
      </w:r>
      <w:proofErr w:type="gramEnd"/>
      <w:r w:rsidRPr="002842E0">
        <w:t xml:space="preserve"> számítási logika a Service rétegbe került.</w:t>
      </w:r>
    </w:p>
    <w:p w14:paraId="2E66D795" w14:textId="43F1A1CC" w:rsidR="00A46230" w:rsidRDefault="00CF6896" w:rsidP="002842E0">
      <w:pPr>
        <w:pStyle w:val="Cmsor3"/>
      </w:pPr>
      <w:bookmarkStart w:id="59" w:name="_Toc216294316"/>
      <w:r>
        <w:t>Hitelesítés és biztonság</w:t>
      </w:r>
      <w:bookmarkEnd w:id="59"/>
    </w:p>
    <w:p w14:paraId="2B2CE15E" w14:textId="0C498D93" w:rsidR="00B4034B" w:rsidRPr="00B4034B" w:rsidRDefault="00B4034B" w:rsidP="00B4034B">
      <w:r w:rsidRPr="00B4034B">
        <w:t xml:space="preserve">Mivel az alkalmazás érzékeny egészségügyi adatokat (súly, testzsír, étkezési szokások) kezel, a biztonságos </w:t>
      </w:r>
      <w:r w:rsidRPr="0032288A">
        <w:t xml:space="preserve">hitelesítés </w:t>
      </w:r>
      <w:r w:rsidR="00987397" w:rsidRPr="0032288A">
        <w:t>kiemelt</w:t>
      </w:r>
      <w:r w:rsidRPr="0032288A">
        <w:t xml:space="preserve"> fontosságú</w:t>
      </w:r>
      <w:r w:rsidRPr="00B4034B">
        <w:t xml:space="preserve"> volt. A rendszert ASP.NET Core Identity alapokon építettem fel, amelyet JWT (JSON Web Token) alapú tokenes hitelesítéssel egészítettem ki </w:t>
      </w:r>
      <w:proofErr w:type="gramStart"/>
      <w:r w:rsidRPr="00B4034B">
        <w:t>a</w:t>
      </w:r>
      <w:proofErr w:type="gramEnd"/>
      <w:r w:rsidRPr="00B4034B">
        <w:t xml:space="preserve"> API kommunikáció érdekében.</w:t>
      </w:r>
    </w:p>
    <w:p w14:paraId="73CE8CC4" w14:textId="7D031861" w:rsidR="00B4034B" w:rsidRPr="00B4034B" w:rsidRDefault="00B4034B" w:rsidP="00B4034B">
      <w:r w:rsidRPr="00B4034B">
        <w:t xml:space="preserve">ASP.NET Core Identity konfiguráció: A Program.cs </w:t>
      </w:r>
      <w:proofErr w:type="gramStart"/>
      <w:r w:rsidRPr="00B4034B">
        <w:t>fájlban</w:t>
      </w:r>
      <w:proofErr w:type="gramEnd"/>
      <w:r w:rsidR="00F83FAA">
        <w:t xml:space="preserve"> </w:t>
      </w:r>
      <w:r w:rsidR="00F83FAA" w:rsidRPr="00D84D4A">
        <w:t>meghatároztam</w:t>
      </w:r>
      <w:r w:rsidRPr="00B4034B">
        <w:t xml:space="preserve"> a felhasználókezelés szabályait. Az AddIdentityCore&lt;User&gt; szolgáltatás regisztrálásakor szigorú, de felhasználóbarát jelszó</w:t>
      </w:r>
      <w:r w:rsidR="00D84D4A">
        <w:t xml:space="preserve"> feltételt</w:t>
      </w:r>
      <w:r w:rsidRPr="00B4034B">
        <w:t xml:space="preserve"> állítottam be (pl. minimum 6 </w:t>
      </w:r>
      <w:proofErr w:type="gramStart"/>
      <w:r w:rsidRPr="00B4034B">
        <w:t>karakter</w:t>
      </w:r>
      <w:proofErr w:type="gramEnd"/>
      <w:r w:rsidRPr="00B4034B">
        <w:t xml:space="preserve"> hossz), és biztonsági okokból bekapcsoltam a SignIn.RequireConfirmedEmail = true opciót, ami megakadályozza a bejelentkezést, amíg a felhasználó nem igazolja vissza az e-mail címét. Az adattároláshoz az AddEntityFrameworkStores&lt;Context&gt;() </w:t>
      </w:r>
      <w:proofErr w:type="gramStart"/>
      <w:r w:rsidRPr="00B4034B">
        <w:t>metódussal</w:t>
      </w:r>
      <w:proofErr w:type="gramEnd"/>
      <w:r w:rsidRPr="00B4034B">
        <w:t xml:space="preserve"> kötöttem össze az Identity rendszert az SQL adatbázissal.</w:t>
      </w:r>
    </w:p>
    <w:p w14:paraId="55FB2F31" w14:textId="08EE7665" w:rsidR="00B4034B" w:rsidRPr="00B4034B" w:rsidRDefault="00B4034B" w:rsidP="00B4034B">
      <w:pPr>
        <w:pStyle w:val="Cmsor4"/>
      </w:pPr>
      <w:r w:rsidRPr="00B4034B">
        <w:lastRenderedPageBreak/>
        <w:t>A regisztráció és bejelentkezés folyamata</w:t>
      </w:r>
    </w:p>
    <w:p w14:paraId="204E4B89" w14:textId="77777777" w:rsidR="00B4034B" w:rsidRPr="00B4034B" w:rsidRDefault="00B4034B" w:rsidP="00B4034B">
      <w:r w:rsidRPr="00B4034B">
        <w:t>A felhasználókezelést az AccountController valósítja meg. A folyamat során Data Transfer Object-eket (DTO) használok az adatminimalizálás és a típusbiztonság érdekében.</w:t>
      </w:r>
    </w:p>
    <w:p w14:paraId="76B48D59" w14:textId="77777777" w:rsidR="00B4034B" w:rsidRPr="00B4034B" w:rsidRDefault="00B4034B" w:rsidP="00B4034B">
      <w:r w:rsidRPr="00B4034B">
        <w:t xml:space="preserve">Regisztráció: A </w:t>
      </w:r>
      <w:proofErr w:type="gramStart"/>
      <w:r w:rsidRPr="00B4034B">
        <w:t>kliens</w:t>
      </w:r>
      <w:proofErr w:type="gramEnd"/>
      <w:r w:rsidRPr="00B4034B">
        <w:t xml:space="preserve"> egy RegisterDto-t küld (Név, Email, Jelszó). A rendszer létrehozza a felhasználót, majd azonnal elindít egy e-mail megerősítési folyamatot.</w:t>
      </w:r>
    </w:p>
    <w:p w14:paraId="079F9396" w14:textId="77777777" w:rsidR="00B4034B" w:rsidRPr="00B4034B" w:rsidRDefault="00B4034B" w:rsidP="00B4034B">
      <w:r w:rsidRPr="00B4034B">
        <w:t xml:space="preserve">Bejelentkezés: A LoginDto fogadása után a SignInManager ellenőrzi a hitelesítő adatokat. Sikeres azonosítás esetén a válasz egy UserDto, amely már tartalmazza a generált JWT tokent is, így a </w:t>
      </w:r>
      <w:proofErr w:type="gramStart"/>
      <w:r w:rsidRPr="00B4034B">
        <w:t>kliens</w:t>
      </w:r>
      <w:proofErr w:type="gramEnd"/>
      <w:r w:rsidRPr="00B4034B">
        <w:t xml:space="preserve"> azonnal, további kérések nélkül hitelesített állapotba kerül.</w:t>
      </w:r>
    </w:p>
    <w:p w14:paraId="0FED8589" w14:textId="1D43BAFE" w:rsidR="00B4034B" w:rsidRPr="00B4034B" w:rsidRDefault="00B4034B" w:rsidP="00B4034B">
      <w:pPr>
        <w:pStyle w:val="Cmsor4"/>
      </w:pPr>
      <w:proofErr w:type="gramStart"/>
      <w:r w:rsidRPr="00B4034B">
        <w:t>E-mail szolgáltatás</w:t>
      </w:r>
      <w:proofErr w:type="gramEnd"/>
      <w:r w:rsidRPr="00B4034B">
        <w:t xml:space="preserve"> (Mailjet)</w:t>
      </w:r>
    </w:p>
    <w:p w14:paraId="26289A69" w14:textId="111B9ACD" w:rsidR="00B4034B" w:rsidRPr="00B4034B" w:rsidRDefault="00B4034B" w:rsidP="00B4034B">
      <w:r w:rsidRPr="00B4034B">
        <w:t xml:space="preserve">A regisztrációs és „elfelejtett jelszó” folyamatokhoz (ResetPasswordDto) külső </w:t>
      </w:r>
      <w:proofErr w:type="gramStart"/>
      <w:r w:rsidRPr="00B4034B">
        <w:t>e-mail küldő</w:t>
      </w:r>
      <w:proofErr w:type="gramEnd"/>
      <w:r w:rsidRPr="00B4034B">
        <w:t xml:space="preserve"> szolgáltatót, a Mailjet-et</w:t>
      </w:r>
      <w:r w:rsidR="00F86602">
        <w:t xml:space="preserve"> </w:t>
      </w:r>
      <w:r w:rsidRPr="00D50D1A">
        <w:t>integráltam</w:t>
      </w:r>
      <w:r w:rsidR="00814990" w:rsidRPr="00D50D1A">
        <w:t>, amit</w:t>
      </w:r>
      <w:r w:rsidR="00C013AB" w:rsidRPr="00D50D1A">
        <w:t xml:space="preserve"> </w:t>
      </w:r>
      <w:r w:rsidRPr="00B4034B">
        <w:t>az EmailS</w:t>
      </w:r>
      <w:r w:rsidR="00C013AB">
        <w:t xml:space="preserve">ervice osztályba szerveztem ki </w:t>
      </w:r>
      <w:r w:rsidR="00C013AB" w:rsidRPr="00C013AB">
        <w:rPr>
          <w:highlight w:val="darkGray"/>
        </w:rPr>
        <w:t>és</w:t>
      </w:r>
      <w:r w:rsidR="00C013AB">
        <w:t xml:space="preserve"> </w:t>
      </w:r>
      <w:r w:rsidRPr="00B4034B">
        <w:t>Scoped élettartammal regisztráltam a Program.cs-ben. A megvalósítás során a Mailjet</w:t>
      </w:r>
      <w:proofErr w:type="gramStart"/>
      <w:r w:rsidRPr="00B4034B">
        <w:t>.Client</w:t>
      </w:r>
      <w:proofErr w:type="gramEnd"/>
      <w:r w:rsidRPr="00B4034B">
        <w:t xml:space="preserve"> könyvtárat a levelek összeállítására. Ez lehetővé tette, hogy a HTML tartalmú e-maileket strukturáltan, C# kódból építsem fel, majd aszinkron módon (SendTransactionalEmailAsync) küldjem el a Mailjet API-nak JSON formátumban.</w:t>
      </w:r>
    </w:p>
    <w:p w14:paraId="7EB8661D" w14:textId="7C51ACE8" w:rsidR="00B4034B" w:rsidRPr="00B4034B" w:rsidRDefault="00B4034B" w:rsidP="00B4034B">
      <w:pPr>
        <w:pStyle w:val="Cmsor4"/>
      </w:pPr>
      <w:r w:rsidRPr="00B4034B">
        <w:t>JWT Token generálás és Validáció</w:t>
      </w:r>
    </w:p>
    <w:p w14:paraId="03325AAE" w14:textId="3A39D1A7" w:rsidR="005B3DBB" w:rsidRDefault="00B4034B" w:rsidP="00B4034B">
      <w:r w:rsidRPr="00B4034B">
        <w:t>A sikeres bejelentkezés kulcsa a JWTService, amely felelős az aláírt tokenek létrehozásáért. A Program.cs-ben konfiguráltam a JwtBearer hitelesítést, ahol beállítottam a to</w:t>
      </w:r>
      <w:r w:rsidR="009B247B">
        <w:t>ken érvényesítési paramétereit</w:t>
      </w:r>
      <w:r w:rsidRPr="00B4034B">
        <w:t>, hogy csak a saját szerverem által aláírt tokeneket fogadja el az API.</w:t>
      </w:r>
    </w:p>
    <w:p w14:paraId="1CA67DEE" w14:textId="6C7F3129" w:rsidR="00B4034B" w:rsidRPr="00B4034B" w:rsidRDefault="005B3DBB" w:rsidP="005B3DBB">
      <w:pPr>
        <w:spacing w:after="0" w:line="240" w:lineRule="auto"/>
        <w:ind w:firstLine="0"/>
        <w:jc w:val="left"/>
      </w:pPr>
      <w:r>
        <w:br w:type="page"/>
      </w:r>
    </w:p>
    <w:p w14:paraId="596D4D54" w14:textId="77777777" w:rsidR="00B4034B" w:rsidRDefault="00B4034B" w:rsidP="00B4034B">
      <w:pPr>
        <w:pStyle w:val="Kd"/>
        <w:rPr>
          <w:highlight w:val="white"/>
          <w:lang w:eastAsia="hu-HU"/>
        </w:rPr>
      </w:pPr>
      <w:r>
        <w:rPr>
          <w:color w:val="0000FF"/>
          <w:highlight w:val="white"/>
          <w:lang w:eastAsia="hu-HU"/>
        </w:rPr>
        <w:lastRenderedPageBreak/>
        <w:t>public</w:t>
      </w:r>
      <w:r>
        <w:rPr>
          <w:highlight w:val="white"/>
          <w:lang w:eastAsia="hu-HU"/>
        </w:rPr>
        <w:t xml:space="preserve"> </w:t>
      </w:r>
      <w:r>
        <w:rPr>
          <w:color w:val="0000FF"/>
          <w:highlight w:val="white"/>
          <w:lang w:eastAsia="hu-HU"/>
        </w:rPr>
        <w:t>string</w:t>
      </w:r>
      <w:r>
        <w:rPr>
          <w:highlight w:val="white"/>
          <w:lang w:eastAsia="hu-HU"/>
        </w:rPr>
        <w:t xml:space="preserve"> </w:t>
      </w:r>
      <w:proofErr w:type="gramStart"/>
      <w:r>
        <w:rPr>
          <w:highlight w:val="white"/>
          <w:lang w:eastAsia="hu-HU"/>
        </w:rPr>
        <w:t>CreateJWT(</w:t>
      </w:r>
      <w:proofErr w:type="gramEnd"/>
      <w:r>
        <w:rPr>
          <w:color w:val="2B91AF"/>
          <w:highlight w:val="white"/>
          <w:lang w:eastAsia="hu-HU"/>
        </w:rPr>
        <w:t>User</w:t>
      </w:r>
      <w:r>
        <w:rPr>
          <w:highlight w:val="white"/>
          <w:lang w:eastAsia="hu-HU"/>
        </w:rPr>
        <w:t xml:space="preserve"> user)</w:t>
      </w:r>
    </w:p>
    <w:p w14:paraId="513C7F15" w14:textId="77777777" w:rsidR="00B4034B" w:rsidRDefault="00B4034B" w:rsidP="00B4034B">
      <w:pPr>
        <w:pStyle w:val="Kd"/>
        <w:rPr>
          <w:highlight w:val="white"/>
          <w:lang w:eastAsia="hu-HU"/>
        </w:rPr>
      </w:pPr>
      <w:r>
        <w:rPr>
          <w:highlight w:val="white"/>
          <w:lang w:eastAsia="hu-HU"/>
        </w:rPr>
        <w:t xml:space="preserve"> {</w:t>
      </w:r>
    </w:p>
    <w:p w14:paraId="18E4343B" w14:textId="77777777" w:rsidR="00B4034B" w:rsidRDefault="00B4034B" w:rsidP="00B4034B">
      <w:pPr>
        <w:pStyle w:val="Kd"/>
        <w:rPr>
          <w:highlight w:val="white"/>
          <w:lang w:eastAsia="hu-HU"/>
        </w:rPr>
      </w:pPr>
      <w:r>
        <w:rPr>
          <w:highlight w:val="white"/>
          <w:lang w:eastAsia="hu-HU"/>
        </w:rPr>
        <w:t xml:space="preserve">   </w:t>
      </w:r>
      <w:proofErr w:type="gramStart"/>
      <w:r>
        <w:rPr>
          <w:color w:val="0000FF"/>
          <w:highlight w:val="white"/>
          <w:lang w:eastAsia="hu-HU"/>
        </w:rPr>
        <w:t>var</w:t>
      </w:r>
      <w:proofErr w:type="gramEnd"/>
      <w:r>
        <w:rPr>
          <w:highlight w:val="white"/>
          <w:lang w:eastAsia="hu-HU"/>
        </w:rPr>
        <w:t xml:space="preserve"> userClaims = </w:t>
      </w:r>
      <w:r>
        <w:rPr>
          <w:color w:val="0000FF"/>
          <w:highlight w:val="white"/>
          <w:lang w:eastAsia="hu-HU"/>
        </w:rPr>
        <w:t>new</w:t>
      </w:r>
      <w:r>
        <w:rPr>
          <w:highlight w:val="white"/>
          <w:lang w:eastAsia="hu-HU"/>
        </w:rPr>
        <w:t xml:space="preserve"> </w:t>
      </w:r>
      <w:r>
        <w:rPr>
          <w:color w:val="2B91AF"/>
          <w:highlight w:val="white"/>
          <w:lang w:eastAsia="hu-HU"/>
        </w:rPr>
        <w:t>List</w:t>
      </w:r>
      <w:r>
        <w:rPr>
          <w:highlight w:val="white"/>
          <w:lang w:eastAsia="hu-HU"/>
        </w:rPr>
        <w:t>&lt;</w:t>
      </w:r>
      <w:r>
        <w:rPr>
          <w:color w:val="2B91AF"/>
          <w:highlight w:val="white"/>
          <w:lang w:eastAsia="hu-HU"/>
        </w:rPr>
        <w:t>Claim</w:t>
      </w:r>
      <w:r>
        <w:rPr>
          <w:highlight w:val="white"/>
          <w:lang w:eastAsia="hu-HU"/>
        </w:rPr>
        <w:t>&gt;</w:t>
      </w:r>
    </w:p>
    <w:p w14:paraId="05B4689F" w14:textId="77777777" w:rsidR="00B4034B" w:rsidRDefault="00B4034B" w:rsidP="00B4034B">
      <w:pPr>
        <w:pStyle w:val="Kd"/>
        <w:rPr>
          <w:highlight w:val="white"/>
          <w:lang w:eastAsia="hu-HU"/>
        </w:rPr>
      </w:pPr>
      <w:r>
        <w:rPr>
          <w:highlight w:val="white"/>
          <w:lang w:eastAsia="hu-HU"/>
        </w:rPr>
        <w:t xml:space="preserve">         {</w:t>
      </w:r>
    </w:p>
    <w:p w14:paraId="751E3D2D" w14:textId="77777777" w:rsidR="00B4034B" w:rsidRDefault="00B4034B" w:rsidP="00B4034B">
      <w:pPr>
        <w:pStyle w:val="Kd"/>
        <w:rPr>
          <w:highlight w:val="white"/>
          <w:lang w:eastAsia="hu-HU"/>
        </w:rPr>
      </w:pPr>
      <w:r>
        <w:rPr>
          <w:highlight w:val="white"/>
          <w:lang w:eastAsia="hu-HU"/>
        </w:rPr>
        <w:t xml:space="preserve">             </w:t>
      </w:r>
      <w:r>
        <w:rPr>
          <w:color w:val="0000FF"/>
          <w:highlight w:val="white"/>
          <w:lang w:eastAsia="hu-HU"/>
        </w:rPr>
        <w:t>new</w:t>
      </w:r>
      <w:r>
        <w:rPr>
          <w:highlight w:val="white"/>
          <w:lang w:eastAsia="hu-HU"/>
        </w:rPr>
        <w:t xml:space="preserve"> </w:t>
      </w:r>
      <w:proofErr w:type="gramStart"/>
      <w:r>
        <w:rPr>
          <w:color w:val="2B91AF"/>
          <w:highlight w:val="white"/>
          <w:lang w:eastAsia="hu-HU"/>
        </w:rPr>
        <w:t>Claim</w:t>
      </w:r>
      <w:r>
        <w:rPr>
          <w:highlight w:val="white"/>
          <w:lang w:eastAsia="hu-HU"/>
        </w:rPr>
        <w:t>(</w:t>
      </w:r>
      <w:proofErr w:type="gramEnd"/>
      <w:r>
        <w:rPr>
          <w:color w:val="2B91AF"/>
          <w:highlight w:val="white"/>
          <w:lang w:eastAsia="hu-HU"/>
        </w:rPr>
        <w:t>ClaimTypes</w:t>
      </w:r>
      <w:r>
        <w:rPr>
          <w:highlight w:val="white"/>
          <w:lang w:eastAsia="hu-HU"/>
        </w:rPr>
        <w:t>.NameIdentifier, user.Id),</w:t>
      </w:r>
    </w:p>
    <w:p w14:paraId="241DE800" w14:textId="77777777" w:rsidR="00B4034B" w:rsidRDefault="00B4034B" w:rsidP="00B4034B">
      <w:pPr>
        <w:pStyle w:val="Kd"/>
        <w:rPr>
          <w:highlight w:val="white"/>
          <w:lang w:eastAsia="hu-HU"/>
        </w:rPr>
      </w:pPr>
      <w:r>
        <w:rPr>
          <w:highlight w:val="white"/>
          <w:lang w:eastAsia="hu-HU"/>
        </w:rPr>
        <w:t xml:space="preserve">             </w:t>
      </w:r>
      <w:r>
        <w:rPr>
          <w:color w:val="0000FF"/>
          <w:highlight w:val="white"/>
          <w:lang w:eastAsia="hu-HU"/>
        </w:rPr>
        <w:t>new</w:t>
      </w:r>
      <w:r>
        <w:rPr>
          <w:highlight w:val="white"/>
          <w:lang w:eastAsia="hu-HU"/>
        </w:rPr>
        <w:t xml:space="preserve"> </w:t>
      </w:r>
      <w:proofErr w:type="gramStart"/>
      <w:r>
        <w:rPr>
          <w:color w:val="2B91AF"/>
          <w:highlight w:val="white"/>
          <w:lang w:eastAsia="hu-HU"/>
        </w:rPr>
        <w:t>Claim</w:t>
      </w:r>
      <w:r>
        <w:rPr>
          <w:highlight w:val="white"/>
          <w:lang w:eastAsia="hu-HU"/>
        </w:rPr>
        <w:t>(</w:t>
      </w:r>
      <w:proofErr w:type="gramEnd"/>
      <w:r>
        <w:rPr>
          <w:color w:val="2B91AF"/>
          <w:highlight w:val="white"/>
          <w:lang w:eastAsia="hu-HU"/>
        </w:rPr>
        <w:t>ClaimTypes</w:t>
      </w:r>
      <w:r>
        <w:rPr>
          <w:highlight w:val="white"/>
          <w:lang w:eastAsia="hu-HU"/>
        </w:rPr>
        <w:t>.Email, user.UserName),</w:t>
      </w:r>
    </w:p>
    <w:p w14:paraId="2A5A1D32" w14:textId="77777777" w:rsidR="00B4034B" w:rsidRDefault="00B4034B" w:rsidP="00B4034B">
      <w:pPr>
        <w:pStyle w:val="Kd"/>
        <w:rPr>
          <w:highlight w:val="white"/>
          <w:lang w:eastAsia="hu-HU"/>
        </w:rPr>
      </w:pPr>
      <w:r>
        <w:rPr>
          <w:highlight w:val="white"/>
          <w:lang w:eastAsia="hu-HU"/>
        </w:rPr>
        <w:t xml:space="preserve">             </w:t>
      </w:r>
      <w:r>
        <w:rPr>
          <w:color w:val="0000FF"/>
          <w:highlight w:val="white"/>
          <w:lang w:eastAsia="hu-HU"/>
        </w:rPr>
        <w:t>new</w:t>
      </w:r>
      <w:r>
        <w:rPr>
          <w:highlight w:val="white"/>
          <w:lang w:eastAsia="hu-HU"/>
        </w:rPr>
        <w:t xml:space="preserve"> </w:t>
      </w:r>
      <w:proofErr w:type="gramStart"/>
      <w:r>
        <w:rPr>
          <w:color w:val="2B91AF"/>
          <w:highlight w:val="white"/>
          <w:lang w:eastAsia="hu-HU"/>
        </w:rPr>
        <w:t>Claim</w:t>
      </w:r>
      <w:r>
        <w:rPr>
          <w:highlight w:val="white"/>
          <w:lang w:eastAsia="hu-HU"/>
        </w:rPr>
        <w:t>(</w:t>
      </w:r>
      <w:proofErr w:type="gramEnd"/>
      <w:r>
        <w:rPr>
          <w:color w:val="2B91AF"/>
          <w:highlight w:val="white"/>
          <w:lang w:eastAsia="hu-HU"/>
        </w:rPr>
        <w:t>ClaimTypes</w:t>
      </w:r>
      <w:r>
        <w:rPr>
          <w:highlight w:val="white"/>
          <w:lang w:eastAsia="hu-HU"/>
        </w:rPr>
        <w:t>.GivenName, user.FirstName),</w:t>
      </w:r>
    </w:p>
    <w:p w14:paraId="5E1ECECB" w14:textId="77777777" w:rsidR="00B4034B" w:rsidRDefault="00B4034B" w:rsidP="00B4034B">
      <w:pPr>
        <w:pStyle w:val="Kd"/>
        <w:rPr>
          <w:highlight w:val="white"/>
          <w:lang w:eastAsia="hu-HU"/>
        </w:rPr>
      </w:pPr>
      <w:r>
        <w:rPr>
          <w:highlight w:val="white"/>
          <w:lang w:eastAsia="hu-HU"/>
        </w:rPr>
        <w:t xml:space="preserve">             </w:t>
      </w:r>
      <w:r>
        <w:rPr>
          <w:color w:val="0000FF"/>
          <w:highlight w:val="white"/>
          <w:lang w:eastAsia="hu-HU"/>
        </w:rPr>
        <w:t>new</w:t>
      </w:r>
      <w:r>
        <w:rPr>
          <w:highlight w:val="white"/>
          <w:lang w:eastAsia="hu-HU"/>
        </w:rPr>
        <w:t xml:space="preserve"> </w:t>
      </w:r>
      <w:proofErr w:type="gramStart"/>
      <w:r>
        <w:rPr>
          <w:color w:val="2B91AF"/>
          <w:highlight w:val="white"/>
          <w:lang w:eastAsia="hu-HU"/>
        </w:rPr>
        <w:t>Claim</w:t>
      </w:r>
      <w:r>
        <w:rPr>
          <w:highlight w:val="white"/>
          <w:lang w:eastAsia="hu-HU"/>
        </w:rPr>
        <w:t>(</w:t>
      </w:r>
      <w:proofErr w:type="gramEnd"/>
      <w:r>
        <w:rPr>
          <w:color w:val="2B91AF"/>
          <w:highlight w:val="white"/>
          <w:lang w:eastAsia="hu-HU"/>
        </w:rPr>
        <w:t>ClaimTypes</w:t>
      </w:r>
      <w:r>
        <w:rPr>
          <w:highlight w:val="white"/>
          <w:lang w:eastAsia="hu-HU"/>
        </w:rPr>
        <w:t>.Surname, user.LastName),</w:t>
      </w:r>
    </w:p>
    <w:p w14:paraId="4019703A" w14:textId="77777777" w:rsidR="00B4034B" w:rsidRDefault="00B4034B" w:rsidP="00B4034B">
      <w:pPr>
        <w:pStyle w:val="Kd"/>
        <w:rPr>
          <w:highlight w:val="white"/>
          <w:lang w:eastAsia="hu-HU"/>
        </w:rPr>
      </w:pPr>
      <w:r>
        <w:rPr>
          <w:highlight w:val="white"/>
          <w:lang w:eastAsia="hu-HU"/>
        </w:rPr>
        <w:t xml:space="preserve">         };</w:t>
      </w:r>
    </w:p>
    <w:p w14:paraId="355F61D1" w14:textId="6069D39D" w:rsidR="007B7C31" w:rsidRDefault="00B4034B" w:rsidP="005B3DBB">
      <w:pPr>
        <w:pStyle w:val="Kd"/>
        <w:rPr>
          <w:highlight w:val="white"/>
          <w:lang w:eastAsia="hu-HU"/>
        </w:rPr>
      </w:pPr>
      <w:r>
        <w:rPr>
          <w:highlight w:val="white"/>
          <w:lang w:eastAsia="hu-HU"/>
        </w:rPr>
        <w:t xml:space="preserve">   </w:t>
      </w:r>
      <w:proofErr w:type="gramStart"/>
      <w:r>
        <w:rPr>
          <w:color w:val="0000FF"/>
          <w:highlight w:val="white"/>
          <w:lang w:eastAsia="hu-HU"/>
        </w:rPr>
        <w:t>var</w:t>
      </w:r>
      <w:proofErr w:type="gramEnd"/>
      <w:r>
        <w:rPr>
          <w:highlight w:val="white"/>
          <w:lang w:eastAsia="hu-HU"/>
        </w:rPr>
        <w:t xml:space="preserve"> creadentials = </w:t>
      </w:r>
      <w:r>
        <w:rPr>
          <w:color w:val="0000FF"/>
          <w:highlight w:val="white"/>
          <w:lang w:eastAsia="hu-HU"/>
        </w:rPr>
        <w:t>new</w:t>
      </w:r>
      <w:r>
        <w:rPr>
          <w:highlight w:val="white"/>
          <w:lang w:eastAsia="hu-HU"/>
        </w:rPr>
        <w:t xml:space="preserve"> </w:t>
      </w:r>
      <w:r>
        <w:rPr>
          <w:color w:val="2B91AF"/>
          <w:highlight w:val="white"/>
          <w:lang w:eastAsia="hu-HU"/>
        </w:rPr>
        <w:t>SigningCredentials</w:t>
      </w:r>
      <w:r>
        <w:rPr>
          <w:highlight w:val="white"/>
          <w:lang w:eastAsia="hu-HU"/>
        </w:rPr>
        <w:t xml:space="preserve">(_jwtKey, </w:t>
      </w:r>
      <w:r>
        <w:rPr>
          <w:color w:val="2B91AF"/>
          <w:highlight w:val="white"/>
          <w:lang w:eastAsia="hu-HU"/>
        </w:rPr>
        <w:t>SecurityAlgorithms</w:t>
      </w:r>
      <w:r>
        <w:rPr>
          <w:highlight w:val="white"/>
          <w:lang w:eastAsia="hu-HU"/>
        </w:rPr>
        <w:t>.HmacSha256Signature);</w:t>
      </w:r>
    </w:p>
    <w:p w14:paraId="5204F8D9" w14:textId="77777777" w:rsidR="00B4034B" w:rsidRDefault="00B4034B" w:rsidP="00B4034B">
      <w:pPr>
        <w:pStyle w:val="Kd"/>
        <w:rPr>
          <w:color w:val="2B91AF"/>
          <w:highlight w:val="white"/>
          <w:lang w:eastAsia="hu-HU"/>
        </w:rPr>
      </w:pPr>
      <w:r>
        <w:rPr>
          <w:highlight w:val="white"/>
          <w:lang w:eastAsia="hu-HU"/>
        </w:rPr>
        <w:t xml:space="preserve">   </w:t>
      </w:r>
      <w:proofErr w:type="gramStart"/>
      <w:r>
        <w:rPr>
          <w:color w:val="0000FF"/>
          <w:highlight w:val="white"/>
          <w:lang w:eastAsia="hu-HU"/>
        </w:rPr>
        <w:t>var</w:t>
      </w:r>
      <w:proofErr w:type="gramEnd"/>
      <w:r>
        <w:rPr>
          <w:highlight w:val="white"/>
          <w:lang w:eastAsia="hu-HU"/>
        </w:rPr>
        <w:t xml:space="preserve"> tokenDescriptor = </w:t>
      </w:r>
      <w:r>
        <w:rPr>
          <w:color w:val="0000FF"/>
          <w:highlight w:val="white"/>
          <w:lang w:eastAsia="hu-HU"/>
        </w:rPr>
        <w:t>new</w:t>
      </w:r>
      <w:r>
        <w:rPr>
          <w:highlight w:val="white"/>
          <w:lang w:eastAsia="hu-HU"/>
        </w:rPr>
        <w:t xml:space="preserve"> </w:t>
      </w:r>
      <w:r>
        <w:rPr>
          <w:color w:val="2B91AF"/>
          <w:highlight w:val="white"/>
          <w:lang w:eastAsia="hu-HU"/>
        </w:rPr>
        <w:t>SecurityTokenDescriptor</w:t>
      </w:r>
    </w:p>
    <w:p w14:paraId="23CB7CAB" w14:textId="77777777" w:rsidR="00B4034B" w:rsidRDefault="00B4034B" w:rsidP="00B4034B">
      <w:pPr>
        <w:pStyle w:val="Kd"/>
        <w:rPr>
          <w:highlight w:val="white"/>
          <w:lang w:eastAsia="hu-HU"/>
        </w:rPr>
      </w:pPr>
      <w:r>
        <w:rPr>
          <w:highlight w:val="white"/>
          <w:lang w:eastAsia="hu-HU"/>
        </w:rPr>
        <w:t xml:space="preserve">   {</w:t>
      </w:r>
    </w:p>
    <w:p w14:paraId="507A6BCF" w14:textId="77777777" w:rsidR="00B4034B" w:rsidRDefault="00B4034B" w:rsidP="00B4034B">
      <w:pPr>
        <w:pStyle w:val="Kd"/>
        <w:rPr>
          <w:highlight w:val="white"/>
          <w:lang w:eastAsia="hu-HU"/>
        </w:rPr>
      </w:pPr>
      <w:r>
        <w:rPr>
          <w:highlight w:val="white"/>
          <w:lang w:eastAsia="hu-HU"/>
        </w:rPr>
        <w:t xml:space="preserve">     Subject = </w:t>
      </w:r>
      <w:r>
        <w:rPr>
          <w:color w:val="0000FF"/>
          <w:highlight w:val="white"/>
          <w:lang w:eastAsia="hu-HU"/>
        </w:rPr>
        <w:t>new</w:t>
      </w:r>
      <w:r>
        <w:rPr>
          <w:highlight w:val="white"/>
          <w:lang w:eastAsia="hu-HU"/>
        </w:rPr>
        <w:t xml:space="preserve"> </w:t>
      </w:r>
      <w:proofErr w:type="gramStart"/>
      <w:r>
        <w:rPr>
          <w:color w:val="2B91AF"/>
          <w:highlight w:val="white"/>
          <w:lang w:eastAsia="hu-HU"/>
        </w:rPr>
        <w:t>ClaimsIdentity</w:t>
      </w:r>
      <w:r>
        <w:rPr>
          <w:highlight w:val="white"/>
          <w:lang w:eastAsia="hu-HU"/>
        </w:rPr>
        <w:t>(</w:t>
      </w:r>
      <w:proofErr w:type="gramEnd"/>
      <w:r>
        <w:rPr>
          <w:highlight w:val="white"/>
          <w:lang w:eastAsia="hu-HU"/>
        </w:rPr>
        <w:t>userClaims),</w:t>
      </w:r>
    </w:p>
    <w:p w14:paraId="0386CD2E" w14:textId="5EB23911" w:rsidR="00B4034B" w:rsidRDefault="007B7C31" w:rsidP="007B7C31">
      <w:pPr>
        <w:pStyle w:val="Kd"/>
        <w:ind w:left="851"/>
        <w:rPr>
          <w:highlight w:val="white"/>
          <w:lang w:eastAsia="hu-HU"/>
        </w:rPr>
      </w:pPr>
      <w:r>
        <w:rPr>
          <w:highlight w:val="white"/>
          <w:lang w:eastAsia="hu-HU"/>
        </w:rPr>
        <w:t xml:space="preserve">Expires </w:t>
      </w:r>
      <w:r w:rsidR="00B4034B">
        <w:rPr>
          <w:highlight w:val="white"/>
          <w:lang w:eastAsia="hu-HU"/>
        </w:rPr>
        <w:t xml:space="preserve">= </w:t>
      </w:r>
      <w:r w:rsidR="00B4034B">
        <w:rPr>
          <w:color w:val="2B91AF"/>
          <w:highlight w:val="white"/>
          <w:lang w:eastAsia="hu-HU"/>
        </w:rPr>
        <w:t>DateTime</w:t>
      </w:r>
      <w:proofErr w:type="gramStart"/>
      <w:r w:rsidR="00B4034B">
        <w:rPr>
          <w:highlight w:val="white"/>
          <w:lang w:eastAsia="hu-HU"/>
        </w:rPr>
        <w:t>.UtcNow</w:t>
      </w:r>
      <w:proofErr w:type="gramEnd"/>
      <w:r w:rsidR="00B4034B">
        <w:rPr>
          <w:highlight w:val="white"/>
          <w:lang w:eastAsia="hu-HU"/>
        </w:rPr>
        <w:t>.AddDays(</w:t>
      </w:r>
      <w:r w:rsidR="00B4034B">
        <w:rPr>
          <w:color w:val="0000FF"/>
          <w:highlight w:val="white"/>
          <w:lang w:eastAsia="hu-HU"/>
        </w:rPr>
        <w:t>int</w:t>
      </w:r>
      <w:r w:rsidR="00B4034B">
        <w:rPr>
          <w:highlight w:val="white"/>
          <w:lang w:eastAsia="hu-HU"/>
        </w:rPr>
        <w:t>.Parse(_config[</w:t>
      </w:r>
      <w:r w:rsidR="00B4034B">
        <w:rPr>
          <w:color w:val="A31515"/>
          <w:highlight w:val="white"/>
          <w:lang w:eastAsia="hu-HU"/>
        </w:rPr>
        <w:t>"JWT:ExpiresInDays"</w:t>
      </w:r>
      <w:r w:rsidR="00B4034B">
        <w:rPr>
          <w:highlight w:val="white"/>
          <w:lang w:eastAsia="hu-HU"/>
        </w:rPr>
        <w:t>])),</w:t>
      </w:r>
    </w:p>
    <w:p w14:paraId="6579FD2E" w14:textId="77777777" w:rsidR="00B4034B" w:rsidRDefault="00B4034B" w:rsidP="00B4034B">
      <w:pPr>
        <w:pStyle w:val="Kd"/>
        <w:rPr>
          <w:highlight w:val="white"/>
          <w:lang w:eastAsia="hu-HU"/>
        </w:rPr>
      </w:pPr>
      <w:r>
        <w:rPr>
          <w:highlight w:val="white"/>
          <w:lang w:eastAsia="hu-HU"/>
        </w:rPr>
        <w:t xml:space="preserve">     SigningCredentials = creadentials,</w:t>
      </w:r>
    </w:p>
    <w:p w14:paraId="13F2B2A4" w14:textId="77777777" w:rsidR="00B4034B" w:rsidRDefault="00B4034B" w:rsidP="00B4034B">
      <w:pPr>
        <w:pStyle w:val="Kd"/>
        <w:rPr>
          <w:highlight w:val="white"/>
          <w:lang w:eastAsia="hu-HU"/>
        </w:rPr>
      </w:pPr>
      <w:r>
        <w:rPr>
          <w:highlight w:val="white"/>
          <w:lang w:eastAsia="hu-HU"/>
        </w:rPr>
        <w:t xml:space="preserve">     Issuer = _</w:t>
      </w:r>
      <w:proofErr w:type="gramStart"/>
      <w:r>
        <w:rPr>
          <w:highlight w:val="white"/>
          <w:lang w:eastAsia="hu-HU"/>
        </w:rPr>
        <w:t>config[</w:t>
      </w:r>
      <w:proofErr w:type="gramEnd"/>
      <w:r>
        <w:rPr>
          <w:color w:val="A31515"/>
          <w:highlight w:val="white"/>
          <w:lang w:eastAsia="hu-HU"/>
        </w:rPr>
        <w:t>"JWT:Issuer"</w:t>
      </w:r>
      <w:r>
        <w:rPr>
          <w:highlight w:val="white"/>
          <w:lang w:eastAsia="hu-HU"/>
        </w:rPr>
        <w:t>]</w:t>
      </w:r>
    </w:p>
    <w:p w14:paraId="60BC0AC1" w14:textId="77777777" w:rsidR="00B4034B" w:rsidRDefault="00B4034B" w:rsidP="00B4034B">
      <w:pPr>
        <w:pStyle w:val="Kd"/>
        <w:rPr>
          <w:highlight w:val="white"/>
          <w:lang w:eastAsia="hu-HU"/>
        </w:rPr>
      </w:pPr>
      <w:r>
        <w:rPr>
          <w:highlight w:val="white"/>
          <w:lang w:eastAsia="hu-HU"/>
        </w:rPr>
        <w:t xml:space="preserve">   };</w:t>
      </w:r>
    </w:p>
    <w:p w14:paraId="28F56B67" w14:textId="77777777" w:rsidR="00B4034B" w:rsidRDefault="00B4034B" w:rsidP="00B4034B">
      <w:pPr>
        <w:pStyle w:val="Kd"/>
        <w:rPr>
          <w:highlight w:val="white"/>
          <w:lang w:eastAsia="hu-HU"/>
        </w:rPr>
      </w:pPr>
      <w:r>
        <w:rPr>
          <w:highlight w:val="white"/>
          <w:lang w:eastAsia="hu-HU"/>
        </w:rPr>
        <w:t xml:space="preserve">   </w:t>
      </w:r>
      <w:proofErr w:type="gramStart"/>
      <w:r>
        <w:rPr>
          <w:color w:val="0000FF"/>
          <w:highlight w:val="white"/>
          <w:lang w:eastAsia="hu-HU"/>
        </w:rPr>
        <w:t>var</w:t>
      </w:r>
      <w:proofErr w:type="gramEnd"/>
      <w:r>
        <w:rPr>
          <w:highlight w:val="white"/>
          <w:lang w:eastAsia="hu-HU"/>
        </w:rPr>
        <w:t xml:space="preserve"> tokenHandler = </w:t>
      </w:r>
      <w:r>
        <w:rPr>
          <w:color w:val="0000FF"/>
          <w:highlight w:val="white"/>
          <w:lang w:eastAsia="hu-HU"/>
        </w:rPr>
        <w:t>new</w:t>
      </w:r>
      <w:r>
        <w:rPr>
          <w:highlight w:val="white"/>
          <w:lang w:eastAsia="hu-HU"/>
        </w:rPr>
        <w:t xml:space="preserve"> </w:t>
      </w:r>
      <w:r>
        <w:rPr>
          <w:color w:val="2B91AF"/>
          <w:highlight w:val="white"/>
          <w:lang w:eastAsia="hu-HU"/>
        </w:rPr>
        <w:t>JwtSecurityTokenHandler</w:t>
      </w:r>
      <w:r>
        <w:rPr>
          <w:highlight w:val="white"/>
          <w:lang w:eastAsia="hu-HU"/>
        </w:rPr>
        <w:t>();</w:t>
      </w:r>
    </w:p>
    <w:p w14:paraId="6A26075C" w14:textId="77777777" w:rsidR="00B4034B" w:rsidRDefault="00B4034B" w:rsidP="00B4034B">
      <w:pPr>
        <w:pStyle w:val="Kd"/>
        <w:rPr>
          <w:highlight w:val="white"/>
          <w:lang w:eastAsia="hu-HU"/>
        </w:rPr>
      </w:pPr>
      <w:r>
        <w:rPr>
          <w:highlight w:val="white"/>
          <w:lang w:eastAsia="hu-HU"/>
        </w:rPr>
        <w:t xml:space="preserve">   </w:t>
      </w:r>
      <w:proofErr w:type="gramStart"/>
      <w:r>
        <w:rPr>
          <w:color w:val="0000FF"/>
          <w:highlight w:val="white"/>
          <w:lang w:eastAsia="hu-HU"/>
        </w:rPr>
        <w:t>var</w:t>
      </w:r>
      <w:proofErr w:type="gramEnd"/>
      <w:r>
        <w:rPr>
          <w:highlight w:val="white"/>
          <w:lang w:eastAsia="hu-HU"/>
        </w:rPr>
        <w:t xml:space="preserve"> jwt = tokenHandler.CreateToken(tokenDescriptor);</w:t>
      </w:r>
    </w:p>
    <w:p w14:paraId="4FF5566C" w14:textId="77777777" w:rsidR="00B4034B" w:rsidRDefault="00B4034B" w:rsidP="00B4034B">
      <w:pPr>
        <w:pStyle w:val="Kd"/>
        <w:rPr>
          <w:highlight w:val="white"/>
          <w:lang w:eastAsia="hu-HU"/>
        </w:rPr>
      </w:pPr>
      <w:r>
        <w:rPr>
          <w:highlight w:val="white"/>
          <w:lang w:eastAsia="hu-HU"/>
        </w:rPr>
        <w:t xml:space="preserve">   </w:t>
      </w:r>
      <w:r>
        <w:rPr>
          <w:color w:val="0000FF"/>
          <w:highlight w:val="white"/>
          <w:lang w:eastAsia="hu-HU"/>
        </w:rPr>
        <w:t>return</w:t>
      </w:r>
      <w:r>
        <w:rPr>
          <w:highlight w:val="white"/>
          <w:lang w:eastAsia="hu-HU"/>
        </w:rPr>
        <w:t xml:space="preserve"> tokenHandler</w:t>
      </w:r>
      <w:proofErr w:type="gramStart"/>
      <w:r>
        <w:rPr>
          <w:highlight w:val="white"/>
          <w:lang w:eastAsia="hu-HU"/>
        </w:rPr>
        <w:t>.WriteToken</w:t>
      </w:r>
      <w:proofErr w:type="gramEnd"/>
      <w:r>
        <w:rPr>
          <w:highlight w:val="white"/>
          <w:lang w:eastAsia="hu-HU"/>
        </w:rPr>
        <w:t>(jwt);</w:t>
      </w:r>
    </w:p>
    <w:p w14:paraId="3DCD674E" w14:textId="12014CB2" w:rsidR="00B4034B" w:rsidRPr="00B4034B" w:rsidRDefault="00B4034B" w:rsidP="00B4034B">
      <w:pPr>
        <w:pStyle w:val="Kd"/>
      </w:pPr>
      <w:r>
        <w:rPr>
          <w:highlight w:val="white"/>
          <w:lang w:eastAsia="hu-HU"/>
        </w:rPr>
        <w:t xml:space="preserve"> }</w:t>
      </w:r>
    </w:p>
    <w:p w14:paraId="32732651" w14:textId="4285E09E" w:rsidR="00E34D86" w:rsidRPr="00B4034B" w:rsidRDefault="00B4034B" w:rsidP="00EC4646">
      <w:r w:rsidRPr="00B4034B">
        <w:t xml:space="preserve">A fenti kódban látható, hogy </w:t>
      </w:r>
      <w:r w:rsidRPr="0032288A">
        <w:t>a tokenbe</w:t>
      </w:r>
      <w:r w:rsidR="00987397" w:rsidRPr="0032288A">
        <w:t>n</w:t>
      </w:r>
      <w:r w:rsidRPr="00B4034B">
        <w:t xml:space="preserve"> szabványos Claim-ként (állításként) beégetem a felhasználó egyedi azonosítóját (NameId) és e-mail címét. Ez teszi lehetővé a szerver számára, hogy a későbbi kéréseknél adatbázis</w:t>
      </w:r>
      <w:r w:rsidR="008B0C7C">
        <w:t xml:space="preserve"> </w:t>
      </w:r>
      <w:r w:rsidRPr="00B4034B">
        <w:t>lekérdezés nélkül, pusztán a token dekódolásával azonosítsa a felhasználót (User</w:t>
      </w:r>
      <w:proofErr w:type="gramStart"/>
      <w:r w:rsidRPr="00B4034B">
        <w:t>.FindFirst</w:t>
      </w:r>
      <w:proofErr w:type="gramEnd"/>
      <w:r w:rsidRPr="00B4034B">
        <w:t>(ClaimTypes.NameIdentifier)), jelentősen csökkentve ezzel a terhelést.</w:t>
      </w:r>
    </w:p>
    <w:p w14:paraId="71D12743" w14:textId="336E00C6" w:rsidR="002842E0" w:rsidRDefault="002842E0" w:rsidP="002842E0">
      <w:pPr>
        <w:pStyle w:val="Cmsor3"/>
      </w:pPr>
      <w:bookmarkStart w:id="60" w:name="_Toc216294317"/>
      <w:r>
        <w:t xml:space="preserve">Felhasználói </w:t>
      </w:r>
      <w:proofErr w:type="gramStart"/>
      <w:r>
        <w:t>profil</w:t>
      </w:r>
      <w:proofErr w:type="gramEnd"/>
      <w:r>
        <w:t xml:space="preserve"> és </w:t>
      </w:r>
      <w:r w:rsidR="0008679E">
        <w:t>c</w:t>
      </w:r>
      <w:r>
        <w:t>élok kezelése</w:t>
      </w:r>
      <w:bookmarkEnd w:id="60"/>
    </w:p>
    <w:p w14:paraId="0F4B0ABB" w14:textId="3D87B36E" w:rsidR="0019775B" w:rsidRDefault="0019775B" w:rsidP="0019775B">
      <w:r>
        <w:t xml:space="preserve">Az alkalmazás „agya” a felhasználói </w:t>
      </w:r>
      <w:proofErr w:type="gramStart"/>
      <w:r>
        <w:t>profil</w:t>
      </w:r>
      <w:proofErr w:type="gramEnd"/>
      <w:r>
        <w:t xml:space="preserve">, amely alapján a rendszer a napi célokat kalkulálja. Ezt a komplex üzleti logikát </w:t>
      </w:r>
      <w:proofErr w:type="gramStart"/>
      <w:r>
        <w:t>a</w:t>
      </w:r>
      <w:proofErr w:type="gramEnd"/>
      <w:r>
        <w:t xml:space="preserve"> UserProfileService osztályban valósítottam meg.</w:t>
      </w:r>
    </w:p>
    <w:p w14:paraId="4B47EDC0" w14:textId="4426568A" w:rsidR="00E34D86" w:rsidRDefault="0019775B" w:rsidP="00EC4646">
      <w:r>
        <w:t xml:space="preserve">A felhasználó a regisztrációkor vagy a </w:t>
      </w:r>
      <w:proofErr w:type="gramStart"/>
      <w:r>
        <w:t>profil</w:t>
      </w:r>
      <w:proofErr w:type="gramEnd"/>
      <w:r>
        <w:t xml:space="preserve"> szerkesztésekor megadja fizikai paramétereit és aktivitási szintjét. A rendszer ezekből az adatokból </w:t>
      </w:r>
      <w:proofErr w:type="gramStart"/>
      <w:r>
        <w:t>automatikusan</w:t>
      </w:r>
      <w:proofErr w:type="gramEnd"/>
      <w:r>
        <w:t xml:space="preserve"> számolja újra a s</w:t>
      </w:r>
      <w:r w:rsidR="00512ADA">
        <w:t>zükségleteket</w:t>
      </w:r>
      <w:r>
        <w:t>.</w:t>
      </w:r>
    </w:p>
    <w:p w14:paraId="66AD14CC" w14:textId="27D2DD5C" w:rsidR="0019775B" w:rsidRDefault="0019775B" w:rsidP="0019775B">
      <w:r>
        <w:t>A számítás lépései a következők:</w:t>
      </w:r>
    </w:p>
    <w:p w14:paraId="402270B0" w14:textId="1DE44B66" w:rsidR="0019775B" w:rsidRDefault="0019775B" w:rsidP="0019775B">
      <w:r>
        <w:t xml:space="preserve">Alapanyagcsere (BMR) meghatározása: A nemzetközileg elismert Mifflin-St Jeor képletet </w:t>
      </w:r>
      <w:r w:rsidR="00BD3794">
        <w:t>alkalmaztam</w:t>
      </w:r>
      <w:r>
        <w:t xml:space="preserve">, amely a legpontosabb becslést adja a nyugalmi energiafelhasználásra. A képlet figyelembe veszi a nemek közötti eltérést is (férfiaknál +5, nőknél -161 </w:t>
      </w:r>
      <w:proofErr w:type="gramStart"/>
      <w:r>
        <w:t>korrekciós</w:t>
      </w:r>
      <w:proofErr w:type="gramEnd"/>
      <w:r>
        <w:t xml:space="preserve"> tényezővel).</w:t>
      </w:r>
    </w:p>
    <w:p w14:paraId="21BFD2CC" w14:textId="35D8E1B0" w:rsidR="0019775B" w:rsidRDefault="0019775B" w:rsidP="002D01F3">
      <w:r>
        <w:lastRenderedPageBreak/>
        <w:t xml:space="preserve">Napi energiaszükséglet (TDEE): A kapott BMR értéket megszoroztam a felhasználó által választott </w:t>
      </w:r>
      <w:proofErr w:type="gramStart"/>
      <w:r>
        <w:t>aktivitási</w:t>
      </w:r>
      <w:proofErr w:type="gramEnd"/>
      <w:r>
        <w:t xml:space="preserve"> szorzóval (ActivityMultiplier), amely</w:t>
      </w:r>
      <w:r w:rsidR="00B16AD7">
        <w:t xml:space="preserve"> pl</w:t>
      </w:r>
      <w:r w:rsidR="00214B5C">
        <w:t>.</w:t>
      </w:r>
      <w:r w:rsidR="00B16AD7">
        <w:t xml:space="preserve"> 1.2 (ülő életmód),</w:t>
      </w:r>
      <w:r>
        <w:t xml:space="preserve"> 1.9 (extrém aktivitás) </w:t>
      </w:r>
      <w:r w:rsidR="00FD6599">
        <w:t>értékek lehetnek</w:t>
      </w:r>
      <w:r>
        <w:t>.</w:t>
      </w:r>
    </w:p>
    <w:p w14:paraId="329F7514" w14:textId="0C84FB3D" w:rsidR="0019775B" w:rsidRDefault="0019775B" w:rsidP="005A4412">
      <w:r>
        <w:t xml:space="preserve">Célok szerinti </w:t>
      </w:r>
      <w:proofErr w:type="gramStart"/>
      <w:r>
        <w:t>korrekció</w:t>
      </w:r>
      <w:proofErr w:type="gramEnd"/>
      <w:r>
        <w:t>: A felhasználó céljától (GoalType) függően módosítottam a kalóriakeretet: fogyás (Cutting) esetén 500 kalóriát vontam le, míg tömegnövelés (Bulking) esetén 500 kalóriát adtam hozzá a napi szükséglethez a fenntartható változás érdekében.</w:t>
      </w:r>
    </w:p>
    <w:p w14:paraId="7D1EFE39" w14:textId="3F38AE91" w:rsidR="00EB3177" w:rsidRDefault="00EB3177" w:rsidP="00EB3177">
      <w:r w:rsidRPr="00EB3177">
        <w:t>Makrotápanyagok felosztása: A makrók meghatározásánál a sporttáplálkozásban elterjedt, testsúly</w:t>
      </w:r>
      <w:r w:rsidR="008B0C7C">
        <w:t xml:space="preserve"> </w:t>
      </w:r>
      <w:r w:rsidRPr="00EB3177">
        <w:t xml:space="preserve">alapú megközelítést alkalmaztam. A fehérjebevitelt a testsúly kétszeresében (2g/kg), a zsírbevitelt a testsúly egyszeresében (1g/kg) rögzítettem. A fennmaradó kalóriakeretet a szénhidrátok fedezik, amelyet a rendszer </w:t>
      </w:r>
      <w:proofErr w:type="gramStart"/>
      <w:r w:rsidRPr="00EB3177">
        <w:t>automatikusan</w:t>
      </w:r>
      <w:proofErr w:type="gramEnd"/>
      <w:r w:rsidRPr="00EB3177">
        <w:t xml:space="preserve"> kalkulál a kalóriaértékek (fehérje: 4 kcal/g, zsír: 9 kcal/g, szénhidrát: 4 kcal/g) figyelembevételével.</w:t>
      </w:r>
    </w:p>
    <w:p w14:paraId="60586503" w14:textId="49A818F8" w:rsidR="00603A89" w:rsidRPr="00EB3177" w:rsidRDefault="00603A89" w:rsidP="00EB3177">
      <w:pPr>
        <w:rPr>
          <w:rFonts w:cs="Arial"/>
          <w:b/>
          <w:bCs/>
          <w:sz w:val="28"/>
          <w:szCs w:val="26"/>
        </w:rPr>
      </w:pPr>
      <w:r>
        <w:t xml:space="preserve">A </w:t>
      </w:r>
      <w:proofErr w:type="gramStart"/>
      <w:r>
        <w:t>profil</w:t>
      </w:r>
      <w:proofErr w:type="gramEnd"/>
      <w:r>
        <w:t xml:space="preserve"> mentésekor a rendszer</w:t>
      </w:r>
      <w:r w:rsidR="009A220F">
        <w:t>em</w:t>
      </w:r>
      <w:r>
        <w:t xml:space="preserve"> ellenőrzi, hogy létezik-e már a mai napra vonatkozó naplóbejegyzés. Amennyiben igen, azonnal frissíti a mai célértékeket is, így a felhasználó rögtön az új beállítások szerint látja a hátralévő keretét.</w:t>
      </w:r>
    </w:p>
    <w:p w14:paraId="3F0AD769" w14:textId="2E07D263" w:rsidR="002842E0" w:rsidRDefault="002842E0" w:rsidP="00EB3177">
      <w:pPr>
        <w:pStyle w:val="Cmsor3"/>
      </w:pPr>
      <w:r>
        <w:t xml:space="preserve"> </w:t>
      </w:r>
      <w:bookmarkStart w:id="61" w:name="_Toc216294318"/>
      <w:r w:rsidR="00AB0977">
        <w:t>Ételek</w:t>
      </w:r>
      <w:bookmarkEnd w:id="61"/>
      <w:r>
        <w:t xml:space="preserve"> </w:t>
      </w:r>
    </w:p>
    <w:p w14:paraId="5AB663F6" w14:textId="361E62F0" w:rsidR="00ED01B3" w:rsidRPr="003C1E69" w:rsidRDefault="00ED01B3" w:rsidP="003C1E69">
      <w:pPr>
        <w:rPr>
          <w:strike/>
          <w:color w:val="FF0000"/>
        </w:rPr>
      </w:pPr>
      <w:r w:rsidRPr="00ED01B3">
        <w:t xml:space="preserve">A </w:t>
      </w:r>
      <w:r w:rsidRPr="00512ADA">
        <w:t>rendszer</w:t>
      </w:r>
      <w:r w:rsidR="00B05449" w:rsidRPr="00512ADA">
        <w:t xml:space="preserve"> </w:t>
      </w:r>
      <w:r w:rsidR="00FA55F7" w:rsidRPr="00512ADA">
        <w:t>alap egységei</w:t>
      </w:r>
      <w:r w:rsidRPr="00512ADA">
        <w:t xml:space="preserve"> </w:t>
      </w:r>
      <w:r w:rsidR="003C1E69" w:rsidRPr="00512ADA">
        <w:t>az</w:t>
      </w:r>
      <w:r w:rsidRPr="003C1E69">
        <w:t xml:space="preserve"> </w:t>
      </w:r>
      <w:r w:rsidR="00AB0977" w:rsidRPr="003C1E69">
        <w:t>ételek</w:t>
      </w:r>
      <w:r w:rsidRPr="00ED01B3">
        <w:t>, amelyekből később a felhasználók étkezéseket és recepteket állíthatnak össze. Ezt az adatkezelési logikát a FoodController és FoodService osztályok együttműködésével valósítottam meg.</w:t>
      </w:r>
    </w:p>
    <w:p w14:paraId="1D3F5A68" w14:textId="3D6F9E02" w:rsidR="00ED01B3" w:rsidRPr="00ED01B3" w:rsidRDefault="00ED01B3" w:rsidP="00ED01B3">
      <w:r w:rsidRPr="00ED01B3">
        <w:t xml:space="preserve">A felhasználó új étel felvételekor </w:t>
      </w:r>
      <w:r w:rsidR="002F0B5D">
        <w:t xml:space="preserve">megadja az alapanyag nevét és pl </w:t>
      </w:r>
      <w:r w:rsidRPr="00ED01B3">
        <w:t>100 grammra vetített tápérték adatait (fehérje, zsír, szénhidrát, kalória). A rendszer ezekből a nyers adatokból egy többlépcsős folyamat során hozza létre a végleges adatbázis</w:t>
      </w:r>
      <w:r w:rsidR="008B0C7C">
        <w:t xml:space="preserve"> </w:t>
      </w:r>
      <w:r w:rsidRPr="00ED01B3">
        <w:t>bejegyzést.</w:t>
      </w:r>
    </w:p>
    <w:p w14:paraId="11BD3C9C" w14:textId="05A5F091" w:rsidR="00ED01B3" w:rsidRPr="00ED01B3" w:rsidRDefault="00ED01B3" w:rsidP="00ED01B3">
      <w:r w:rsidRPr="00ED01B3">
        <w:t>A DTO adataiból a rendszer példányosítja a végleges Food entitást. Ebben a lépésben történik meg az üzle</w:t>
      </w:r>
      <w:r w:rsidR="00EC1492">
        <w:t xml:space="preserve">ti </w:t>
      </w:r>
      <w:proofErr w:type="gramStart"/>
      <w:r w:rsidR="00EC1492">
        <w:t>objektum</w:t>
      </w:r>
      <w:proofErr w:type="gramEnd"/>
      <w:r w:rsidR="00EC1492">
        <w:t xml:space="preserve"> technikai mezőinek </w:t>
      </w:r>
      <w:r w:rsidRPr="00ED01B3">
        <w:t xml:space="preserve"> például a létrehozás pontos idejét jelölő CreatedAt dátumbélyegnek az beállítása is.</w:t>
      </w:r>
    </w:p>
    <w:p w14:paraId="15732C07" w14:textId="555CCD98" w:rsidR="00ED01B3" w:rsidRDefault="00ED01B3" w:rsidP="003D5516">
      <w:r w:rsidRPr="00ED01B3">
        <w:t xml:space="preserve">Az előkészített entitást a FoodService osztály aszinkron módon adja hozzá a DbContext-hez, majd a SaveChangesAsync </w:t>
      </w:r>
      <w:proofErr w:type="gramStart"/>
      <w:r w:rsidRPr="00ED01B3">
        <w:t>metódussal</w:t>
      </w:r>
      <w:proofErr w:type="gramEnd"/>
      <w:r w:rsidRPr="00ED01B3">
        <w:t xml:space="preserve"> véglegesíti a tranzakciót az SQL adatbázisban.</w:t>
      </w:r>
      <w:r w:rsidR="003D5516">
        <w:t xml:space="preserve"> </w:t>
      </w:r>
      <w:r w:rsidRPr="00ED01B3">
        <w:t xml:space="preserve">A sikeres mentést követően a rendszer egy FoodResponseDto </w:t>
      </w:r>
      <w:proofErr w:type="gramStart"/>
      <w:r w:rsidRPr="00ED01B3">
        <w:t>objektumba</w:t>
      </w:r>
      <w:proofErr w:type="gramEnd"/>
      <w:r w:rsidRPr="00ED01B3">
        <w:t xml:space="preserve"> </w:t>
      </w:r>
      <w:r w:rsidRPr="00ED01B3">
        <w:lastRenderedPageBreak/>
        <w:t xml:space="preserve">csomagolva adja vissza a létrehozott elem adatait (beleértve a generált azonosítót is), így </w:t>
      </w:r>
      <w:r w:rsidR="00EB3177">
        <w:t>a kliensoldali felület azonnal,</w:t>
      </w:r>
      <w:r w:rsidRPr="00ED01B3">
        <w:t xml:space="preserve"> képes megjeleníteni az új alapanyagot.</w:t>
      </w:r>
    </w:p>
    <w:p w14:paraId="54E11B4D" w14:textId="1223A7A7" w:rsidR="003D5516" w:rsidRDefault="003D5516" w:rsidP="003D5516">
      <w:pPr>
        <w:pStyle w:val="Cmsor3"/>
      </w:pPr>
      <w:bookmarkStart w:id="62" w:name="_Toc216294319"/>
      <w:proofErr w:type="gramStart"/>
      <w:r>
        <w:t>Aktivitás</w:t>
      </w:r>
      <w:proofErr w:type="gramEnd"/>
      <w:r>
        <w:t xml:space="preserve"> katalógus</w:t>
      </w:r>
      <w:bookmarkEnd w:id="62"/>
      <w:r>
        <w:t xml:space="preserve"> </w:t>
      </w:r>
    </w:p>
    <w:p w14:paraId="0B19B63D" w14:textId="68860848" w:rsidR="003D5516" w:rsidRDefault="003D5516" w:rsidP="003D5516">
      <w:r>
        <w:t xml:space="preserve">A táplálkozás mellett az energia-gazdálkodáshoz tartozik sporttevékenységek is(Valójában maga az étel fogyasztása is energia fogyasztással </w:t>
      </w:r>
      <w:proofErr w:type="gramStart"/>
      <w:r>
        <w:t>jár</w:t>
      </w:r>
      <w:proofErr w:type="gramEnd"/>
      <w:r>
        <w:t xml:space="preserve"> de ez annyira elenyésző, hogy nem aktualizáltam a rendszeremben). A rendszerem egy katalógusban tárolja, amelyből a felhasználók később kiválaszthatják az elvégzett mozgásformákat. Ezt az adatkezelési logikát az ActivityCatalogController és ActivityCatalogService osztályokkal valósítottam meg.</w:t>
      </w:r>
    </w:p>
    <w:p w14:paraId="6C326E6B" w14:textId="12A7E063" w:rsidR="003D5516" w:rsidRDefault="003D5516" w:rsidP="00D211DE">
      <w:r>
        <w:t xml:space="preserve">Új tevékenységtípus felvételekor a megadható a mozgásforma neve, időtartam (percben) és az </w:t>
      </w:r>
      <w:proofErr w:type="gramStart"/>
      <w:r>
        <w:t>ezala</w:t>
      </w:r>
      <w:r w:rsidR="00D211DE">
        <w:t>tt</w:t>
      </w:r>
      <w:proofErr w:type="gramEnd"/>
      <w:r w:rsidR="00D211DE">
        <w:t xml:space="preserve"> elégetett kalóriamennyiség. </w:t>
      </w:r>
      <w:r>
        <w:t xml:space="preserve">A beérkező DTO (ActivityCatalogCreateDto) adataiból a szolgáltatás példányosítja </w:t>
      </w:r>
      <w:proofErr w:type="gramStart"/>
      <w:r>
        <w:t>a</w:t>
      </w:r>
      <w:proofErr w:type="gramEnd"/>
      <w:r>
        <w:t xml:space="preserve"> ActivityCatalog entitást. Ebben a lépésben történik meg az üzleti </w:t>
      </w:r>
      <w:proofErr w:type="gramStart"/>
      <w:r>
        <w:t>objektum</w:t>
      </w:r>
      <w:proofErr w:type="gramEnd"/>
      <w:r>
        <w:t xml:space="preserve"> technikai mezőinek – például a létrehozás pontos idejét jelölő CreatedAt dátumbélyegnek – az automatikus beállítása is.</w:t>
      </w:r>
    </w:p>
    <w:p w14:paraId="48484E91" w14:textId="63A994AD" w:rsidR="003D5516" w:rsidRDefault="003D5516" w:rsidP="003D5516">
      <w:r>
        <w:t xml:space="preserve">A ActivityCatalogService osztály aszinkron módon adja hozzá a DbContext-hez, majd a SaveChangesAsync </w:t>
      </w:r>
      <w:proofErr w:type="gramStart"/>
      <w:r>
        <w:t>metódussal</w:t>
      </w:r>
      <w:proofErr w:type="gramEnd"/>
      <w:r>
        <w:t xml:space="preserve"> véglegesíti a tranzakciót az SQL adatbázisban. A sikeres mentést követően a rendszer egy ActivityCatalogResponseDto </w:t>
      </w:r>
      <w:proofErr w:type="gramStart"/>
      <w:r>
        <w:t>objektumba</w:t>
      </w:r>
      <w:proofErr w:type="gramEnd"/>
      <w:r>
        <w:t xml:space="preserve"> csomagolva adja vissza a létrehozott elem adatait (beleértve a generált azonosítót is), így a kliensoldali felület képes azonnal megjeleníteni az új mozgásformát a listában.</w:t>
      </w:r>
    </w:p>
    <w:p w14:paraId="02AB8749" w14:textId="2E099AEF" w:rsidR="00BA41DD" w:rsidRDefault="00BA41DD" w:rsidP="00ED01B3">
      <w:pPr>
        <w:pStyle w:val="Cmsor3"/>
      </w:pPr>
      <w:bookmarkStart w:id="63" w:name="_Toc216294320"/>
      <w:r>
        <w:t>Receptkezelés</w:t>
      </w:r>
      <w:bookmarkEnd w:id="63"/>
      <w:r>
        <w:t xml:space="preserve"> </w:t>
      </w:r>
    </w:p>
    <w:p w14:paraId="655C7CDD" w14:textId="30E7EA9A" w:rsidR="00314E2F" w:rsidRDefault="00314E2F" w:rsidP="00314E2F">
      <w:r>
        <w:t>A rendszer egyik legösszetettebb algoritmusa a receptek összeállítása és tápérték</w:t>
      </w:r>
      <w:r w:rsidR="008B0C7C">
        <w:t xml:space="preserve"> </w:t>
      </w:r>
      <w:r>
        <w:t>számítása. A követelmény az volt, hogy a felhasználó szabadon válogathasson össze alapanyagokat (Food), a rendszer pedig ez</w:t>
      </w:r>
      <w:r w:rsidR="00F7303F">
        <w:t xml:space="preserve">ekből egyetlen, </w:t>
      </w:r>
      <w:r>
        <w:t xml:space="preserve">„Recept” entitást hozzon létre, </w:t>
      </w:r>
      <w:proofErr w:type="gramStart"/>
      <w:r>
        <w:t>automatikusan</w:t>
      </w:r>
      <w:proofErr w:type="gramEnd"/>
      <w:r>
        <w:t xml:space="preserve"> </w:t>
      </w:r>
      <w:r w:rsidRPr="00F7303F">
        <w:t>kalkulált tápértékekkel. Ezt a logikát a RecipesController és a RecipeService rétegekben</w:t>
      </w:r>
      <w:r w:rsidR="00B9757C" w:rsidRPr="00F7303F">
        <w:t xml:space="preserve"> </w:t>
      </w:r>
      <w:r w:rsidR="00F7303F" w:rsidRPr="00F7303F">
        <w:t>valósítottam meg</w:t>
      </w:r>
      <w:r w:rsidRPr="00F7303F">
        <w:t>.</w:t>
      </w:r>
    </w:p>
    <w:p w14:paraId="28DB0045" w14:textId="77777777" w:rsidR="00A20A1E" w:rsidRDefault="00314E2F" w:rsidP="00F7303F">
      <w:r>
        <w:t>A folyamat vezérlése: A kérés a RecipesController Create végpontjára érkezik egy RecipeCreateDto formájában, amely tartalmazza a recept nevét, leírását, valamint a kiválasztott összetevők listáját és mennyiségeit. A vezérlő a kérést közvetlenül továbbítja az üzleti logikai rétegnek.</w:t>
      </w:r>
    </w:p>
    <w:p w14:paraId="307B9D41" w14:textId="11C40AB2" w:rsidR="00314E2F" w:rsidRDefault="00314E2F" w:rsidP="00F7303F">
      <w:r>
        <w:lastRenderedPageBreak/>
        <w:t xml:space="preserve"> A </w:t>
      </w:r>
      <w:proofErr w:type="gramStart"/>
      <w:r>
        <w:t>komplex</w:t>
      </w:r>
      <w:proofErr w:type="gramEnd"/>
      <w:r>
        <w:t xml:space="preserve"> feldolgozást a RecipeService osztály Create metódusában valósítottam meg. A </w:t>
      </w:r>
      <w:proofErr w:type="gramStart"/>
      <w:r>
        <w:t>metódus</w:t>
      </w:r>
      <w:proofErr w:type="gramEnd"/>
      <w:r>
        <w:t xml:space="preserve"> az alábbi lépéseket hajtja végre:</w:t>
      </w:r>
    </w:p>
    <w:p w14:paraId="3E13F001" w14:textId="786DE5AA" w:rsidR="007B7C31" w:rsidRDefault="00314E2F" w:rsidP="006C2603">
      <w:r>
        <w:t xml:space="preserve">Példányosítom az új Recipe </w:t>
      </w:r>
      <w:proofErr w:type="gramStart"/>
      <w:r>
        <w:t>objektumot</w:t>
      </w:r>
      <w:proofErr w:type="gramEnd"/>
      <w:r>
        <w:t>, és beállítom az alapvető adatait (Cím, Leírás, Létrehozás dátuma).</w:t>
      </w:r>
      <w:r w:rsidR="00A20A1E">
        <w:t xml:space="preserve"> </w:t>
      </w:r>
      <w:r>
        <w:t xml:space="preserve"> Egy ciklus segítségével végigiterálok a kapott összetevőkön (Ingredients). Minden egyes tételnél lekérdezem az adatbázisból a hozzá tartozó Food entitást, hogy hozzáférjek a tápértékadatokhoz.</w:t>
      </w:r>
    </w:p>
    <w:p w14:paraId="66813234" w14:textId="77777777" w:rsidR="006C2603" w:rsidRPr="006C2603" w:rsidRDefault="006C2603" w:rsidP="006C2603">
      <w:pPr>
        <w:pStyle w:val="Kd"/>
        <w:rPr>
          <w:highlight w:val="white"/>
        </w:rPr>
      </w:pPr>
      <w:r w:rsidRPr="006C2603">
        <w:rPr>
          <w:highlight w:val="white"/>
        </w:rPr>
        <w:t xml:space="preserve">        private async Task </w:t>
      </w:r>
      <w:proofErr w:type="gramStart"/>
      <w:r w:rsidRPr="006C2603">
        <w:rPr>
          <w:highlight w:val="white"/>
        </w:rPr>
        <w:t>RecalculateNutrition(</w:t>
      </w:r>
      <w:proofErr w:type="gramEnd"/>
      <w:r w:rsidRPr="006C2603">
        <w:rPr>
          <w:highlight w:val="white"/>
        </w:rPr>
        <w:t>Recipe recipe)</w:t>
      </w:r>
    </w:p>
    <w:p w14:paraId="056FD8B3" w14:textId="77777777" w:rsidR="006C2603" w:rsidRPr="006C2603" w:rsidRDefault="006C2603" w:rsidP="006C2603">
      <w:pPr>
        <w:pStyle w:val="Kd"/>
        <w:rPr>
          <w:highlight w:val="white"/>
        </w:rPr>
      </w:pPr>
      <w:r w:rsidRPr="006C2603">
        <w:rPr>
          <w:highlight w:val="white"/>
        </w:rPr>
        <w:t xml:space="preserve">        {</w:t>
      </w:r>
    </w:p>
    <w:p w14:paraId="435203DC" w14:textId="77777777" w:rsidR="006C2603" w:rsidRPr="006C2603" w:rsidRDefault="006C2603" w:rsidP="006C2603">
      <w:pPr>
        <w:pStyle w:val="Kd"/>
        <w:rPr>
          <w:highlight w:val="white"/>
        </w:rPr>
      </w:pPr>
      <w:r w:rsidRPr="006C2603">
        <w:rPr>
          <w:highlight w:val="white"/>
        </w:rPr>
        <w:t xml:space="preserve">            </w:t>
      </w:r>
      <w:proofErr w:type="gramStart"/>
      <w:r w:rsidRPr="006C2603">
        <w:rPr>
          <w:highlight w:val="white"/>
        </w:rPr>
        <w:t>var</w:t>
      </w:r>
      <w:proofErr w:type="gramEnd"/>
      <w:r w:rsidRPr="006C2603">
        <w:rPr>
          <w:highlight w:val="white"/>
        </w:rPr>
        <w:t xml:space="preserve"> recipeFoods = await _context.RecipeFoods</w:t>
      </w:r>
    </w:p>
    <w:p w14:paraId="2ED8FC68" w14:textId="3D259BD3" w:rsidR="006C2603" w:rsidRPr="006C2603" w:rsidRDefault="006C2603" w:rsidP="006C2603">
      <w:pPr>
        <w:pStyle w:val="Kd"/>
        <w:rPr>
          <w:highlight w:val="white"/>
        </w:rPr>
      </w:pPr>
      <w:r w:rsidRPr="006C2603">
        <w:rPr>
          <w:highlight w:val="white"/>
        </w:rPr>
        <w:tab/>
      </w:r>
      <w:r w:rsidRPr="006C2603">
        <w:rPr>
          <w:highlight w:val="white"/>
        </w:rPr>
        <w:tab/>
      </w:r>
      <w:r w:rsidRPr="006C2603">
        <w:rPr>
          <w:highlight w:val="white"/>
        </w:rPr>
        <w:tab/>
        <w:t>.</w:t>
      </w:r>
      <w:proofErr w:type="gramStart"/>
      <w:r w:rsidRPr="006C2603">
        <w:rPr>
          <w:highlight w:val="white"/>
        </w:rPr>
        <w:t>Include(</w:t>
      </w:r>
      <w:proofErr w:type="gramEnd"/>
      <w:r w:rsidRPr="006C2603">
        <w:rPr>
          <w:highlight w:val="white"/>
        </w:rPr>
        <w:t>rf =&gt; rf.Food)</w:t>
      </w:r>
    </w:p>
    <w:p w14:paraId="29A50839" w14:textId="6841E535" w:rsidR="006C2603" w:rsidRPr="006C2603" w:rsidRDefault="006C2603" w:rsidP="006C2603">
      <w:pPr>
        <w:pStyle w:val="Kd"/>
        <w:rPr>
          <w:highlight w:val="white"/>
        </w:rPr>
      </w:pPr>
      <w:r w:rsidRPr="006C2603">
        <w:rPr>
          <w:highlight w:val="white"/>
        </w:rPr>
        <w:t xml:space="preserve">                .</w:t>
      </w:r>
      <w:proofErr w:type="gramStart"/>
      <w:r w:rsidRPr="006C2603">
        <w:rPr>
          <w:highlight w:val="white"/>
        </w:rPr>
        <w:t>Where(</w:t>
      </w:r>
      <w:proofErr w:type="gramEnd"/>
      <w:r w:rsidRPr="006C2603">
        <w:rPr>
          <w:highlight w:val="white"/>
        </w:rPr>
        <w:t>rf =&gt; rf.RecipeID == recipe.RecipeID).ToListAsync();</w:t>
      </w:r>
    </w:p>
    <w:p w14:paraId="259AB1A9" w14:textId="28E682C9" w:rsidR="006C2603" w:rsidRPr="006C2603" w:rsidRDefault="006C2603" w:rsidP="006C2603">
      <w:pPr>
        <w:pStyle w:val="Kd"/>
        <w:rPr>
          <w:highlight w:val="white"/>
        </w:rPr>
      </w:pPr>
      <w:r w:rsidRPr="006C2603">
        <w:rPr>
          <w:highlight w:val="white"/>
        </w:rPr>
        <w:t xml:space="preserve">            </w:t>
      </w:r>
      <w:proofErr w:type="gramStart"/>
      <w:r w:rsidRPr="006C2603">
        <w:rPr>
          <w:highlight w:val="white"/>
        </w:rPr>
        <w:t>recipe</w:t>
      </w:r>
      <w:proofErr w:type="gramEnd"/>
      <w:r w:rsidRPr="006C2603">
        <w:rPr>
          <w:highlight w:val="white"/>
        </w:rPr>
        <w:t>.SumProtein = (float)Math.Round(</w:t>
      </w:r>
      <w:r w:rsidR="00B06D14">
        <w:t>(</w:t>
      </w:r>
      <w:r w:rsidR="00B06D14">
        <w:rPr>
          <w:rStyle w:val="hljs-builtin"/>
        </w:rPr>
        <w:t>double</w:t>
      </w:r>
      <w:r w:rsidR="00B06D14">
        <w:t>)</w:t>
      </w:r>
      <w:r w:rsidRPr="006C2603">
        <w:rPr>
          <w:highlight w:val="white"/>
        </w:rPr>
        <w:t>recipeFoods</w:t>
      </w:r>
    </w:p>
    <w:p w14:paraId="3B393671" w14:textId="7E2B4565" w:rsidR="006C2603" w:rsidRPr="006C2603" w:rsidRDefault="006C2603" w:rsidP="006C2603">
      <w:pPr>
        <w:pStyle w:val="Kd"/>
        <w:rPr>
          <w:highlight w:val="white"/>
        </w:rPr>
      </w:pPr>
      <w:r w:rsidRPr="006C2603">
        <w:rPr>
          <w:highlight w:val="white"/>
        </w:rPr>
        <w:tab/>
      </w:r>
      <w:r w:rsidRPr="006C2603">
        <w:rPr>
          <w:highlight w:val="white"/>
        </w:rPr>
        <w:tab/>
      </w:r>
      <w:r w:rsidRPr="006C2603">
        <w:rPr>
          <w:highlight w:val="white"/>
        </w:rPr>
        <w:tab/>
        <w:t>.</w:t>
      </w:r>
      <w:proofErr w:type="gramStart"/>
      <w:r w:rsidRPr="006C2603">
        <w:rPr>
          <w:highlight w:val="white"/>
        </w:rPr>
        <w:t>Sum(</w:t>
      </w:r>
      <w:proofErr w:type="gramEnd"/>
      <w:r w:rsidRPr="006C2603">
        <w:rPr>
          <w:highlight w:val="white"/>
        </w:rPr>
        <w:t>rf =&gt; rf.Quantity / 100 * rf.Food.Protein),2);</w:t>
      </w:r>
    </w:p>
    <w:p w14:paraId="30C8A78D" w14:textId="3B0639A1" w:rsidR="006C2603" w:rsidRPr="006C2603" w:rsidRDefault="006C2603" w:rsidP="006C2603">
      <w:pPr>
        <w:pStyle w:val="Kd"/>
        <w:rPr>
          <w:highlight w:val="white"/>
        </w:rPr>
      </w:pPr>
      <w:r w:rsidRPr="006C2603">
        <w:rPr>
          <w:highlight w:val="white"/>
        </w:rPr>
        <w:t xml:space="preserve">            </w:t>
      </w:r>
      <w:proofErr w:type="gramStart"/>
      <w:r w:rsidRPr="006C2603">
        <w:rPr>
          <w:highlight w:val="white"/>
        </w:rPr>
        <w:t>recipe</w:t>
      </w:r>
      <w:proofErr w:type="gramEnd"/>
      <w:r w:rsidRPr="006C2603">
        <w:rPr>
          <w:highlight w:val="white"/>
        </w:rPr>
        <w:t>.SumCarb = (float)Math.Round(</w:t>
      </w:r>
      <w:r w:rsidR="00B06D14">
        <w:t>(</w:t>
      </w:r>
      <w:r w:rsidR="00B06D14">
        <w:rPr>
          <w:rStyle w:val="hljs-builtin"/>
        </w:rPr>
        <w:t>double</w:t>
      </w:r>
      <w:r w:rsidR="00B06D14">
        <w:t>)</w:t>
      </w:r>
      <w:r w:rsidRPr="006C2603">
        <w:rPr>
          <w:highlight w:val="white"/>
        </w:rPr>
        <w:t>recipeFoods</w:t>
      </w:r>
    </w:p>
    <w:p w14:paraId="1CEA6EAF" w14:textId="298A57C8" w:rsidR="006C2603" w:rsidRPr="006C2603" w:rsidRDefault="006C2603" w:rsidP="006C2603">
      <w:pPr>
        <w:pStyle w:val="Kd"/>
        <w:rPr>
          <w:highlight w:val="white"/>
        </w:rPr>
      </w:pPr>
      <w:r w:rsidRPr="006C2603">
        <w:rPr>
          <w:highlight w:val="white"/>
        </w:rPr>
        <w:tab/>
      </w:r>
      <w:r w:rsidRPr="006C2603">
        <w:rPr>
          <w:highlight w:val="white"/>
        </w:rPr>
        <w:tab/>
      </w:r>
      <w:r w:rsidRPr="006C2603">
        <w:rPr>
          <w:highlight w:val="white"/>
        </w:rPr>
        <w:tab/>
        <w:t>.</w:t>
      </w:r>
      <w:proofErr w:type="gramStart"/>
      <w:r w:rsidRPr="006C2603">
        <w:rPr>
          <w:highlight w:val="white"/>
        </w:rPr>
        <w:t>Sum(</w:t>
      </w:r>
      <w:proofErr w:type="gramEnd"/>
      <w:r w:rsidRPr="006C2603">
        <w:rPr>
          <w:highlight w:val="white"/>
        </w:rPr>
        <w:t>rf =&gt; rf.Quantity / 100 * rf.Food.Carb),2);</w:t>
      </w:r>
    </w:p>
    <w:p w14:paraId="6058983C" w14:textId="5F602074" w:rsidR="006C2603" w:rsidRPr="006C2603" w:rsidRDefault="006C2603" w:rsidP="006C2603">
      <w:pPr>
        <w:pStyle w:val="Kd"/>
        <w:rPr>
          <w:highlight w:val="white"/>
        </w:rPr>
      </w:pPr>
      <w:r w:rsidRPr="006C2603">
        <w:rPr>
          <w:highlight w:val="white"/>
        </w:rPr>
        <w:t xml:space="preserve">            </w:t>
      </w:r>
      <w:proofErr w:type="gramStart"/>
      <w:r w:rsidRPr="006C2603">
        <w:rPr>
          <w:highlight w:val="white"/>
        </w:rPr>
        <w:t>recipe</w:t>
      </w:r>
      <w:proofErr w:type="gramEnd"/>
      <w:r w:rsidRPr="006C2603">
        <w:rPr>
          <w:highlight w:val="white"/>
        </w:rPr>
        <w:t>.SumFat = (float)Math.Round(</w:t>
      </w:r>
      <w:r w:rsidR="00B06D14">
        <w:t>(</w:t>
      </w:r>
      <w:r w:rsidR="00B06D14">
        <w:rPr>
          <w:rStyle w:val="hljs-builtin"/>
        </w:rPr>
        <w:t>double</w:t>
      </w:r>
      <w:r w:rsidR="00B06D14">
        <w:t>)</w:t>
      </w:r>
      <w:r w:rsidRPr="006C2603">
        <w:rPr>
          <w:highlight w:val="white"/>
        </w:rPr>
        <w:t>recipeFoods</w:t>
      </w:r>
    </w:p>
    <w:p w14:paraId="68A4FD0C" w14:textId="39BD642C" w:rsidR="006C2603" w:rsidRPr="006C2603" w:rsidRDefault="006C2603" w:rsidP="006C2603">
      <w:pPr>
        <w:pStyle w:val="Kd"/>
        <w:rPr>
          <w:highlight w:val="white"/>
        </w:rPr>
      </w:pPr>
      <w:r w:rsidRPr="006C2603">
        <w:rPr>
          <w:highlight w:val="white"/>
        </w:rPr>
        <w:tab/>
      </w:r>
      <w:r w:rsidRPr="006C2603">
        <w:rPr>
          <w:highlight w:val="white"/>
        </w:rPr>
        <w:tab/>
      </w:r>
      <w:r w:rsidRPr="006C2603">
        <w:rPr>
          <w:highlight w:val="white"/>
        </w:rPr>
        <w:tab/>
        <w:t>.</w:t>
      </w:r>
      <w:proofErr w:type="gramStart"/>
      <w:r w:rsidRPr="006C2603">
        <w:rPr>
          <w:highlight w:val="white"/>
        </w:rPr>
        <w:t>Sum(</w:t>
      </w:r>
      <w:proofErr w:type="gramEnd"/>
      <w:r w:rsidRPr="006C2603">
        <w:rPr>
          <w:highlight w:val="white"/>
        </w:rPr>
        <w:t>rf =&gt; rf.Quantity / 100 * rf.Food.Fat),2);</w:t>
      </w:r>
    </w:p>
    <w:p w14:paraId="2DA9D1AD" w14:textId="0EE389D2" w:rsidR="006C2603" w:rsidRPr="006C2603" w:rsidRDefault="006C2603" w:rsidP="006C2603">
      <w:pPr>
        <w:pStyle w:val="Kd"/>
        <w:rPr>
          <w:highlight w:val="white"/>
        </w:rPr>
      </w:pPr>
      <w:r w:rsidRPr="006C2603">
        <w:rPr>
          <w:highlight w:val="white"/>
        </w:rPr>
        <w:t xml:space="preserve">            </w:t>
      </w:r>
      <w:proofErr w:type="gramStart"/>
      <w:r w:rsidRPr="006C2603">
        <w:rPr>
          <w:highlight w:val="white"/>
        </w:rPr>
        <w:t>recipe</w:t>
      </w:r>
      <w:proofErr w:type="gramEnd"/>
      <w:r w:rsidRPr="006C2603">
        <w:rPr>
          <w:highlight w:val="white"/>
        </w:rPr>
        <w:t>.SumCalorie = recipeFoods</w:t>
      </w:r>
    </w:p>
    <w:p w14:paraId="1C8CAE85" w14:textId="292F5605" w:rsidR="006C2603" w:rsidRPr="006C2603" w:rsidRDefault="006C2603" w:rsidP="006C2603">
      <w:pPr>
        <w:pStyle w:val="Kd"/>
        <w:rPr>
          <w:highlight w:val="white"/>
        </w:rPr>
      </w:pPr>
      <w:r w:rsidRPr="006C2603">
        <w:rPr>
          <w:highlight w:val="white"/>
        </w:rPr>
        <w:tab/>
      </w:r>
      <w:r w:rsidRPr="006C2603">
        <w:rPr>
          <w:highlight w:val="white"/>
        </w:rPr>
        <w:tab/>
      </w:r>
      <w:r w:rsidRPr="006C2603">
        <w:rPr>
          <w:highlight w:val="white"/>
        </w:rPr>
        <w:tab/>
        <w:t>.</w:t>
      </w:r>
      <w:proofErr w:type="gramStart"/>
      <w:r w:rsidRPr="006C2603">
        <w:rPr>
          <w:highlight w:val="white"/>
        </w:rPr>
        <w:t>Sum(</w:t>
      </w:r>
      <w:proofErr w:type="gramEnd"/>
      <w:r w:rsidRPr="006C2603">
        <w:rPr>
          <w:highlight w:val="white"/>
        </w:rPr>
        <w:t>rf =&gt; rf.Quan</w:t>
      </w:r>
      <w:r w:rsidR="00E53DE7">
        <w:rPr>
          <w:highlight w:val="white"/>
        </w:rPr>
        <w:t>tity / 100 * rf.Food.Calorie)</w:t>
      </w:r>
      <w:r w:rsidRPr="006C2603">
        <w:rPr>
          <w:highlight w:val="white"/>
        </w:rPr>
        <w:t>;</w:t>
      </w:r>
    </w:p>
    <w:p w14:paraId="2B8B77BF" w14:textId="5C0FF324" w:rsidR="00424A2E" w:rsidRPr="006C2603" w:rsidRDefault="006C2603" w:rsidP="006C2603">
      <w:pPr>
        <w:pStyle w:val="Kd"/>
      </w:pPr>
      <w:r w:rsidRPr="006C2603">
        <w:rPr>
          <w:highlight w:val="white"/>
        </w:rPr>
        <w:t xml:space="preserve">         }</w:t>
      </w:r>
      <w:r w:rsidRPr="006C2603">
        <w:t xml:space="preserve"> </w:t>
      </w:r>
    </w:p>
    <w:p w14:paraId="70C1F304" w14:textId="59B3A6D9" w:rsidR="00314E2F" w:rsidRDefault="00314E2F" w:rsidP="00314E2F">
      <w:r>
        <w:t>A ciklus belsejében végzem el a matematikai számításokat: az alapanyagok 100 grammra vetített értékeit a felhasználó által megadott mennyiséggel (Quantity) súlyozom, majd ezeket folyamatosan hozzáadom a recept összesített makróihoz (fehérje, zsír, szénhidrát, kalória)</w:t>
      </w:r>
      <w:r w:rsidR="00911FA5">
        <w:t>, amelyet 2 tizedes jegyre kerekítek</w:t>
      </w:r>
      <w:r>
        <w:t>.</w:t>
      </w:r>
    </w:p>
    <w:p w14:paraId="5CBCE91A" w14:textId="3F09E135" w:rsidR="00314E2F" w:rsidRDefault="00314E2F" w:rsidP="00943388">
      <w:r>
        <w:t>A számítás mellett minden lépésben létrehozok egy RecipeFoods kapcsoló</w:t>
      </w:r>
      <w:r w:rsidR="008B0C7C">
        <w:t xml:space="preserve"> </w:t>
      </w:r>
      <w:r>
        <w:t>rekordot is, amely rögzíti, hogy az adott recepthez melyik ételből mennyi tartozik.</w:t>
      </w:r>
    </w:p>
    <w:p w14:paraId="6CA76330" w14:textId="0C4E11DE" w:rsidR="00ED2427" w:rsidRDefault="00314E2F" w:rsidP="0008679E">
      <w:r>
        <w:t xml:space="preserve">Végezetül a kész Recipe entitást (a hozzárendelt RecipeFoods listával együtt) egyetlen </w:t>
      </w:r>
      <w:proofErr w:type="gramStart"/>
      <w:r>
        <w:t>tranzakcióban</w:t>
      </w:r>
      <w:proofErr w:type="gramEnd"/>
      <w:r>
        <w:t xml:space="preserve"> mentem el az adatbázisba a</w:t>
      </w:r>
      <w:r w:rsidR="00D34B15">
        <w:t xml:space="preserve"> SaveChangesAsync hívással. </w:t>
      </w:r>
      <w:r>
        <w:t>Ez</w:t>
      </w:r>
      <w:r w:rsidR="00A20A1E">
        <w:t>zel</w:t>
      </w:r>
      <w:r>
        <w:t xml:space="preserve"> a megoldás </w:t>
      </w:r>
      <w:r w:rsidR="00A20A1E">
        <w:t xml:space="preserve">rendszer </w:t>
      </w:r>
      <w:proofErr w:type="gramStart"/>
      <w:r w:rsidR="00A20A1E">
        <w:t>automatikusan</w:t>
      </w:r>
      <w:proofErr w:type="gramEnd"/>
      <w:r w:rsidR="00A20A1E">
        <w:t xml:space="preserve"> </w:t>
      </w:r>
      <w:r>
        <w:t>végzi el a makrotápanyagok összesítését a kiválasztott alapanyagok alapján.</w:t>
      </w:r>
    </w:p>
    <w:p w14:paraId="56A21832" w14:textId="00672770" w:rsidR="00A46230" w:rsidRDefault="00CF6896" w:rsidP="00A46230">
      <w:pPr>
        <w:pStyle w:val="Cmsor3"/>
      </w:pPr>
      <w:bookmarkStart w:id="64" w:name="_Toc216294321"/>
      <w:r>
        <w:t>Naplózás</w:t>
      </w:r>
      <w:bookmarkEnd w:id="64"/>
    </w:p>
    <w:p w14:paraId="7D4EAD90" w14:textId="77777777" w:rsidR="004466AA" w:rsidRDefault="004466AA" w:rsidP="004466AA">
      <w:r>
        <w:t xml:space="preserve">Az alkalmazás központi </w:t>
      </w:r>
      <w:proofErr w:type="gramStart"/>
      <w:r>
        <w:t>funkciója</w:t>
      </w:r>
      <w:proofErr w:type="gramEnd"/>
      <w:r>
        <w:t xml:space="preserve"> a napi táplálkozás és aktivitás nyomon követése. Ezt a </w:t>
      </w:r>
      <w:proofErr w:type="gramStart"/>
      <w:r>
        <w:t>komplex</w:t>
      </w:r>
      <w:proofErr w:type="gramEnd"/>
      <w:r>
        <w:t xml:space="preserve"> logikát nem egyetlen monolitikus osztályban, hanem több, egymásra épülő szolgáltatás (DailyNoteService, MealEntriesService, MealFoodsService) együttműködésével valósítottam meg. Ez a felépítés biztosítja a rendszer modularitását és a felelősségi körök tiszta szétválasztását.</w:t>
      </w:r>
    </w:p>
    <w:p w14:paraId="4E656772" w14:textId="6F8BCF22" w:rsidR="004466AA" w:rsidRDefault="004466AA" w:rsidP="004466AA">
      <w:pPr>
        <w:pStyle w:val="Cmsor4"/>
      </w:pPr>
      <w:r>
        <w:lastRenderedPageBreak/>
        <w:t>DailyNote életciklusa (Inicializálás)</w:t>
      </w:r>
    </w:p>
    <w:p w14:paraId="233E5D41" w14:textId="11072DC2" w:rsidR="004466AA" w:rsidRDefault="004466AA" w:rsidP="004466AA">
      <w:r>
        <w:t>A naplózási folyamat alapja, hogy létezzen az adott napra vonatkozó keretrendszer. Ezt a DailyNoteService vezérli. Amikor a felhasználó belép a napló felületre, a rendszer ellen</w:t>
      </w:r>
      <w:r w:rsidRPr="006075D4">
        <w:t xml:space="preserve">őrzi a </w:t>
      </w:r>
      <w:r w:rsidR="00424A2E" w:rsidRPr="006075D4">
        <w:t>napi</w:t>
      </w:r>
      <w:r w:rsidRPr="006075D4">
        <w:t xml:space="preserve"> bejegyzés</w:t>
      </w:r>
      <w:r>
        <w:t xml:space="preserve"> meglétét. Hiány esetén a CreateDailyNote metódus automatikusan létrehozza azt, és ami a legfontosabb: ebben a pillanatban rögzíti a felhasználó aktuális céljait (</w:t>
      </w:r>
      <w:proofErr w:type="gramStart"/>
      <w:r>
        <w:t>a</w:t>
      </w:r>
      <w:proofErr w:type="gramEnd"/>
      <w:r>
        <w:t xml:space="preserve"> UserProfile-ból átmásolja a TargetCalorie, TargetProtein stb. értékeket). Ez a tervezési dönté</w:t>
      </w:r>
      <w:r w:rsidR="006075D4">
        <w:t>s biztosítja az adatbiztonságot,</w:t>
      </w:r>
      <w:r>
        <w:t xml:space="preserve"> ha a felhasználó később módosítja a </w:t>
      </w:r>
      <w:proofErr w:type="gramStart"/>
      <w:r>
        <w:t>profilját</w:t>
      </w:r>
      <w:proofErr w:type="gramEnd"/>
      <w:r>
        <w:t>, a múltbeli naplói nem torzulnak, azok megőrzik az akkori célértékeket.</w:t>
      </w:r>
    </w:p>
    <w:p w14:paraId="2A8C3C1D" w14:textId="75A0276F" w:rsidR="004466AA" w:rsidRDefault="004466AA" w:rsidP="00FB50ED">
      <w:pPr>
        <w:pStyle w:val="Cmsor4"/>
      </w:pPr>
      <w:r>
        <w:t>É</w:t>
      </w:r>
      <w:r w:rsidR="00FB50ED">
        <w:t xml:space="preserve">tkezések </w:t>
      </w:r>
      <w:proofErr w:type="gramStart"/>
      <w:r w:rsidR="00FB50ED">
        <w:t>hierarchiája</w:t>
      </w:r>
      <w:proofErr w:type="gramEnd"/>
      <w:r w:rsidR="00FB50ED">
        <w:t xml:space="preserve"> (MealEntries</w:t>
      </w:r>
      <w:r>
        <w:t>)</w:t>
      </w:r>
    </w:p>
    <w:p w14:paraId="60EAF289" w14:textId="0700CEE6" w:rsidR="004466AA" w:rsidRDefault="004466AA" w:rsidP="004466AA">
      <w:r>
        <w:t xml:space="preserve">A naplón belüli étkezések (pl. Reggeli, Ebéd) kezelését a MealEntriesService végzi. A rendszert úgy terveztem, hogy egy DailyNote tetszőleges számú étkezést tartalmazhat, amelyeket a </w:t>
      </w:r>
      <w:proofErr w:type="gramStart"/>
      <w:r>
        <w:t xml:space="preserve">MealType </w:t>
      </w:r>
      <w:r w:rsidR="006075D4">
        <w:t xml:space="preserve"> adatok</w:t>
      </w:r>
      <w:proofErr w:type="gramEnd"/>
      <w:r w:rsidR="00CC23BF">
        <w:t xml:space="preserve"> </w:t>
      </w:r>
      <w:r>
        <w:t>(pl. "Reggeli", "Vacsora") alapján kategorizálok. Ez a réteg felel az adott napszak összesített tápértékeinek (SumCalorie, SumProtein) tárolásáért, amelyeket a rendszer valós időben frissít, amint a felhasználó új tételt ad hozzá.</w:t>
      </w:r>
    </w:p>
    <w:p w14:paraId="30674EFB" w14:textId="741A7240" w:rsidR="004466AA" w:rsidRDefault="004466AA" w:rsidP="00FB50ED">
      <w:pPr>
        <w:pStyle w:val="Cmsor4"/>
      </w:pPr>
      <w:r>
        <w:t xml:space="preserve"> Tételek rögzítése </w:t>
      </w:r>
      <w:r w:rsidR="00720A1A">
        <w:t>és a s</w:t>
      </w:r>
      <w:r>
        <w:t>zámítási lánc (Recalculation Chain)</w:t>
      </w:r>
    </w:p>
    <w:p w14:paraId="064DCB87" w14:textId="0A7B5E1A" w:rsidR="004466AA" w:rsidRDefault="004466AA" w:rsidP="004466AA">
      <w:r>
        <w:t xml:space="preserve">A legalsó szinten a </w:t>
      </w:r>
      <w:proofErr w:type="gramStart"/>
      <w:r>
        <w:t>konkrét</w:t>
      </w:r>
      <w:proofErr w:type="gramEnd"/>
      <w:r>
        <w:t xml:space="preserve"> ételek és receptek hozzáadása történik, amit a MealFoodsService és MealRecipesService kezelnek. A legnagyobb kihívást itt az adatok </w:t>
      </w:r>
      <w:proofErr w:type="gramStart"/>
      <w:r w:rsidRPr="00CC23BF">
        <w:t>konzisztenciájának</w:t>
      </w:r>
      <w:proofErr w:type="gramEnd"/>
      <w:r w:rsidRPr="00CC23BF">
        <w:t xml:space="preserve"> </w:t>
      </w:r>
      <w:r>
        <w:t>megőrzése jelentette minden egyes módosítás után.</w:t>
      </w:r>
    </w:p>
    <w:p w14:paraId="7185B36F" w14:textId="20A4F2B0" w:rsidR="004466AA" w:rsidRDefault="004466AA" w:rsidP="004466AA">
      <w:r>
        <w:t xml:space="preserve">Erre egy többlépcsős újraszámolási láncot (Recalculation Chain) </w:t>
      </w:r>
      <w:r w:rsidR="00E842EC" w:rsidRPr="00CC23BF">
        <w:t>alkalmaztam</w:t>
      </w:r>
      <w:r>
        <w:t>:</w:t>
      </w:r>
    </w:p>
    <w:p w14:paraId="42882716" w14:textId="1C52CFA6" w:rsidR="004466AA" w:rsidRPr="00F1542B" w:rsidRDefault="004466AA" w:rsidP="0053415C">
      <w:r>
        <w:t>A felhasználó hozzáad egy ételt (pl. 200g csirkemell). A Me</w:t>
      </w:r>
      <w:r w:rsidR="00CC23BF">
        <w:t>alFoodsService elmenti a tételt, majd</w:t>
      </w:r>
      <w:r>
        <w:t xml:space="preserve"> szolgáltatás azonnal lekéri a</w:t>
      </w:r>
      <w:r w:rsidR="00133916">
        <w:t>z érintett étkezéshez (MealEntries</w:t>
      </w:r>
      <w:r>
        <w:t>) tartozó összes ételt és receptet,</w:t>
      </w:r>
      <w:r w:rsidR="0053415C">
        <w:t xml:space="preserve"> majd újra</w:t>
      </w:r>
      <w:proofErr w:type="gramStart"/>
      <w:r w:rsidR="0053415C">
        <w:t>kalkulálja</w:t>
      </w:r>
      <w:proofErr w:type="gramEnd"/>
      <w:r w:rsidR="0053415C">
        <w:t xml:space="preserve"> az étkezés </w:t>
      </w:r>
      <w:r>
        <w:t>tápértékeit (</w:t>
      </w:r>
      <w:r w:rsidRPr="00F1542B">
        <w:t>RecalculateMealEntryNutrition).</w:t>
      </w:r>
      <w:r w:rsidR="0053415C" w:rsidRPr="00F1542B">
        <w:t xml:space="preserve"> </w:t>
      </w:r>
      <w:r w:rsidRPr="00F1542B">
        <w:t xml:space="preserve">A lánc végén a rendszer meghívja a DailyNoteService-t, amely </w:t>
      </w:r>
      <w:r w:rsidR="00E313E9" w:rsidRPr="00F1542B">
        <w:t>összegzi az összes étkezés adatá</w:t>
      </w:r>
      <w:r w:rsidRPr="00F1542B">
        <w:t>t, és frissíti a napi főösszegeket.</w:t>
      </w:r>
    </w:p>
    <w:p w14:paraId="0E9387EF" w14:textId="3839DEE1" w:rsidR="00ED2427" w:rsidRPr="00F1542B" w:rsidRDefault="004466AA" w:rsidP="00FB50ED">
      <w:r w:rsidRPr="00F1542B">
        <w:t xml:space="preserve">Ez a </w:t>
      </w:r>
      <w:proofErr w:type="gramStart"/>
      <w:r w:rsidRPr="00F1542B">
        <w:t>hierarchikus</w:t>
      </w:r>
      <w:proofErr w:type="gramEnd"/>
      <w:r w:rsidRPr="00F1542B">
        <w:t xml:space="preserve"> működés garantálja, hogy a felhasználó a felületen (pl. a folyamatsávokon) mindig matematikai pontossággal a helyes, aktuális értékeket lássa, függetlenül attól, hogy egyszerű ételt v</w:t>
      </w:r>
      <w:r w:rsidR="00FB50ED" w:rsidRPr="00F1542B">
        <w:t>agy</w:t>
      </w:r>
      <w:r w:rsidR="00E313E9" w:rsidRPr="00F1542B">
        <w:t xml:space="preserve"> összetett</w:t>
      </w:r>
      <w:r w:rsidR="00FB50ED" w:rsidRPr="00F1542B">
        <w:t xml:space="preserve"> receptet rögzített.</w:t>
      </w:r>
    </w:p>
    <w:p w14:paraId="3E6A5064" w14:textId="0D0FCDAC" w:rsidR="00AB0977" w:rsidRPr="00F1542B" w:rsidRDefault="00AB0977" w:rsidP="00AB0977">
      <w:pPr>
        <w:pStyle w:val="Cmsor4"/>
      </w:pPr>
      <w:r w:rsidRPr="00F1542B">
        <w:lastRenderedPageBreak/>
        <w:t>Testsúly naplózása</w:t>
      </w:r>
    </w:p>
    <w:p w14:paraId="789DEC65" w14:textId="7F3D69EE" w:rsidR="00653B84" w:rsidRDefault="00AB0977" w:rsidP="00653B84">
      <w:r>
        <w:t>A testsúlyváltozás követése</w:t>
      </w:r>
      <w:r w:rsidR="00651FBE">
        <w:t xml:space="preserve"> </w:t>
      </w:r>
      <w:r w:rsidR="00230980" w:rsidRPr="00F1542B">
        <w:t>lényeges</w:t>
      </w:r>
      <w:r>
        <w:t xml:space="preserve"> </w:t>
      </w:r>
      <w:proofErr w:type="gramStart"/>
      <w:r>
        <w:t>funkció</w:t>
      </w:r>
      <w:proofErr w:type="gramEnd"/>
      <w:r w:rsidR="00F1542B">
        <w:t>,</w:t>
      </w:r>
      <w:r>
        <w:t xml:space="preserve"> a célok elérés</w:t>
      </w:r>
      <w:r w:rsidR="00230980">
        <w:t xml:space="preserve">e érdekében, amit </w:t>
      </w:r>
      <w:r>
        <w:t>a DailyNoteService UpdateWeight</w:t>
      </w:r>
      <w:r w:rsidR="00651FBE" w:rsidRPr="00F1542B">
        <w:t>-tel valósítottam meg</w:t>
      </w:r>
      <w:r w:rsidR="00F1542B">
        <w:t xml:space="preserve">. </w:t>
      </w:r>
      <w:r w:rsidR="00653B84">
        <w:t xml:space="preserve">A rendszer az </w:t>
      </w:r>
      <w:proofErr w:type="gramStart"/>
      <w:r w:rsidR="00653B84">
        <w:t>aktuális</w:t>
      </w:r>
      <w:proofErr w:type="gramEnd"/>
      <w:r w:rsidR="00653B84">
        <w:t xml:space="preserve"> napi naplóbejegyzésben (DailyNote) tárolja el a mért súlyt. Ez teszi lehetővé a későbbi történeti visszatekint</w:t>
      </w:r>
      <w:r w:rsidR="00F1542B">
        <w:t xml:space="preserve">ést és a grafikonos ábrázolást. A </w:t>
      </w:r>
      <w:r w:rsidR="00653B84">
        <w:t xml:space="preserve">következő napi testsúly az itt megadott adattal fog </w:t>
      </w:r>
      <w:proofErr w:type="gramStart"/>
      <w:r w:rsidR="00653B84" w:rsidRPr="00F1542B">
        <w:t>inicializálódni</w:t>
      </w:r>
      <w:proofErr w:type="gramEnd"/>
      <w:r w:rsidR="00653B84">
        <w:t>.</w:t>
      </w:r>
    </w:p>
    <w:p w14:paraId="618C0F89" w14:textId="77777777" w:rsidR="00EB3177" w:rsidRDefault="00EB3177" w:rsidP="00EB3177">
      <w:pPr>
        <w:pStyle w:val="Cmsor4"/>
      </w:pPr>
      <w:r>
        <w:t>Sporttevékenységek kezelése</w:t>
      </w:r>
    </w:p>
    <w:p w14:paraId="1ECE3BA2" w14:textId="16331DB7" w:rsidR="00EB3177" w:rsidRPr="00AB0977" w:rsidRDefault="00EB3177" w:rsidP="00371DD9">
      <w:r w:rsidRPr="00AB0977">
        <w:t xml:space="preserve">A rendszer nemcsak a bevitelt, hanem az energiafelhasználást is nyomon követi. A sporttevékenységek rögzítését és kalkulációját </w:t>
      </w:r>
      <w:proofErr w:type="gramStart"/>
      <w:r w:rsidRPr="00AB0977">
        <w:t>a</w:t>
      </w:r>
      <w:proofErr w:type="gramEnd"/>
      <w:r w:rsidRPr="00AB0977">
        <w:t xml:space="preserve"> UserActivityServi</w:t>
      </w:r>
      <w:r w:rsidR="00371DD9">
        <w:t xml:space="preserve">ce osztályban valósítottam meg. </w:t>
      </w:r>
      <w:r w:rsidRPr="00AB0977">
        <w:t>A folyamat a felhasználó által megadott időtartam és a kiválasz</w:t>
      </w:r>
      <w:r>
        <w:t>tott mozgásforma alapján zajlik.</w:t>
      </w:r>
    </w:p>
    <w:p w14:paraId="73469794" w14:textId="7E7D6348" w:rsidR="00EB3177" w:rsidRPr="00371DD9" w:rsidRDefault="00EB3177" w:rsidP="00371DD9">
      <w:proofErr w:type="gramStart"/>
      <w:r w:rsidRPr="00AB0977">
        <w:t>A</w:t>
      </w:r>
      <w:proofErr w:type="gramEnd"/>
      <w:r w:rsidRPr="00AB0977">
        <w:t xml:space="preserve"> első lépéseként a rendszer lekéri a választott mozgásformához tartozó katalógusadatokat (ActivityCatalog), amely tartalmazza az egységnyi időre (p</w:t>
      </w:r>
      <w:r w:rsidR="00371DD9">
        <w:t xml:space="preserve">l. 60 perc) eső kalóriaégetést. </w:t>
      </w:r>
      <w:r w:rsidRPr="00AB0977">
        <w:t xml:space="preserve">A rendszer </w:t>
      </w:r>
      <w:proofErr w:type="gramStart"/>
      <w:r w:rsidRPr="00AB0977">
        <w:t>automatikusan</w:t>
      </w:r>
      <w:proofErr w:type="gramEnd"/>
      <w:r w:rsidRPr="00AB0977">
        <w:t xml:space="preserve"> elvégzi a számítást: a katalógusértéket arányosítja a felhasználó által megadott időtartammal (Duration).</w:t>
      </w:r>
      <w:r w:rsidR="00371DD9">
        <w:t xml:space="preserve"> </w:t>
      </w:r>
      <w:r w:rsidRPr="00AB0977">
        <w:t>A mentést követően a szolgáltatás azonnal meghívja a DailyNoteService-t, hogy frissítse az adott naphoz tartozó összesített „elégetett kalória” mezőt, így a felhasználó valós időben látja az energiamérlegének változását.</w:t>
      </w:r>
    </w:p>
    <w:p w14:paraId="7CE6F907" w14:textId="77777777" w:rsidR="00EB3177" w:rsidRDefault="00EB3177" w:rsidP="00653B84"/>
    <w:p w14:paraId="0B5E22FA" w14:textId="5DAE090C" w:rsidR="00BA41DD" w:rsidRPr="00BA41DD" w:rsidRDefault="00BA41DD" w:rsidP="00653B84">
      <w:pPr>
        <w:pStyle w:val="Cmsor3"/>
      </w:pPr>
      <w:bookmarkStart w:id="65" w:name="_Toc216294322"/>
      <w:r w:rsidRPr="00BA41DD">
        <w:t>Adatszolgáltatás a vizualizációhoz (Grafikon és Naptár)</w:t>
      </w:r>
      <w:bookmarkEnd w:id="65"/>
    </w:p>
    <w:p w14:paraId="3AA1117C" w14:textId="2A7156EF" w:rsidR="00BA41DD" w:rsidRPr="00BA41DD" w:rsidRDefault="00BA41DD" w:rsidP="00BA41DD">
      <w:r w:rsidRPr="00BA41DD">
        <w:t xml:space="preserve">A frontend oldali vizualizáció (súlygrafikon, naptárnézet) kiszolgálása érdekében a backend specifikus végpontokat biztosít, amelyek </w:t>
      </w:r>
      <w:r>
        <w:t>adatokat szolgáltatnak.</w:t>
      </w:r>
    </w:p>
    <w:p w14:paraId="4238D665" w14:textId="60FF1F80" w:rsidR="00BA41DD" w:rsidRPr="00BA41DD" w:rsidRDefault="00BA41DD" w:rsidP="00235B08">
      <w:pPr>
        <w:pStyle w:val="Listaszerbekezds"/>
        <w:numPr>
          <w:ilvl w:val="0"/>
          <w:numId w:val="21"/>
        </w:numPr>
      </w:pPr>
      <w:r w:rsidRPr="00BA41DD">
        <w:t xml:space="preserve">Naptárnézet: </w:t>
      </w:r>
      <w:r w:rsidR="00AE5B83">
        <w:t>A felhasználó itt</w:t>
      </w:r>
      <w:r w:rsidR="00A51427">
        <w:t xml:space="preserve"> </w:t>
      </w:r>
      <w:proofErr w:type="gramStart"/>
      <w:r w:rsidR="00A51427" w:rsidRPr="00371DD9">
        <w:t>tudja</w:t>
      </w:r>
      <w:proofErr w:type="gramEnd"/>
      <w:r w:rsidR="00A51427">
        <w:t xml:space="preserve"> </w:t>
      </w:r>
      <w:r w:rsidR="00AE5B83">
        <w:t>kiválasztani mely napi bejegyzését szeretné megtekinte</w:t>
      </w:r>
      <w:r w:rsidR="009B1E35">
        <w:t>ni</w:t>
      </w:r>
      <w:r w:rsidR="00371DD9">
        <w:t>.</w:t>
      </w:r>
    </w:p>
    <w:p w14:paraId="459435E9" w14:textId="7B056459" w:rsidR="00BA41DD" w:rsidRPr="00E82B1E" w:rsidRDefault="00371DD9" w:rsidP="00235B08">
      <w:pPr>
        <w:pStyle w:val="Listaszerbekezds"/>
        <w:numPr>
          <w:ilvl w:val="0"/>
          <w:numId w:val="21"/>
        </w:numPr>
      </w:pPr>
      <w:r>
        <w:t>Súlygrafikon: I</w:t>
      </w:r>
      <w:r w:rsidR="00BA41DD" w:rsidRPr="00BA41DD">
        <w:t>dőrendben adja vissza a rögzített testsúly</w:t>
      </w:r>
      <w:r w:rsidR="008B0C7C">
        <w:t xml:space="preserve"> </w:t>
      </w:r>
      <w:r w:rsidR="00BA41DD" w:rsidRPr="00BA41DD">
        <w:t xml:space="preserve">adatokat. Mivel a DailyNote tartalmazza a DailyWeight mezőt és a CreatedAt </w:t>
      </w:r>
      <w:proofErr w:type="gramStart"/>
      <w:r w:rsidR="00BA41DD" w:rsidRPr="00BA41DD">
        <w:t>dátumot</w:t>
      </w:r>
      <w:proofErr w:type="gramEnd"/>
      <w:r w:rsidR="00BA41DD" w:rsidRPr="00BA41DD">
        <w:t>, egy egyszerű LINQ lekérdezéssel kinyerhető a felhasználó súlyváltozásának teljes története, amit a frontend közvetlenül a diagram kirajzolásához használ.</w:t>
      </w:r>
    </w:p>
    <w:p w14:paraId="51FF45CB" w14:textId="071F3EF4" w:rsidR="00A46230" w:rsidRDefault="00CF6896" w:rsidP="00A46230">
      <w:pPr>
        <w:pStyle w:val="Cmsor3"/>
      </w:pPr>
      <w:bookmarkStart w:id="66" w:name="_Toc216294323"/>
      <w:r>
        <w:lastRenderedPageBreak/>
        <w:t>API Dokumentáció</w:t>
      </w:r>
      <w:bookmarkEnd w:id="66"/>
      <w:r>
        <w:t xml:space="preserve"> </w:t>
      </w:r>
    </w:p>
    <w:p w14:paraId="44B619F6" w14:textId="15FC4254" w:rsidR="00ED2427" w:rsidRDefault="00ED2427" w:rsidP="00ED2427">
      <w:r>
        <w:t>A modern webfejlesztésben elengedhetetlen az API megfelelő dokumentálása. Erre a célra a Swagger/OpenAPI szabványt használtam, amelyet az NSwag eszköztárral egészítettem ki.</w:t>
      </w:r>
    </w:p>
    <w:p w14:paraId="65F9933A" w14:textId="2A47D176" w:rsidR="00ED2427" w:rsidRDefault="00ED2427" w:rsidP="00ED2427">
      <w:r>
        <w:t>A Program.cs-ben konfiguráltam a Swagger generátort, amely futásidőben feltérképezi a Controllereket és a DTO-kat, majd létrehoz egy interaktív dokumentációs felületet (/swagger).</w:t>
      </w:r>
    </w:p>
    <w:p w14:paraId="581D9BC8" w14:textId="7FADFD49" w:rsidR="00CF6896" w:rsidRDefault="00ED2427" w:rsidP="00ED2427">
      <w:r>
        <w:t xml:space="preserve">Ennek a megoldásnak a legnagyobb előnye a frontend fejlesztés során jelentkezett. Az NSwag </w:t>
      </w:r>
      <w:r w:rsidR="00371DD9">
        <w:t>alkalmazás</w:t>
      </w:r>
      <w:r>
        <w:t xml:space="preserve"> segítségével egyetlen kattintással képes voltam legenerálni a teljes TypeScript </w:t>
      </w:r>
      <w:proofErr w:type="gramStart"/>
      <w:r>
        <w:t>kliens</w:t>
      </w:r>
      <w:proofErr w:type="gramEnd"/>
      <w:r>
        <w:t xml:space="preserve"> kódot (NswagGenerated.ts). Ez azt jelentette, hogy a frontend oldalon nem kellett manuálisan megírnom a HTTP hívásokat és a</w:t>
      </w:r>
      <w:r w:rsidR="00371DD9">
        <w:t xml:space="preserve"> modelleket, hanem egy típusos </w:t>
      </w:r>
      <w:r>
        <w:t>támogatott szolgáltatást kaptam, ami</w:t>
      </w:r>
      <w:r w:rsidR="009619E2">
        <w:t xml:space="preserve"> </w:t>
      </w:r>
      <w:r w:rsidR="009619E2" w:rsidRPr="00371DD9">
        <w:t>jelentősen</w:t>
      </w:r>
      <w:r>
        <w:t xml:space="preserve"> csökkentette a hibalehetőségeket és felgyorsította a munkát</w:t>
      </w:r>
      <w:r w:rsidR="00371DD9">
        <w:t xml:space="preserve">(Az alkalmazás beállítási egy külön fájlban </w:t>
      </w:r>
      <w:proofErr w:type="gramStart"/>
      <w:r w:rsidR="00371DD9">
        <w:t>tárolódnak</w:t>
      </w:r>
      <w:proofErr w:type="gramEnd"/>
      <w:r w:rsidR="00371DD9">
        <w:t xml:space="preserve"> amire érdemes vigyázni. Esetemben előfordult, hogy fejlesztés során kitöröltem ezt a </w:t>
      </w:r>
      <w:proofErr w:type="gramStart"/>
      <w:r w:rsidR="00371DD9">
        <w:t>fájl</w:t>
      </w:r>
      <w:proofErr w:type="gramEnd"/>
      <w:r w:rsidR="00371DD9">
        <w:t xml:space="preserve"> és órákat töltöttem azzal, hogy újra rájöjjek mi volt a helyes beállítás.) </w:t>
      </w:r>
      <w:r>
        <w:t>.</w:t>
      </w:r>
    </w:p>
    <w:p w14:paraId="02EE2386" w14:textId="3174FF6E" w:rsidR="00CF6896" w:rsidRDefault="00CF6896" w:rsidP="00A46230">
      <w:pPr>
        <w:pStyle w:val="Cmsor2"/>
      </w:pPr>
      <w:bookmarkStart w:id="67" w:name="_Toc216294324"/>
      <w:r>
        <w:t>A Frontend megvalósítása</w:t>
      </w:r>
      <w:bookmarkEnd w:id="67"/>
      <w:r>
        <w:t xml:space="preserve"> </w:t>
      </w:r>
    </w:p>
    <w:p w14:paraId="04D57352" w14:textId="4316DE00" w:rsidR="00CF6896" w:rsidRDefault="00905DE3" w:rsidP="004703B9">
      <w:r>
        <w:t xml:space="preserve"> </w:t>
      </w:r>
      <w:r w:rsidR="004703B9" w:rsidRPr="004703B9">
        <w:t>A f</w:t>
      </w:r>
      <w:r w:rsidR="00AB0977">
        <w:t>elhasználói felületet Angular 19</w:t>
      </w:r>
      <w:r w:rsidR="004703B9" w:rsidRPr="004703B9">
        <w:t xml:space="preserve"> keretrendszer segítségével, modern egyoldalas alkalmazásként (SPA) valósítottam meg. A </w:t>
      </w:r>
      <w:proofErr w:type="gramStart"/>
      <w:r w:rsidR="004703B9" w:rsidRPr="004703B9">
        <w:t>kliens</w:t>
      </w:r>
      <w:proofErr w:type="gramEnd"/>
      <w:r w:rsidR="004703B9" w:rsidRPr="004703B9">
        <w:t xml:space="preserve"> oldali fejlesztés során a fő célom egy reszponzív, gyors és a backenddel szorosan integrált felület kialakítása volt. Ebben az alfejezetben bemutatom a </w:t>
      </w:r>
      <w:proofErr w:type="gramStart"/>
      <w:r w:rsidR="004703B9" w:rsidRPr="004703B9">
        <w:t>kliens</w:t>
      </w:r>
      <w:proofErr w:type="gramEnd"/>
      <w:r w:rsidR="004703B9" w:rsidRPr="004703B9">
        <w:t xml:space="preserve"> architektúráját, a backenddel való kommunikáció módját, valamint a legösszetettebb komponensek belső logikáját</w:t>
      </w:r>
      <w:r w:rsidR="004703B9">
        <w:t>.</w:t>
      </w:r>
    </w:p>
    <w:p w14:paraId="1603FD41" w14:textId="79D11372" w:rsidR="008E4028" w:rsidRDefault="00905DE3" w:rsidP="00D26590">
      <w:pPr>
        <w:pStyle w:val="Cmsor3"/>
      </w:pPr>
      <w:bookmarkStart w:id="68" w:name="_Toc216294325"/>
      <w:proofErr w:type="gramStart"/>
      <w:r w:rsidRPr="00D26590">
        <w:t>Kliens</w:t>
      </w:r>
      <w:proofErr w:type="gramEnd"/>
      <w:r w:rsidR="00720A1A">
        <w:t xml:space="preserve"> oldali architektúra és m</w:t>
      </w:r>
      <w:r>
        <w:t>odularitás</w:t>
      </w:r>
      <w:bookmarkEnd w:id="68"/>
    </w:p>
    <w:p w14:paraId="390E0423" w14:textId="4F7588DB" w:rsidR="008E4028" w:rsidRPr="008E4028" w:rsidRDefault="008E4028" w:rsidP="008E4028">
      <w:pPr>
        <w:rPr>
          <w:lang w:eastAsia="hu-HU"/>
        </w:rPr>
      </w:pPr>
      <w:r w:rsidRPr="008E4028">
        <w:t>Az Angular alkalmazásomat tudatosan moduláris architektúrára terveztem, hogy a kód átlátható, karbantartható és logikusan</w:t>
      </w:r>
      <w:r w:rsidR="00DB2262">
        <w:t xml:space="preserve"> </w:t>
      </w:r>
      <w:r w:rsidRPr="00D211DE">
        <w:t xml:space="preserve">strukturált </w:t>
      </w:r>
      <w:r w:rsidRPr="008E4028">
        <w:t xml:space="preserve">legyen. A fejlesztés során a „Separation of Concerns” (Felelősségi körök szétválasztása) elvét követtem, így az alkalmazás különböző </w:t>
      </w:r>
      <w:proofErr w:type="gramStart"/>
      <w:r w:rsidRPr="008E4028">
        <w:t>funkcionális</w:t>
      </w:r>
      <w:proofErr w:type="gramEnd"/>
      <w:r w:rsidRPr="008E4028">
        <w:t xml:space="preserve"> egységeit dedikált könyvtárakba és modulokba szerveztem a src/app mappán belül.</w:t>
      </w:r>
    </w:p>
    <w:p w14:paraId="169448FA" w14:textId="3DAF07AF" w:rsidR="008E4028" w:rsidRPr="008E4028" w:rsidRDefault="008E4028" w:rsidP="005C24E1">
      <w:pPr>
        <w:pStyle w:val="Cmsor4"/>
        <w:rPr>
          <w:lang w:eastAsia="hu-HU"/>
        </w:rPr>
      </w:pPr>
      <w:r w:rsidRPr="008E4028">
        <w:rPr>
          <w:lang w:eastAsia="hu-HU"/>
        </w:rPr>
        <w:lastRenderedPageBreak/>
        <w:t>Moduláris felépítés</w:t>
      </w:r>
    </w:p>
    <w:p w14:paraId="51C04CAE" w14:textId="77777777" w:rsidR="008E4028" w:rsidRPr="008E4028" w:rsidRDefault="008E4028" w:rsidP="008E4028">
      <w:pPr>
        <w:rPr>
          <w:lang w:eastAsia="hu-HU"/>
        </w:rPr>
      </w:pPr>
      <w:r w:rsidRPr="008E4028">
        <w:rPr>
          <w:lang w:eastAsia="hu-HU"/>
        </w:rPr>
        <w:t xml:space="preserve">A monolitikus </w:t>
      </w:r>
      <w:proofErr w:type="gramStart"/>
      <w:r w:rsidRPr="008E4028">
        <w:rPr>
          <w:lang w:eastAsia="hu-HU"/>
        </w:rPr>
        <w:t>struktúra</w:t>
      </w:r>
      <w:proofErr w:type="gramEnd"/>
      <w:r w:rsidRPr="008E4028">
        <w:rPr>
          <w:lang w:eastAsia="hu-HU"/>
        </w:rPr>
        <w:t xml:space="preserve"> helyett (ahol minden egyetlen modulban van) három fő modulra bontottam az alkalmazást:</w:t>
      </w:r>
    </w:p>
    <w:p w14:paraId="594A7FFB" w14:textId="4E9ADE37" w:rsidR="008E4028" w:rsidRPr="008E4028" w:rsidRDefault="008E4028" w:rsidP="008E4028">
      <w:pPr>
        <w:rPr>
          <w:lang w:eastAsia="hu-HU"/>
        </w:rPr>
      </w:pPr>
      <w:r w:rsidRPr="008E4028">
        <w:rPr>
          <w:lang w:eastAsia="hu-HU"/>
        </w:rPr>
        <w:t xml:space="preserve">AppModule (Fő belépési pont): Ez a gyökérmodul (app.module.ts), amely összefogja az alkalmazást. Itt importálom a </w:t>
      </w:r>
      <w:proofErr w:type="gramStart"/>
      <w:r w:rsidRPr="008E4028">
        <w:rPr>
          <w:lang w:eastAsia="hu-HU"/>
        </w:rPr>
        <w:t>globális</w:t>
      </w:r>
      <w:proofErr w:type="gramEnd"/>
      <w:r w:rsidRPr="008E4028">
        <w:rPr>
          <w:lang w:eastAsia="hu-HU"/>
        </w:rPr>
        <w:t xml:space="preserve"> függőségeket (pl. BrowserModule, HttpClientModule). Ez a </w:t>
      </w:r>
      <w:proofErr w:type="gramStart"/>
      <w:r w:rsidRPr="008E4028">
        <w:rPr>
          <w:lang w:eastAsia="hu-HU"/>
        </w:rPr>
        <w:t>modul felelős</w:t>
      </w:r>
      <w:proofErr w:type="gramEnd"/>
      <w:r w:rsidRPr="008E4028">
        <w:rPr>
          <w:lang w:eastAsia="hu-HU"/>
        </w:rPr>
        <w:t xml:space="preserve"> az alkalmazás elindításáért és az alapvető navigáció kezeléséért.</w:t>
      </w:r>
    </w:p>
    <w:p w14:paraId="1A1CB90C" w14:textId="7BD13D0D" w:rsidR="008E4028" w:rsidRPr="008E4028" w:rsidRDefault="008E4028" w:rsidP="008E4028">
      <w:pPr>
        <w:rPr>
          <w:lang w:eastAsia="hu-HU"/>
        </w:rPr>
      </w:pPr>
      <w:r w:rsidRPr="008E4028">
        <w:rPr>
          <w:lang w:eastAsia="hu-HU"/>
        </w:rPr>
        <w:t>AccountModule (Felhasználókezelés): A felhasználói azonosítással és fiókkezeléssel kapcsolatos összes logikát egy dedikált modulba (AccountModule) szerveztem ki. Ide tartoznak a bejelentkezés (LoginComponent), a regisztráció (RegisterComponent), valamint a jelszó</w:t>
      </w:r>
      <w:r w:rsidR="008B0C7C">
        <w:rPr>
          <w:lang w:eastAsia="hu-HU"/>
        </w:rPr>
        <w:t xml:space="preserve"> </w:t>
      </w:r>
      <w:r w:rsidRPr="008E4028">
        <w:rPr>
          <w:lang w:eastAsia="hu-HU"/>
        </w:rPr>
        <w:t xml:space="preserve">visszaállítás </w:t>
      </w:r>
      <w:proofErr w:type="gramStart"/>
      <w:r w:rsidRPr="008E4028">
        <w:rPr>
          <w:lang w:eastAsia="hu-HU"/>
        </w:rPr>
        <w:t>komponensei</w:t>
      </w:r>
      <w:proofErr w:type="gramEnd"/>
      <w:r w:rsidRPr="008E4028">
        <w:rPr>
          <w:lang w:eastAsia="hu-HU"/>
        </w:rPr>
        <w:t xml:space="preserve">. Ezzel a megoldással elértem, hogy a hitelesítési logika fizikailag is elkülönüljön az alkalmazás üzleti </w:t>
      </w:r>
      <w:proofErr w:type="gramStart"/>
      <w:r w:rsidRPr="008E4028">
        <w:rPr>
          <w:lang w:eastAsia="hu-HU"/>
        </w:rPr>
        <w:t>funkcióitól</w:t>
      </w:r>
      <w:proofErr w:type="gramEnd"/>
      <w:r w:rsidRPr="008E4028">
        <w:rPr>
          <w:lang w:eastAsia="hu-HU"/>
        </w:rPr>
        <w:t>, ami átláthatóbbá tette a kódbázist.</w:t>
      </w:r>
    </w:p>
    <w:p w14:paraId="5AF3B44F" w14:textId="4833B50E" w:rsidR="008E4028" w:rsidRPr="008E4028" w:rsidRDefault="008E4028" w:rsidP="008E4028">
      <w:pPr>
        <w:rPr>
          <w:lang w:eastAsia="hu-HU"/>
        </w:rPr>
      </w:pPr>
      <w:r w:rsidRPr="008E4028">
        <w:rPr>
          <w:lang w:eastAsia="hu-HU"/>
        </w:rPr>
        <w:t>SharedModule (Megosztott erőforrások): A kódduplikáció elkerülése (DRY - Don't Repeat Yourself elv) érdekében létrehoztam egy SharedModule-t. Ide gyűjtö</w:t>
      </w:r>
      <w:r w:rsidR="00574BAB">
        <w:rPr>
          <w:lang w:eastAsia="hu-HU"/>
        </w:rPr>
        <w:t>ttem minden olyan</w:t>
      </w:r>
      <w:r w:rsidR="0068463F">
        <w:rPr>
          <w:lang w:eastAsia="hu-HU"/>
        </w:rPr>
        <w:t xml:space="preserve"> </w:t>
      </w:r>
      <w:proofErr w:type="gramStart"/>
      <w:r w:rsidR="00574BAB" w:rsidRPr="00D211DE">
        <w:rPr>
          <w:lang w:eastAsia="hu-HU"/>
        </w:rPr>
        <w:t>komponenst</w:t>
      </w:r>
      <w:proofErr w:type="gramEnd"/>
      <w:r w:rsidRPr="008E4028">
        <w:rPr>
          <w:lang w:eastAsia="hu-HU"/>
        </w:rPr>
        <w:t>, amelyet az alkalmazás több pontján is felhasználok.</w:t>
      </w:r>
    </w:p>
    <w:p w14:paraId="52592852" w14:textId="705E258A" w:rsidR="008E4028" w:rsidRDefault="008E4028" w:rsidP="00235B08">
      <w:pPr>
        <w:pStyle w:val="Listaszerbekezds"/>
        <w:numPr>
          <w:ilvl w:val="0"/>
          <w:numId w:val="22"/>
        </w:numPr>
        <w:rPr>
          <w:lang w:eastAsia="hu-HU"/>
        </w:rPr>
      </w:pPr>
      <w:r w:rsidRPr="008E4028">
        <w:rPr>
          <w:lang w:eastAsia="hu-HU"/>
        </w:rPr>
        <w:t xml:space="preserve">Itt </w:t>
      </w:r>
      <w:proofErr w:type="gramStart"/>
      <w:r w:rsidRPr="008E4028">
        <w:rPr>
          <w:lang w:eastAsia="hu-HU"/>
        </w:rPr>
        <w:t>deklaráltam</w:t>
      </w:r>
      <w:proofErr w:type="gramEnd"/>
      <w:r w:rsidRPr="008E4028">
        <w:rPr>
          <w:lang w:eastAsia="hu-HU"/>
        </w:rPr>
        <w:t xml:space="preserve"> a ValidationMessagesComponent-et, amely egységesen jeleníti meg az űrlaphibákat.</w:t>
      </w:r>
    </w:p>
    <w:p w14:paraId="66D31D9C" w14:textId="30992574" w:rsidR="00B518F3" w:rsidRPr="008E4028" w:rsidRDefault="00B518F3" w:rsidP="00B518F3">
      <w:pPr>
        <w:pStyle w:val="Listaszerbekezds"/>
        <w:numPr>
          <w:ilvl w:val="0"/>
          <w:numId w:val="22"/>
        </w:numPr>
        <w:rPr>
          <w:lang w:eastAsia="hu-HU"/>
        </w:rPr>
      </w:pPr>
      <w:r w:rsidRPr="008E4028">
        <w:rPr>
          <w:lang w:eastAsia="hu-HU"/>
        </w:rPr>
        <w:t xml:space="preserve">Itt </w:t>
      </w:r>
      <w:proofErr w:type="gramStart"/>
      <w:r w:rsidRPr="008E4028">
        <w:rPr>
          <w:lang w:eastAsia="hu-HU"/>
        </w:rPr>
        <w:t>deklaráltam</w:t>
      </w:r>
      <w:proofErr w:type="gramEnd"/>
      <w:r w:rsidRPr="008E4028">
        <w:rPr>
          <w:lang w:eastAsia="hu-HU"/>
        </w:rPr>
        <w:t xml:space="preserve"> a </w:t>
      </w:r>
      <w:r w:rsidRPr="00B518F3">
        <w:rPr>
          <w:lang w:eastAsia="hu-HU"/>
        </w:rPr>
        <w:t>ConfirmDialogComponent</w:t>
      </w:r>
      <w:r w:rsidRPr="008E4028">
        <w:rPr>
          <w:lang w:eastAsia="hu-HU"/>
        </w:rPr>
        <w:t>-et, amely</w:t>
      </w:r>
      <w:r>
        <w:rPr>
          <w:lang w:eastAsia="hu-HU"/>
        </w:rPr>
        <w:t>et egységesen használtam az elemek törlésének megerősítésére.</w:t>
      </w:r>
    </w:p>
    <w:p w14:paraId="416CA1AA" w14:textId="77777777" w:rsidR="008E4028" w:rsidRPr="008E4028" w:rsidRDefault="008E4028" w:rsidP="00235B08">
      <w:pPr>
        <w:pStyle w:val="Listaszerbekezds"/>
        <w:numPr>
          <w:ilvl w:val="0"/>
          <w:numId w:val="22"/>
        </w:numPr>
        <w:rPr>
          <w:lang w:eastAsia="hu-HU"/>
        </w:rPr>
      </w:pPr>
      <w:r w:rsidRPr="008E4028">
        <w:rPr>
          <w:lang w:eastAsia="hu-HU"/>
        </w:rPr>
        <w:t xml:space="preserve">Ide került a NotificationComponent is, amely a felugró visszajelzéseket kezeli. Ennek a modulnak a használata lehetővé tette, hogy ezeket a </w:t>
      </w:r>
      <w:proofErr w:type="gramStart"/>
      <w:r w:rsidRPr="008E4028">
        <w:rPr>
          <w:lang w:eastAsia="hu-HU"/>
        </w:rPr>
        <w:t>komponenseket</w:t>
      </w:r>
      <w:proofErr w:type="gramEnd"/>
      <w:r w:rsidRPr="008E4028">
        <w:rPr>
          <w:lang w:eastAsia="hu-HU"/>
        </w:rPr>
        <w:t xml:space="preserve"> bárhol egyszerűen beilleszthessem, anélkül, hogy újra kellene definiálnom őket.</w:t>
      </w:r>
    </w:p>
    <w:p w14:paraId="7F82C25B" w14:textId="3AC6900D" w:rsidR="008E4028" w:rsidRPr="008E4028" w:rsidRDefault="008E4028" w:rsidP="005C24E1">
      <w:pPr>
        <w:pStyle w:val="Cmsor4"/>
        <w:rPr>
          <w:lang w:eastAsia="hu-HU"/>
        </w:rPr>
      </w:pPr>
      <w:r w:rsidRPr="008E4028">
        <w:rPr>
          <w:lang w:eastAsia="hu-HU"/>
        </w:rPr>
        <w:t>Könyvtárstruktúra</w:t>
      </w:r>
    </w:p>
    <w:p w14:paraId="566727D3" w14:textId="77777777" w:rsidR="008E4028" w:rsidRPr="008E4028" w:rsidRDefault="008E4028" w:rsidP="008E4028">
      <w:pPr>
        <w:rPr>
          <w:lang w:eastAsia="hu-HU"/>
        </w:rPr>
      </w:pPr>
      <w:r w:rsidRPr="008E4028">
        <w:rPr>
          <w:lang w:eastAsia="hu-HU"/>
        </w:rPr>
        <w:t xml:space="preserve">A </w:t>
      </w:r>
      <w:proofErr w:type="gramStart"/>
      <w:r w:rsidRPr="008E4028">
        <w:rPr>
          <w:lang w:eastAsia="hu-HU"/>
        </w:rPr>
        <w:t>fájl</w:t>
      </w:r>
      <w:proofErr w:type="gramEnd"/>
      <w:r w:rsidRPr="008E4028">
        <w:rPr>
          <w:lang w:eastAsia="hu-HU"/>
        </w:rPr>
        <w:t>rendszer szintjén is szétválasztottam az üzleti és a technikai logikát:</w:t>
      </w:r>
    </w:p>
    <w:p w14:paraId="4E6FB2C7" w14:textId="7C052DCA" w:rsidR="008E4028" w:rsidRPr="008E4028" w:rsidRDefault="008E4028" w:rsidP="00235B08">
      <w:pPr>
        <w:pStyle w:val="Listaszerbekezds"/>
        <w:numPr>
          <w:ilvl w:val="0"/>
          <w:numId w:val="23"/>
        </w:numPr>
        <w:rPr>
          <w:lang w:eastAsia="hu-HU"/>
        </w:rPr>
      </w:pPr>
      <w:r w:rsidRPr="008E4028">
        <w:rPr>
          <w:lang w:eastAsia="hu-HU"/>
        </w:rPr>
        <w:t xml:space="preserve">pages könyvtár: </w:t>
      </w:r>
      <w:proofErr w:type="gramStart"/>
      <w:r w:rsidRPr="008E4028">
        <w:rPr>
          <w:lang w:eastAsia="hu-HU"/>
        </w:rPr>
        <w:t>Ide helyeztem</w:t>
      </w:r>
      <w:proofErr w:type="gramEnd"/>
      <w:r w:rsidRPr="008E4028">
        <w:rPr>
          <w:lang w:eastAsia="hu-HU"/>
        </w:rPr>
        <w:t xml:space="preserve"> az alkalmazás "érdemi" oldalait, ahol a felhasználó a napi tevékenységét végzi. Itt találhatóak a naplózás (daily-note), a receptkezelés (recipes, create-recipes) és a profilkezelés (create-profile)</w:t>
      </w:r>
      <w:r w:rsidR="00B518F3">
        <w:rPr>
          <w:lang w:eastAsia="hu-HU"/>
        </w:rPr>
        <w:t xml:space="preserve">, étel kezélés(food, create-food), </w:t>
      </w:r>
      <w:proofErr w:type="gramStart"/>
      <w:r w:rsidR="00B518F3">
        <w:rPr>
          <w:lang w:eastAsia="hu-HU"/>
        </w:rPr>
        <w:t>aktivitás kezelés</w:t>
      </w:r>
      <w:proofErr w:type="gramEnd"/>
      <w:r w:rsidR="00B518F3">
        <w:rPr>
          <w:lang w:eastAsia="hu-HU"/>
        </w:rPr>
        <w:t xml:space="preserve"> (activity-catalog, create-</w:t>
      </w:r>
      <w:r w:rsidR="00B518F3" w:rsidRPr="00B518F3">
        <w:rPr>
          <w:lang w:eastAsia="hu-HU"/>
        </w:rPr>
        <w:t xml:space="preserve"> </w:t>
      </w:r>
      <w:r w:rsidR="00B518F3">
        <w:rPr>
          <w:lang w:eastAsia="hu-HU"/>
        </w:rPr>
        <w:t>activity-catalog) és az ezek működéséhez szükséges egyéb</w:t>
      </w:r>
      <w:r w:rsidRPr="008E4028">
        <w:rPr>
          <w:lang w:eastAsia="hu-HU"/>
        </w:rPr>
        <w:t xml:space="preserve"> </w:t>
      </w:r>
      <w:r w:rsidR="00B518F3">
        <w:rPr>
          <w:lang w:eastAsia="hu-HU"/>
        </w:rPr>
        <w:t>komponensek</w:t>
      </w:r>
      <w:r w:rsidRPr="008E4028">
        <w:rPr>
          <w:lang w:eastAsia="hu-HU"/>
        </w:rPr>
        <w:t xml:space="preserve">. </w:t>
      </w:r>
    </w:p>
    <w:p w14:paraId="43CB1442" w14:textId="3A17104F" w:rsidR="008E4028" w:rsidRDefault="008E4028" w:rsidP="00235B08">
      <w:pPr>
        <w:pStyle w:val="Listaszerbekezds"/>
        <w:numPr>
          <w:ilvl w:val="0"/>
          <w:numId w:val="23"/>
        </w:numPr>
        <w:rPr>
          <w:lang w:eastAsia="hu-HU"/>
        </w:rPr>
      </w:pPr>
      <w:r w:rsidRPr="008E4028">
        <w:rPr>
          <w:lang w:eastAsia="hu-HU"/>
        </w:rPr>
        <w:lastRenderedPageBreak/>
        <w:t>shared könyvtár: Ez tartalmazza a technikai infrastruktúrát: a modelleket (DTO-k), a Guard-okat (útvonalvédelem), az Interceptorokat (token kezelés) és az újrafelhasználható UI elemeket.</w:t>
      </w:r>
    </w:p>
    <w:p w14:paraId="21D98111" w14:textId="676A6E53" w:rsidR="00F52CED" w:rsidRDefault="00F52CED" w:rsidP="00F52CED">
      <w:pPr>
        <w:pStyle w:val="Kp"/>
        <w:rPr>
          <w:lang w:eastAsia="hu-HU"/>
        </w:rPr>
      </w:pPr>
      <w:r w:rsidRPr="00F52CED">
        <w:rPr>
          <w:noProof/>
          <w:lang w:eastAsia="hu-HU"/>
        </w:rPr>
        <w:drawing>
          <wp:inline distT="0" distB="0" distL="0" distR="0" wp14:anchorId="54620F45" wp14:editId="276575DF">
            <wp:extent cx="2657475" cy="7049212"/>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8618" cy="7052245"/>
                    </a:xfrm>
                    <a:prstGeom prst="rect">
                      <a:avLst/>
                    </a:prstGeom>
                  </pic:spPr>
                </pic:pic>
              </a:graphicData>
            </a:graphic>
          </wp:inline>
        </w:drawing>
      </w:r>
    </w:p>
    <w:p w14:paraId="791745E8" w14:textId="18DAF181" w:rsidR="00F52CED" w:rsidRDefault="00F52CED" w:rsidP="00F52CED">
      <w:pPr>
        <w:pStyle w:val="Kpalrs"/>
        <w:rPr>
          <w:lang w:eastAsia="hu-HU"/>
        </w:rPr>
      </w:pPr>
      <w:r>
        <w:t>6. ábra Könyvtárstruktúra</w:t>
      </w:r>
    </w:p>
    <w:p w14:paraId="375FEE1F" w14:textId="77777777" w:rsidR="00F52CED" w:rsidRPr="008E4028" w:rsidRDefault="00F52CED" w:rsidP="00F52CED">
      <w:pPr>
        <w:pStyle w:val="Listaszerbekezds"/>
        <w:ind w:left="720" w:firstLine="0"/>
        <w:rPr>
          <w:lang w:eastAsia="hu-HU"/>
        </w:rPr>
      </w:pPr>
    </w:p>
    <w:p w14:paraId="5B9C5CDC" w14:textId="233BAF91" w:rsidR="004703B9" w:rsidRDefault="004703B9" w:rsidP="005C24E1">
      <w:pPr>
        <w:pStyle w:val="Cmsor4"/>
        <w:rPr>
          <w:szCs w:val="24"/>
          <w:lang w:eastAsia="hu-HU"/>
        </w:rPr>
      </w:pPr>
      <w:r>
        <w:lastRenderedPageBreak/>
        <w:t>Az alkalmazás kerete (Layout)</w:t>
      </w:r>
    </w:p>
    <w:p w14:paraId="26DF8715" w14:textId="24617B7A" w:rsidR="008E4028" w:rsidRDefault="008E4028" w:rsidP="008E4028">
      <w:r>
        <w:t>A felhasználói felület vázát és az alkalmazás belépési pontját az AppComponent adja. Ennek implementálásakor három fő technikai kihívást kellett megoldanom: a res</w:t>
      </w:r>
      <w:r w:rsidR="00B518F3">
        <w:t xml:space="preserve">zponzív, mindig az oldal alján elhelyezkedő </w:t>
      </w:r>
      <w:r>
        <w:t>láblécet (Footer)</w:t>
      </w:r>
      <w:r w:rsidR="00536A7C">
        <w:t xml:space="preserve">, </w:t>
      </w:r>
      <w:r>
        <w:t xml:space="preserve">a </w:t>
      </w:r>
      <w:proofErr w:type="gramStart"/>
      <w:r>
        <w:t>navigáció</w:t>
      </w:r>
      <w:proofErr w:type="gramEnd"/>
      <w:r>
        <w:t xml:space="preserve"> reaktív állapotkezelését, val</w:t>
      </w:r>
      <w:r w:rsidR="00B518F3">
        <w:t xml:space="preserve">amint a felhasználói élmény érdekében az aktuális friss adatok megjelenítése </w:t>
      </w:r>
      <w:r>
        <w:t>az oldal újratöltésekor.</w:t>
      </w:r>
    </w:p>
    <w:p w14:paraId="13B55DA0" w14:textId="0E7C5942" w:rsidR="008E4028" w:rsidRDefault="008E4028" w:rsidP="00A90922">
      <w:r>
        <w:t xml:space="preserve">Layout technikai megvalósítása (Footer): A webfejlesztésben gyakori </w:t>
      </w:r>
      <w:proofErr w:type="gramStart"/>
      <w:r>
        <w:t>probléma</w:t>
      </w:r>
      <w:proofErr w:type="gramEnd"/>
      <w:r>
        <w:t xml:space="preserve">, hogy kevés tartalom esetén a lábléc "felcsúszik" a képernyő közepére. Ezt a </w:t>
      </w:r>
      <w:proofErr w:type="gramStart"/>
      <w:r>
        <w:t>problémát</w:t>
      </w:r>
      <w:proofErr w:type="gramEnd"/>
      <w:r>
        <w:t xml:space="preserve"> modern CSS Flexbox technikával oldottam meg az app.component.html fájlban. A body elemet flexibilis konténerként </w:t>
      </w:r>
      <w:proofErr w:type="gramStart"/>
      <w:r>
        <w:t>definiáltam</w:t>
      </w:r>
      <w:proofErr w:type="gramEnd"/>
      <w:r>
        <w:t>, amelynek minimális magasságát a képernyő teljes magasságára (min-height: 100vh) állítottam, az elemek irányát pedig oszloposra (flex-direction: column).</w:t>
      </w:r>
    </w:p>
    <w:p w14:paraId="2FD5733B" w14:textId="77777777" w:rsidR="008E4028" w:rsidRDefault="008E4028" w:rsidP="00A90922">
      <w:pPr>
        <w:ind w:firstLine="0"/>
      </w:pPr>
      <w:r>
        <w:t xml:space="preserve">A </w:t>
      </w:r>
      <w:proofErr w:type="gramStart"/>
      <w:r>
        <w:t>struktúra</w:t>
      </w:r>
      <w:proofErr w:type="gramEnd"/>
      <w:r>
        <w:t xml:space="preserve"> három fő elemből áll:</w:t>
      </w:r>
    </w:p>
    <w:p w14:paraId="1983C0B6" w14:textId="21610904" w:rsidR="008E4028" w:rsidRDefault="008E4028" w:rsidP="00235B08">
      <w:pPr>
        <w:pStyle w:val="Listaszerbekezds"/>
        <w:numPr>
          <w:ilvl w:val="0"/>
          <w:numId w:val="20"/>
        </w:numPr>
      </w:pPr>
      <w:r>
        <w:t xml:space="preserve">app-navbar: A felső </w:t>
      </w:r>
      <w:proofErr w:type="gramStart"/>
      <w:r>
        <w:t>navigációs</w:t>
      </w:r>
      <w:proofErr w:type="gramEnd"/>
      <w:r>
        <w:t xml:space="preserve"> sáv fix magassággal.</w:t>
      </w:r>
    </w:p>
    <w:p w14:paraId="764C3CD1" w14:textId="6485B352" w:rsidR="008E4028" w:rsidRDefault="008E4028" w:rsidP="00235B08">
      <w:pPr>
        <w:pStyle w:val="Listaszerbekezds"/>
        <w:numPr>
          <w:ilvl w:val="0"/>
          <w:numId w:val="20"/>
        </w:numPr>
      </w:pPr>
      <w:r>
        <w:t xml:space="preserve">Tartalomtároló (div.container): Ennek az elemnek a flex: 1 stílust adtam. Ez a beállítás arra utasítja a böngészőt, hogy ez az elem töltse ki az összes rendelkezésre álló szabad helyet a fejléc és a lábléc között. Így, ha a tartalom kevés, a </w:t>
      </w:r>
      <w:proofErr w:type="gramStart"/>
      <w:r>
        <w:t>konténer</w:t>
      </w:r>
      <w:proofErr w:type="gramEnd"/>
      <w:r>
        <w:t xml:space="preserve"> akkor is "kinyúlik", és a láblécet a képernyő aljára szorítja.</w:t>
      </w:r>
    </w:p>
    <w:p w14:paraId="47DABC27" w14:textId="7EB6E687" w:rsidR="008E4028" w:rsidRDefault="008E4028" w:rsidP="00235B08">
      <w:pPr>
        <w:pStyle w:val="Listaszerbekezds"/>
        <w:numPr>
          <w:ilvl w:val="0"/>
          <w:numId w:val="20"/>
        </w:numPr>
      </w:pPr>
      <w:r>
        <w:t xml:space="preserve">app-footer: A lábléc, amely így mindig vizuálisan a helyén marad. A FooterComponent-ben dinamikus dátumkezelést is implementáltam (new Date().getFullYear()), hogy a copyright évszám mindig </w:t>
      </w:r>
      <w:proofErr w:type="gramStart"/>
      <w:r>
        <w:t>aktuális</w:t>
      </w:r>
      <w:proofErr w:type="gramEnd"/>
      <w:r>
        <w:t xml:space="preserve"> legyen.</w:t>
      </w:r>
    </w:p>
    <w:p w14:paraId="2F029DF4" w14:textId="605852B0" w:rsidR="008E4028" w:rsidRDefault="008E4028" w:rsidP="0053535E">
      <w:pPr>
        <w:ind w:firstLine="360"/>
      </w:pPr>
      <w:r>
        <w:t xml:space="preserve">Reaktív Navigáció és Menükezelés: A menüpontok láthatóságát (pl. "Login" vs. "Logout") nem </w:t>
      </w:r>
      <w:proofErr w:type="gramStart"/>
      <w:r>
        <w:t>manuális</w:t>
      </w:r>
      <w:proofErr w:type="gramEnd"/>
      <w:r>
        <w:t xml:space="preserve"> változókkal, hanem reaktív módon, az Angular AsyncPipe (| async) segítségével vezérelem. A nézet közvetlenül feliratkozik az AccountService-ben található user$ observable-re.</w:t>
      </w:r>
    </w:p>
    <w:p w14:paraId="4A8E9553" w14:textId="6B175F5B" w:rsidR="008E4028" w:rsidRDefault="008E4028" w:rsidP="00235B08">
      <w:pPr>
        <w:pStyle w:val="Listaszerbekezds"/>
        <w:numPr>
          <w:ilvl w:val="0"/>
          <w:numId w:val="24"/>
        </w:numPr>
      </w:pPr>
      <w:r>
        <w:t xml:space="preserve">Ha az érték </w:t>
      </w:r>
      <w:proofErr w:type="gramStart"/>
      <w:r>
        <w:t>null</w:t>
      </w:r>
      <w:proofErr w:type="gramEnd"/>
      <w:r>
        <w:t>, a rendszer a vendég-menüt (Bejelentkezés, Regisztráció) rendereli ki.</w:t>
      </w:r>
    </w:p>
    <w:p w14:paraId="2AD0BF1B" w14:textId="55C5F20D" w:rsidR="008E4028" w:rsidRDefault="008E4028" w:rsidP="00235B08">
      <w:pPr>
        <w:pStyle w:val="Listaszerbekezds"/>
        <w:numPr>
          <w:ilvl w:val="0"/>
          <w:numId w:val="24"/>
        </w:numPr>
      </w:pPr>
      <w:r>
        <w:t xml:space="preserve">Ha van érvényes User </w:t>
      </w:r>
      <w:proofErr w:type="gramStart"/>
      <w:r>
        <w:t>objektum</w:t>
      </w:r>
      <w:proofErr w:type="gramEnd"/>
      <w:r>
        <w:t>, a rendszer a bejelentkezett nézetet mutatja, megjelenítve a felhasználó keresztnevét és a "Logout" gombot.</w:t>
      </w:r>
    </w:p>
    <w:p w14:paraId="25403744" w14:textId="08E604C6" w:rsidR="008E4028" w:rsidRDefault="008E4028" w:rsidP="008E4028">
      <w:r>
        <w:lastRenderedPageBreak/>
        <w:t xml:space="preserve">A felhasználói élmény javítása érdekében a routerLinkActive="active" </w:t>
      </w:r>
      <w:proofErr w:type="gramStart"/>
      <w:r>
        <w:t>direktívát</w:t>
      </w:r>
      <w:proofErr w:type="gramEnd"/>
      <w:r>
        <w:t xml:space="preserve"> használtam. Ez </w:t>
      </w:r>
      <w:proofErr w:type="gramStart"/>
      <w:r>
        <w:t>automatikusan</w:t>
      </w:r>
      <w:proofErr w:type="gramEnd"/>
      <w:r>
        <w:t xml:space="preserve"> hozzáadja az active CSS osztályt ahhoz a menüponthoz, amelyen a felhasználó éppen tartózkodik, vizuális visszajelzést adva a navigációról.</w:t>
      </w:r>
      <w:r w:rsidR="00536A7C">
        <w:t xml:space="preserve"> Esetemben beállít</w:t>
      </w:r>
      <w:r w:rsidR="00741555">
        <w:t>ottam</w:t>
      </w:r>
      <w:r w:rsidR="00536A7C">
        <w:t xml:space="preserve">, </w:t>
      </w:r>
      <w:r w:rsidR="00741555">
        <w:t xml:space="preserve">hogy az éppen </w:t>
      </w:r>
      <w:proofErr w:type="gramStart"/>
      <w:r w:rsidR="00741555">
        <w:t>aktuális</w:t>
      </w:r>
      <w:proofErr w:type="gramEnd"/>
      <w:r w:rsidR="00741555">
        <w:t xml:space="preserve"> oldalnak gombját más színnel jelezze. </w:t>
      </w:r>
    </w:p>
    <w:p w14:paraId="0CFA2E94" w14:textId="5E8CA187" w:rsidR="008E4028" w:rsidRDefault="008E4028" w:rsidP="008E4028">
      <w:r>
        <w:t xml:space="preserve">Alkalmazás </w:t>
      </w:r>
      <w:proofErr w:type="gramStart"/>
      <w:r>
        <w:t>inicializálása</w:t>
      </w:r>
      <w:proofErr w:type="gramEnd"/>
      <w:r>
        <w:t xml:space="preserve"> és Token-ellenőrzés: Az egyoldalas alkalmazások kritikus pontja, hogy az oldal frissítésekor (F5) ne vesszen el a bejelentkezett állapot</w:t>
      </w:r>
      <w:r w:rsidR="00197DAA">
        <w:t>. Ezt a logikát az AppComponent-ben</w:t>
      </w:r>
      <w:r>
        <w:t xml:space="preserve">, az ngOnInit valósítottam meg a refreshUser() </w:t>
      </w:r>
      <w:proofErr w:type="gramStart"/>
      <w:r>
        <w:t>metódussal</w:t>
      </w:r>
      <w:proofErr w:type="gramEnd"/>
      <w:r>
        <w:t>.</w:t>
      </w:r>
    </w:p>
    <w:p w14:paraId="5F1E781E" w14:textId="06117FA7" w:rsidR="00197DAA" w:rsidRDefault="008E4028" w:rsidP="00197DAA">
      <w:pPr>
        <w:ind w:left="360" w:firstLine="360"/>
      </w:pPr>
      <w:r>
        <w:t>Az alkalmazás indulásakor a rendszer ellenőrzi, van-e elmentett JWT token a böngésző localStorage-ában (</w:t>
      </w:r>
      <w:proofErr w:type="gramStart"/>
      <w:r>
        <w:t>this.accountService.getJWT(</w:t>
      </w:r>
      <w:proofErr w:type="gramEnd"/>
      <w:r>
        <w:t>)).</w:t>
      </w:r>
      <w:r w:rsidR="00197DAA">
        <w:t xml:space="preserve"> </w:t>
      </w:r>
      <w:r>
        <w:t>Ha talál tokent, egy API hívást indít a backend felé (refreshUser), hogy ellenőrizze annak érvényességét és lekérje a friss felhasználói adatokat.</w:t>
      </w:r>
    </w:p>
    <w:p w14:paraId="21F14C12" w14:textId="15079652" w:rsidR="00513517" w:rsidRDefault="008E4028" w:rsidP="00197DAA">
      <w:pPr>
        <w:ind w:left="360" w:firstLine="360"/>
      </w:pPr>
      <w:r>
        <w:t xml:space="preserve">Külön figyelmet fordítottam a lejárt tokenek kezelésére. A subscribe blokk error ágában figyelem a 401 Unauthorized státuszkódot. Ha a szerver elutasítja a tokent (pl. lejárt), a </w:t>
      </w:r>
      <w:proofErr w:type="gramStart"/>
      <w:r>
        <w:t>kliens</w:t>
      </w:r>
      <w:proofErr w:type="gramEnd"/>
      <w:r>
        <w:t xml:space="preserve"> automatikusan kijelentkezteti a felhasználót (logout), és a SharedService-en keresztül egy felugró értesítésben ("Account blocked") tájékoztatja a hiba okáról.</w:t>
      </w:r>
    </w:p>
    <w:p w14:paraId="23654045" w14:textId="0B1286BD" w:rsidR="00905DE3" w:rsidRDefault="00720A1A" w:rsidP="00513517">
      <w:pPr>
        <w:pStyle w:val="Cmsor3"/>
      </w:pPr>
      <w:bookmarkStart w:id="69" w:name="_Toc216294326"/>
      <w:proofErr w:type="gramStart"/>
      <w:r>
        <w:t>Navigáció</w:t>
      </w:r>
      <w:proofErr w:type="gramEnd"/>
      <w:r>
        <w:t xml:space="preserve"> és ú</w:t>
      </w:r>
      <w:r w:rsidR="008B0C7C">
        <w:t xml:space="preserve">tvonal </w:t>
      </w:r>
      <w:r w:rsidR="00905DE3" w:rsidRPr="00513517">
        <w:t>védelem (Routing &amp; Security)</w:t>
      </w:r>
      <w:bookmarkEnd w:id="69"/>
    </w:p>
    <w:p w14:paraId="4F4ED7D0" w14:textId="601155DB" w:rsidR="0083074D" w:rsidRPr="0083074D" w:rsidRDefault="0083074D" w:rsidP="0083074D">
      <w:r w:rsidRPr="0083074D">
        <w:t xml:space="preserve">Egy egyoldalas alkalmazásnál (SPA) kritikus fontosságú a </w:t>
      </w:r>
      <w:proofErr w:type="gramStart"/>
      <w:r w:rsidRPr="0083074D">
        <w:t>kliens</w:t>
      </w:r>
      <w:proofErr w:type="gramEnd"/>
      <w:r w:rsidRPr="0083074D">
        <w:t xml:space="preserve"> oldali útvonalválasztás (Routing) helyes konfigurálása, hiszen ez határozza meg, hogy a felhasználó milyen tartalmat lát az URL alapján, anélkül, hogy az </w:t>
      </w:r>
      <w:r w:rsidRPr="00511390">
        <w:t>oldal újra</w:t>
      </w:r>
      <w:r w:rsidR="005C2794" w:rsidRPr="00511390">
        <w:t xml:space="preserve"> </w:t>
      </w:r>
      <w:r w:rsidRPr="00511390">
        <w:t>töltődne</w:t>
      </w:r>
      <w:r w:rsidRPr="0083074D">
        <w:t xml:space="preserve">. Ezt a logikát az Angular beépített RouterModule-jára építve, az app-routing.module.ts </w:t>
      </w:r>
      <w:proofErr w:type="gramStart"/>
      <w:r w:rsidRPr="0083074D">
        <w:t>fájlban</w:t>
      </w:r>
      <w:proofErr w:type="gramEnd"/>
      <w:r w:rsidRPr="0083074D">
        <w:t xml:space="preserve"> definiáltam.</w:t>
      </w:r>
    </w:p>
    <w:p w14:paraId="1EBA24AD" w14:textId="5ECB3AD9" w:rsidR="0083074D" w:rsidRPr="0083074D" w:rsidRDefault="00720A1A" w:rsidP="005C24E1">
      <w:pPr>
        <w:pStyle w:val="Cmsor4"/>
      </w:pPr>
      <w:r>
        <w:t xml:space="preserve">Útvonalak </w:t>
      </w:r>
      <w:proofErr w:type="gramStart"/>
      <w:r>
        <w:t>definíciója</w:t>
      </w:r>
      <w:proofErr w:type="gramEnd"/>
      <w:r>
        <w:t xml:space="preserve"> és h</w:t>
      </w:r>
      <w:r w:rsidR="0083074D" w:rsidRPr="0083074D">
        <w:t>ierarchiája</w:t>
      </w:r>
    </w:p>
    <w:p w14:paraId="661DB9B7" w14:textId="46684BD4" w:rsidR="0083074D" w:rsidRPr="0083074D" w:rsidRDefault="0083074D" w:rsidP="0083074D">
      <w:r w:rsidRPr="0083074D">
        <w:t xml:space="preserve">A routes tömb összeállításakor logikailag </w:t>
      </w:r>
      <w:r w:rsidR="00EA4F64">
        <w:t xml:space="preserve">több </w:t>
      </w:r>
      <w:r w:rsidRPr="0083074D">
        <w:t>fő csoportba rendeztem az elérési útvonalakat, amelyek különböző hozzáférési szinteket és technikai megoldásokat igényeltek.</w:t>
      </w:r>
    </w:p>
    <w:p w14:paraId="1D6A9C84" w14:textId="370384D2" w:rsidR="0083074D" w:rsidRPr="0083074D" w:rsidRDefault="0083074D" w:rsidP="00513517">
      <w:r w:rsidRPr="0083074D">
        <w:t>Publ</w:t>
      </w:r>
      <w:r w:rsidR="00812CE4">
        <w:t>ikus útvonalak (Public Routes): Azok</w:t>
      </w:r>
      <w:r w:rsidRPr="0083074D">
        <w:t xml:space="preserve"> az oldalakat, amelyek bejelentkezés nélkül is elérhetők bárki számára. Úgy terveztem a rendszert, hogy a látogatók </w:t>
      </w:r>
      <w:r w:rsidRPr="0083074D">
        <w:lastRenderedPageBreak/>
        <w:t>regisztráció nélkül is megtekinthessék az adatbázis tartalmát (katalógusokat), de módosítani ne tudjanak.</w:t>
      </w:r>
    </w:p>
    <w:p w14:paraId="1E03312C" w14:textId="77777777" w:rsidR="0083074D" w:rsidRPr="0083074D" w:rsidRDefault="0083074D" w:rsidP="00235B08">
      <w:pPr>
        <w:pStyle w:val="Listaszerbekezds"/>
        <w:numPr>
          <w:ilvl w:val="0"/>
          <w:numId w:val="26"/>
        </w:numPr>
      </w:pPr>
      <w:r w:rsidRPr="0083074D">
        <w:t>path: 'food': Az ételek listázása (FoodComponent).</w:t>
      </w:r>
    </w:p>
    <w:p w14:paraId="7B8227D1" w14:textId="42A68B86" w:rsidR="0083074D" w:rsidRPr="0083074D" w:rsidRDefault="00EA4F64" w:rsidP="00235B08">
      <w:pPr>
        <w:pStyle w:val="Listaszerbekezds"/>
        <w:numPr>
          <w:ilvl w:val="0"/>
          <w:numId w:val="26"/>
        </w:numPr>
      </w:pPr>
      <w:r>
        <w:t xml:space="preserve">path: 'activitycatalog': A </w:t>
      </w:r>
      <w:r w:rsidR="0083074D" w:rsidRPr="0083074D">
        <w:t>sporttevékenységek katalógusa (ActivityCatalogComponent).</w:t>
      </w:r>
    </w:p>
    <w:p w14:paraId="4B3E7E07" w14:textId="32520107" w:rsidR="0083074D" w:rsidRPr="0083074D" w:rsidRDefault="0083074D" w:rsidP="00235B08">
      <w:pPr>
        <w:pStyle w:val="Listaszerbekezds"/>
        <w:numPr>
          <w:ilvl w:val="0"/>
          <w:numId w:val="26"/>
        </w:numPr>
      </w:pPr>
      <w:r w:rsidRPr="0083074D">
        <w:t>path: 'recipes': A receptek listája (RecipesComponent).</w:t>
      </w:r>
    </w:p>
    <w:p w14:paraId="3834FF58" w14:textId="1F682C10" w:rsidR="0083074D" w:rsidRPr="0083074D" w:rsidRDefault="0083074D" w:rsidP="0083074D">
      <w:r w:rsidRPr="0083074D">
        <w:t xml:space="preserve">Beállítottam egy alapértelmezett átirányítást is: ha a felhasználó </w:t>
      </w:r>
      <w:r w:rsidR="00EA4F64">
        <w:t xml:space="preserve">az üres gyökér útvonalra (path: </w:t>
      </w:r>
      <w:r w:rsidRPr="0083074D">
        <w:t xml:space="preserve">'') érkezik, a rendszer </w:t>
      </w:r>
      <w:proofErr w:type="gramStart"/>
      <w:r w:rsidRPr="0083074D">
        <w:t>automati</w:t>
      </w:r>
      <w:r w:rsidR="00812CE4">
        <w:t>kusan</w:t>
      </w:r>
      <w:proofErr w:type="gramEnd"/>
      <w:r w:rsidR="00812CE4">
        <w:t xml:space="preserve"> a /food oldalra navigálja, </w:t>
      </w:r>
      <w:r w:rsidRPr="0083074D">
        <w:t>így a belépéskor azonnal releváns tartalmat lát.</w:t>
      </w:r>
    </w:p>
    <w:p w14:paraId="6434A191" w14:textId="4A9DD780" w:rsidR="0083074D" w:rsidRPr="0083074D" w:rsidRDefault="00511390" w:rsidP="00511390">
      <w:r>
        <w:t>A</w:t>
      </w:r>
      <w:r w:rsidR="0083074D" w:rsidRPr="0083074D">
        <w:t>z alkalmazásom egyik legfontosabb architektúrális döntése a védett útvonalak csoportosítása volt. Ahelyett, hogy minden egyes szerkesztő felülethez (Create/Edit) külön</w:t>
      </w:r>
      <w:r w:rsidR="008B0C7C">
        <w:t xml:space="preserve"> </w:t>
      </w:r>
      <w:r w:rsidR="0083074D" w:rsidRPr="0083074D">
        <w:t>külön rendeltem volna hozzá a jogosultság</w:t>
      </w:r>
      <w:r w:rsidR="008B0C7C">
        <w:t xml:space="preserve"> </w:t>
      </w:r>
      <w:r w:rsidR="0083074D" w:rsidRPr="0083074D">
        <w:t>ellenőrzést, egyetlen közös szülő útvonalat hoztam létre.</w:t>
      </w:r>
    </w:p>
    <w:p w14:paraId="52272645" w14:textId="623B1242" w:rsidR="007C6DE8" w:rsidRDefault="0083074D" w:rsidP="0083074D">
      <w:r w:rsidRPr="0083074D">
        <w:t xml:space="preserve">Ezt a szülő útvonalat üres útvonalként (path: '') </w:t>
      </w:r>
      <w:proofErr w:type="gramStart"/>
      <w:r w:rsidRPr="0083074D">
        <w:t>definiáltam</w:t>
      </w:r>
      <w:proofErr w:type="gramEnd"/>
      <w:r w:rsidRPr="0083074D">
        <w:t xml:space="preserve">, és ehhez rendeltem hozzá a canActivate: [AuthorizationGuard] védelmet. A tényleges </w:t>
      </w:r>
      <w:proofErr w:type="gramStart"/>
      <w:r w:rsidRPr="0083074D">
        <w:t>funkcionális</w:t>
      </w:r>
      <w:proofErr w:type="gramEnd"/>
      <w:r w:rsidRPr="0083074D">
        <w:t xml:space="preserve"> oldalakat ennek a szülőnek a children (gyermekek) tömbjében helyeztem el.</w:t>
      </w:r>
    </w:p>
    <w:p w14:paraId="061B593C" w14:textId="5A538103" w:rsidR="0083074D" w:rsidRPr="0083074D" w:rsidRDefault="007C6DE8" w:rsidP="007C6DE8">
      <w:pPr>
        <w:spacing w:after="0" w:line="240" w:lineRule="auto"/>
        <w:ind w:firstLine="0"/>
        <w:jc w:val="left"/>
      </w:pPr>
      <w:r>
        <w:br w:type="page"/>
      </w:r>
    </w:p>
    <w:p w14:paraId="21D6D5ED" w14:textId="77777777" w:rsidR="00BD0287" w:rsidRPr="00BD0287" w:rsidRDefault="00BD0287" w:rsidP="00BD0287">
      <w:pPr>
        <w:pStyle w:val="Kd"/>
        <w:rPr>
          <w:lang w:eastAsia="hu-HU"/>
        </w:rPr>
      </w:pPr>
      <w:proofErr w:type="gramStart"/>
      <w:r w:rsidRPr="00BD0287">
        <w:rPr>
          <w:lang w:eastAsia="hu-HU"/>
        </w:rPr>
        <w:lastRenderedPageBreak/>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w:t>
      </w:r>
      <w:r w:rsidRPr="00BD0287">
        <w:rPr>
          <w:lang w:eastAsia="hu-HU"/>
        </w:rPr>
        <w:t xml:space="preserve">, </w:t>
      </w:r>
    </w:p>
    <w:p w14:paraId="49D9A935" w14:textId="77777777" w:rsidR="00BD0287" w:rsidRPr="00BD0287" w:rsidRDefault="00BD0287" w:rsidP="00BD0287">
      <w:pPr>
        <w:pStyle w:val="Kd"/>
        <w:rPr>
          <w:lang w:eastAsia="hu-HU"/>
        </w:rPr>
      </w:pPr>
      <w:r w:rsidRPr="00BD0287">
        <w:rPr>
          <w:color w:val="9CDCFE"/>
          <w:lang w:eastAsia="hu-HU"/>
        </w:rPr>
        <w:t>runGuardsAndResolvers:</w:t>
      </w:r>
      <w:r w:rsidRPr="00BD0287">
        <w:rPr>
          <w:color w:val="CE9178"/>
          <w:lang w:eastAsia="hu-HU"/>
        </w:rPr>
        <w:t>'always'</w:t>
      </w:r>
      <w:r w:rsidRPr="00BD0287">
        <w:rPr>
          <w:lang w:eastAsia="hu-HU"/>
        </w:rPr>
        <w:t>,</w:t>
      </w:r>
    </w:p>
    <w:p w14:paraId="3E3D345D" w14:textId="77777777" w:rsidR="00BD0287" w:rsidRPr="00BD0287" w:rsidRDefault="00BD0287" w:rsidP="00BD0287">
      <w:pPr>
        <w:pStyle w:val="Kd"/>
        <w:rPr>
          <w:lang w:eastAsia="hu-HU"/>
        </w:rPr>
      </w:pPr>
      <w:r w:rsidRPr="00BD0287">
        <w:rPr>
          <w:color w:val="9CDCFE"/>
          <w:lang w:eastAsia="hu-HU"/>
        </w:rPr>
        <w:t>canActivate:</w:t>
      </w:r>
      <w:r w:rsidRPr="00BD0287">
        <w:rPr>
          <w:lang w:eastAsia="hu-HU"/>
        </w:rPr>
        <w:t>[</w:t>
      </w:r>
      <w:r w:rsidRPr="00BD0287">
        <w:rPr>
          <w:color w:val="4EC9B0"/>
          <w:lang w:eastAsia="hu-HU"/>
        </w:rPr>
        <w:t>AuthorizationGuard</w:t>
      </w:r>
      <w:r w:rsidRPr="00BD0287">
        <w:rPr>
          <w:lang w:eastAsia="hu-HU"/>
        </w:rPr>
        <w:t>],</w:t>
      </w:r>
    </w:p>
    <w:p w14:paraId="4D0EB305" w14:textId="77777777" w:rsidR="00BD0287" w:rsidRPr="00BD0287" w:rsidRDefault="00BD0287" w:rsidP="00BD0287">
      <w:pPr>
        <w:pStyle w:val="Kd"/>
        <w:rPr>
          <w:lang w:eastAsia="hu-HU"/>
        </w:rPr>
      </w:pPr>
      <w:r w:rsidRPr="00BD0287">
        <w:rPr>
          <w:color w:val="9CDCFE"/>
          <w:lang w:eastAsia="hu-HU"/>
        </w:rPr>
        <w:t>children:</w:t>
      </w:r>
      <w:proofErr w:type="gramStart"/>
      <w:r w:rsidRPr="00BD0287">
        <w:rPr>
          <w:lang w:eastAsia="hu-HU"/>
        </w:rPr>
        <w:t>[</w:t>
      </w:r>
      <w:proofErr w:type="gramEnd"/>
    </w:p>
    <w:p w14:paraId="47F69B7C" w14:textId="77777777" w:rsidR="00BD0287" w:rsidRPr="00BD0287" w:rsidRDefault="00BD0287" w:rsidP="00BD0287">
      <w:pPr>
        <w:pStyle w:val="Kd"/>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'activitycatalog/create'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CreateActivityCatalogComponent</w:t>
      </w:r>
      <w:r w:rsidRPr="00BD0287">
        <w:rPr>
          <w:lang w:eastAsia="hu-HU"/>
        </w:rPr>
        <w:t xml:space="preserve"> },</w:t>
      </w:r>
    </w:p>
    <w:p w14:paraId="5AB7C7A0" w14:textId="3B30249F" w:rsidR="00BD0287" w:rsidRPr="00BD0287" w:rsidRDefault="0063346F" w:rsidP="00BD0287">
      <w:pPr>
        <w:pStyle w:val="Kd"/>
        <w:rPr>
          <w:lang w:eastAsia="hu-HU"/>
        </w:rPr>
      </w:pPr>
      <w:r>
        <w:rPr>
          <w:lang w:eastAsia="hu-HU"/>
        </w:rPr>
        <w:t>{</w:t>
      </w:r>
      <w:r w:rsidR="00BD0287" w:rsidRPr="00BD0287">
        <w:rPr>
          <w:color w:val="9CDCFE"/>
          <w:lang w:eastAsia="hu-HU"/>
        </w:rPr>
        <w:t>path:</w:t>
      </w:r>
      <w:r w:rsidR="00BD0287" w:rsidRPr="00BD0287">
        <w:rPr>
          <w:lang w:eastAsia="hu-HU"/>
        </w:rPr>
        <w:t xml:space="preserve"> </w:t>
      </w:r>
      <w:r w:rsidR="00BD0287" w:rsidRPr="00BD0287">
        <w:rPr>
          <w:color w:val="CE9178"/>
          <w:lang w:eastAsia="hu-HU"/>
        </w:rPr>
        <w:t>'activitycatalog/edit/</w:t>
      </w:r>
      <w:proofErr w:type="gramStart"/>
      <w:r w:rsidR="00BD0287" w:rsidRPr="00BD0287">
        <w:rPr>
          <w:color w:val="CE9178"/>
          <w:lang w:eastAsia="hu-HU"/>
        </w:rPr>
        <w:t>:id</w:t>
      </w:r>
      <w:proofErr w:type="gramEnd"/>
      <w:r w:rsidR="00BD0287" w:rsidRPr="00BD0287">
        <w:rPr>
          <w:color w:val="CE9178"/>
          <w:lang w:eastAsia="hu-HU"/>
        </w:rPr>
        <w:t>'</w:t>
      </w:r>
      <w:r w:rsidR="00BD0287" w:rsidRPr="00BD0287">
        <w:rPr>
          <w:lang w:eastAsia="hu-HU"/>
        </w:rPr>
        <w:t xml:space="preserve">, </w:t>
      </w:r>
      <w:r w:rsidR="00BD0287" w:rsidRPr="00BD0287">
        <w:rPr>
          <w:color w:val="4EC9B0"/>
          <w:lang w:eastAsia="hu-HU"/>
        </w:rPr>
        <w:t>component</w:t>
      </w:r>
      <w:r w:rsidR="00BD0287" w:rsidRPr="00BD0287">
        <w:rPr>
          <w:color w:val="9CDCFE"/>
          <w:lang w:eastAsia="hu-HU"/>
        </w:rPr>
        <w:t>:</w:t>
      </w:r>
      <w:r w:rsidR="00BD0287" w:rsidRPr="00BD0287">
        <w:rPr>
          <w:lang w:eastAsia="hu-HU"/>
        </w:rPr>
        <w:t xml:space="preserve"> </w:t>
      </w:r>
      <w:r w:rsidR="00BD0287" w:rsidRPr="00BD0287">
        <w:rPr>
          <w:color w:val="4EC9B0"/>
          <w:lang w:eastAsia="hu-HU"/>
        </w:rPr>
        <w:t>CreateActivityCatalogComponent</w:t>
      </w:r>
      <w:r w:rsidR="00BD0287" w:rsidRPr="00BD0287">
        <w:rPr>
          <w:lang w:eastAsia="hu-HU"/>
        </w:rPr>
        <w:t xml:space="preserve"> },</w:t>
      </w:r>
    </w:p>
    <w:p w14:paraId="57722E53" w14:textId="77777777" w:rsidR="00BD0287" w:rsidRPr="00BD0287" w:rsidRDefault="00BD0287" w:rsidP="00BD0287">
      <w:pPr>
        <w:pStyle w:val="Kd"/>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'food/create'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CreateFoodComponent</w:t>
      </w:r>
      <w:r w:rsidRPr="00BD0287">
        <w:rPr>
          <w:lang w:eastAsia="hu-HU"/>
        </w:rPr>
        <w:t xml:space="preserve"> },</w:t>
      </w:r>
    </w:p>
    <w:p w14:paraId="526800E4" w14:textId="77777777" w:rsidR="00BD0287" w:rsidRPr="00BD0287" w:rsidRDefault="00BD0287" w:rsidP="00BD0287">
      <w:pPr>
        <w:pStyle w:val="Kd"/>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'food/edit/:id'</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CreateFoodComponent</w:t>
      </w:r>
      <w:r w:rsidRPr="00BD0287">
        <w:rPr>
          <w:lang w:eastAsia="hu-HU"/>
        </w:rPr>
        <w:t xml:space="preserve"> },</w:t>
      </w:r>
    </w:p>
    <w:p w14:paraId="7AF70364" w14:textId="77777777" w:rsidR="00BD0287" w:rsidRPr="00BD0287" w:rsidRDefault="00BD0287" w:rsidP="00BD0287">
      <w:pPr>
        <w:pStyle w:val="Kd"/>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'recipes/create'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CreateRecipesComponent</w:t>
      </w:r>
      <w:r w:rsidRPr="00BD0287">
        <w:rPr>
          <w:lang w:eastAsia="hu-HU"/>
        </w:rPr>
        <w:t xml:space="preserve"> },</w:t>
      </w:r>
    </w:p>
    <w:p w14:paraId="714A07FD" w14:textId="77777777" w:rsidR="00BD0287" w:rsidRPr="00BD0287" w:rsidRDefault="00BD0287" w:rsidP="00BD0287">
      <w:pPr>
        <w:pStyle w:val="Kd"/>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'recipes/edit/:id'</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CreateRecipesComponent</w:t>
      </w:r>
      <w:r w:rsidRPr="00BD0287">
        <w:rPr>
          <w:lang w:eastAsia="hu-HU"/>
        </w:rPr>
        <w:t xml:space="preserve"> },</w:t>
      </w:r>
    </w:p>
    <w:p w14:paraId="40216E12" w14:textId="77777777" w:rsidR="00BD0287" w:rsidRPr="00BD0287" w:rsidRDefault="00BD0287" w:rsidP="00BD0287">
      <w:pPr>
        <w:pStyle w:val="Kd"/>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'create-profile'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CreateProfileComponent</w:t>
      </w:r>
      <w:r w:rsidRPr="00BD0287">
        <w:rPr>
          <w:lang w:eastAsia="hu-HU"/>
        </w:rPr>
        <w:t xml:space="preserve"> },</w:t>
      </w:r>
    </w:p>
    <w:p w14:paraId="0185B41B" w14:textId="2E1C3120" w:rsidR="00BD0287" w:rsidRDefault="00BD0287" w:rsidP="0063346F">
      <w:pPr>
        <w:pStyle w:val="Kd"/>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'dailynote'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DailyNoteComponent</w:t>
      </w:r>
      <w:r w:rsidRPr="00BD0287">
        <w:rPr>
          <w:lang w:eastAsia="hu-HU"/>
        </w:rPr>
        <w:t xml:space="preserve"> },],},</w:t>
      </w:r>
    </w:p>
    <w:p w14:paraId="75A87408" w14:textId="77777777" w:rsidR="00BA5B15" w:rsidRDefault="00BA5B15" w:rsidP="0063346F">
      <w:pPr>
        <w:pStyle w:val="Kd"/>
        <w:rPr>
          <w:lang w:eastAsia="hu-HU"/>
        </w:rPr>
      </w:pPr>
    </w:p>
    <w:p w14:paraId="2BDC8639" w14:textId="292D43F3" w:rsidR="00BA5B15" w:rsidRPr="00BD0287" w:rsidRDefault="00BA5B15" w:rsidP="00BA5B15">
      <w:pPr>
        <w:pStyle w:val="Kd"/>
        <w:ind w:left="0"/>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w:t>
      </w:r>
      <w:r w:rsidRPr="00BD0287">
        <w:rPr>
          <w:lang w:eastAsia="hu-HU"/>
        </w:rPr>
        <w:t xml:space="preserve">, </w:t>
      </w:r>
    </w:p>
    <w:p w14:paraId="4615FCBE" w14:textId="77777777" w:rsidR="00BA5B15" w:rsidRPr="00BD0287" w:rsidRDefault="00BA5B15" w:rsidP="00BA5B15">
      <w:pPr>
        <w:pStyle w:val="Kd"/>
        <w:rPr>
          <w:lang w:eastAsia="hu-HU"/>
        </w:rPr>
      </w:pPr>
      <w:r w:rsidRPr="00BD0287">
        <w:rPr>
          <w:color w:val="9CDCFE"/>
          <w:lang w:eastAsia="hu-HU"/>
        </w:rPr>
        <w:t>runGuardsAndResolvers:</w:t>
      </w:r>
      <w:r w:rsidRPr="00BD0287">
        <w:rPr>
          <w:color w:val="CE9178"/>
          <w:lang w:eastAsia="hu-HU"/>
        </w:rPr>
        <w:t>'always'</w:t>
      </w:r>
      <w:r w:rsidRPr="00BD0287">
        <w:rPr>
          <w:lang w:eastAsia="hu-HU"/>
        </w:rPr>
        <w:t>,</w:t>
      </w:r>
    </w:p>
    <w:p w14:paraId="548DDC2A" w14:textId="77777777" w:rsidR="00BA5B15" w:rsidRPr="00BD0287" w:rsidRDefault="00BA5B15" w:rsidP="00BA5B15">
      <w:pPr>
        <w:pStyle w:val="Kd"/>
        <w:rPr>
          <w:lang w:eastAsia="hu-HU"/>
        </w:rPr>
      </w:pPr>
      <w:r w:rsidRPr="00BD0287">
        <w:rPr>
          <w:color w:val="9CDCFE"/>
          <w:lang w:eastAsia="hu-HU"/>
        </w:rPr>
        <w:t>canActivate:</w:t>
      </w:r>
      <w:r w:rsidRPr="00BD0287">
        <w:rPr>
          <w:lang w:eastAsia="hu-HU"/>
        </w:rPr>
        <w:t>[</w:t>
      </w:r>
      <w:r w:rsidRPr="00BD0287">
        <w:rPr>
          <w:color w:val="4EC9B0"/>
          <w:lang w:eastAsia="hu-HU"/>
        </w:rPr>
        <w:t>AuthorizationGuard</w:t>
      </w:r>
      <w:r w:rsidRPr="00BD0287">
        <w:rPr>
          <w:lang w:eastAsia="hu-HU"/>
        </w:rPr>
        <w:t>],</w:t>
      </w:r>
    </w:p>
    <w:p w14:paraId="61441A9C" w14:textId="77777777" w:rsidR="00BA5B15" w:rsidRPr="00BD0287" w:rsidRDefault="00BA5B15" w:rsidP="00BA5B15">
      <w:pPr>
        <w:pStyle w:val="Kd"/>
        <w:rPr>
          <w:lang w:eastAsia="hu-HU"/>
        </w:rPr>
      </w:pPr>
      <w:r w:rsidRPr="00BD0287">
        <w:rPr>
          <w:color w:val="9CDCFE"/>
          <w:lang w:eastAsia="hu-HU"/>
        </w:rPr>
        <w:t>children:</w:t>
      </w:r>
      <w:proofErr w:type="gramStart"/>
      <w:r w:rsidRPr="00BD0287">
        <w:rPr>
          <w:lang w:eastAsia="hu-HU"/>
        </w:rPr>
        <w:t>[</w:t>
      </w:r>
      <w:proofErr w:type="gramEnd"/>
    </w:p>
    <w:p w14:paraId="705B7251" w14:textId="77777777" w:rsidR="00BA5B15" w:rsidRPr="00BD0287" w:rsidRDefault="00BA5B15" w:rsidP="00BA5B15">
      <w:pPr>
        <w:pStyle w:val="Kd"/>
        <w:ind w:left="0"/>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'activitycatalog/create'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CreateActivityCatalogComponent</w:t>
      </w:r>
      <w:r w:rsidRPr="00BD0287">
        <w:rPr>
          <w:lang w:eastAsia="hu-HU"/>
        </w:rPr>
        <w:t xml:space="preserve"> },</w:t>
      </w:r>
    </w:p>
    <w:p w14:paraId="7F3D8814" w14:textId="05499F85" w:rsidR="00BA5B15" w:rsidRPr="00BD0287" w:rsidRDefault="00BA5B15" w:rsidP="00BA5B15">
      <w:pPr>
        <w:pStyle w:val="Kd"/>
        <w:ind w:left="0"/>
        <w:rPr>
          <w:lang w:eastAsia="hu-HU"/>
        </w:rPr>
      </w:pPr>
      <w:proofErr w:type="gramStart"/>
      <w:r>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'activitycatalog/edit/:id'</w:t>
      </w:r>
      <w:r w:rsidRPr="00BD0287">
        <w:rPr>
          <w:lang w:eastAsia="hu-HU"/>
        </w:rPr>
        <w:t>,</w:t>
      </w:r>
      <w:r w:rsidRPr="00BD0287">
        <w:rPr>
          <w:color w:val="4EC9B0"/>
          <w:lang w:eastAsia="hu-HU"/>
        </w:rPr>
        <w:t>component</w:t>
      </w:r>
      <w:r w:rsidRPr="00BD0287">
        <w:rPr>
          <w:color w:val="9CDCFE"/>
          <w:lang w:eastAsia="hu-HU"/>
        </w:rPr>
        <w:t>:</w:t>
      </w:r>
      <w:r w:rsidRPr="00BD0287">
        <w:rPr>
          <w:color w:val="4EC9B0"/>
          <w:lang w:eastAsia="hu-HU"/>
        </w:rPr>
        <w:t>CreateActivityCatalogComponent</w:t>
      </w:r>
      <w:r w:rsidRPr="00BD0287">
        <w:rPr>
          <w:lang w:eastAsia="hu-HU"/>
        </w:rPr>
        <w:t xml:space="preserve"> },</w:t>
      </w:r>
    </w:p>
    <w:p w14:paraId="769A74CD" w14:textId="77777777" w:rsidR="00BA5B15" w:rsidRPr="00BD0287" w:rsidRDefault="00BA5B15" w:rsidP="00BA5B15">
      <w:pPr>
        <w:pStyle w:val="Kd"/>
        <w:ind w:left="0"/>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'food/create'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CreateFoodComponent</w:t>
      </w:r>
      <w:r w:rsidRPr="00BD0287">
        <w:rPr>
          <w:lang w:eastAsia="hu-HU"/>
        </w:rPr>
        <w:t xml:space="preserve"> },</w:t>
      </w:r>
    </w:p>
    <w:p w14:paraId="1E7FE153" w14:textId="77777777" w:rsidR="00BA5B15" w:rsidRPr="00BD0287" w:rsidRDefault="00BA5B15" w:rsidP="00BA5B15">
      <w:pPr>
        <w:pStyle w:val="Kd"/>
        <w:ind w:left="0"/>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'food/edit/:id'</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CreateFoodComponent</w:t>
      </w:r>
      <w:r w:rsidRPr="00BD0287">
        <w:rPr>
          <w:lang w:eastAsia="hu-HU"/>
        </w:rPr>
        <w:t xml:space="preserve"> },</w:t>
      </w:r>
    </w:p>
    <w:p w14:paraId="2AF3E294" w14:textId="77777777" w:rsidR="00BA5B15" w:rsidRPr="00BD0287" w:rsidRDefault="00BA5B15" w:rsidP="00BA5B15">
      <w:pPr>
        <w:pStyle w:val="Kd"/>
        <w:ind w:left="0"/>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'recipes/create'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CreateRecipesComponent</w:t>
      </w:r>
      <w:r w:rsidRPr="00BD0287">
        <w:rPr>
          <w:lang w:eastAsia="hu-HU"/>
        </w:rPr>
        <w:t xml:space="preserve"> },</w:t>
      </w:r>
    </w:p>
    <w:p w14:paraId="69480ECC" w14:textId="77777777" w:rsidR="00BA5B15" w:rsidRPr="00BD0287" w:rsidRDefault="00BA5B15" w:rsidP="00BA5B15">
      <w:pPr>
        <w:pStyle w:val="Kd"/>
        <w:ind w:left="0"/>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'recipes/edit/:id'</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CreateRecipesComponent</w:t>
      </w:r>
      <w:r w:rsidRPr="00BD0287">
        <w:rPr>
          <w:lang w:eastAsia="hu-HU"/>
        </w:rPr>
        <w:t xml:space="preserve"> },</w:t>
      </w:r>
    </w:p>
    <w:p w14:paraId="0C6C8972" w14:textId="77777777" w:rsidR="00BA5B15" w:rsidRPr="00BD0287" w:rsidRDefault="00BA5B15" w:rsidP="00BA5B15">
      <w:pPr>
        <w:pStyle w:val="Kd"/>
        <w:ind w:left="0"/>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'create-profile'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CreateProfileComponent</w:t>
      </w:r>
      <w:r w:rsidRPr="00BD0287">
        <w:rPr>
          <w:lang w:eastAsia="hu-HU"/>
        </w:rPr>
        <w:t xml:space="preserve"> },</w:t>
      </w:r>
    </w:p>
    <w:p w14:paraId="3AE18C04" w14:textId="77777777" w:rsidR="00BA5B15" w:rsidRDefault="00BA5B15" w:rsidP="00BA5B15">
      <w:pPr>
        <w:pStyle w:val="Kd"/>
        <w:ind w:left="0"/>
        <w:rPr>
          <w:lang w:eastAsia="hu-HU"/>
        </w:rPr>
      </w:pPr>
      <w:proofErr w:type="gramStart"/>
      <w:r w:rsidRPr="00BD0287">
        <w:rPr>
          <w:lang w:eastAsia="hu-HU"/>
        </w:rPr>
        <w:t xml:space="preserve">{ </w:t>
      </w:r>
      <w:r w:rsidRPr="00BD0287">
        <w:rPr>
          <w:color w:val="9CDCFE"/>
          <w:lang w:eastAsia="hu-HU"/>
        </w:rPr>
        <w:t>path</w:t>
      </w:r>
      <w:proofErr w:type="gramEnd"/>
      <w:r w:rsidRPr="00BD0287">
        <w:rPr>
          <w:color w:val="9CDCFE"/>
          <w:lang w:eastAsia="hu-HU"/>
        </w:rPr>
        <w:t>:</w:t>
      </w:r>
      <w:r w:rsidRPr="00BD0287">
        <w:rPr>
          <w:lang w:eastAsia="hu-HU"/>
        </w:rPr>
        <w:t xml:space="preserve"> </w:t>
      </w:r>
      <w:r w:rsidRPr="00BD0287">
        <w:rPr>
          <w:color w:val="CE9178"/>
          <w:lang w:eastAsia="hu-HU"/>
        </w:rPr>
        <w:t>'dailynote'</w:t>
      </w:r>
      <w:r w:rsidRPr="00BD0287">
        <w:rPr>
          <w:lang w:eastAsia="hu-HU"/>
        </w:rPr>
        <w:t xml:space="preserve">, </w:t>
      </w:r>
      <w:r w:rsidRPr="00BD0287">
        <w:rPr>
          <w:color w:val="4EC9B0"/>
          <w:lang w:eastAsia="hu-HU"/>
        </w:rPr>
        <w:t>component</w:t>
      </w:r>
      <w:r w:rsidRPr="00BD0287">
        <w:rPr>
          <w:color w:val="9CDCFE"/>
          <w:lang w:eastAsia="hu-HU"/>
        </w:rPr>
        <w:t>:</w:t>
      </w:r>
      <w:r w:rsidRPr="00BD0287">
        <w:rPr>
          <w:lang w:eastAsia="hu-HU"/>
        </w:rPr>
        <w:t xml:space="preserve"> </w:t>
      </w:r>
      <w:r w:rsidRPr="00BD0287">
        <w:rPr>
          <w:color w:val="4EC9B0"/>
          <w:lang w:eastAsia="hu-HU"/>
        </w:rPr>
        <w:t>DailyNoteComponent</w:t>
      </w:r>
      <w:r w:rsidRPr="00BD0287">
        <w:rPr>
          <w:lang w:eastAsia="hu-HU"/>
        </w:rPr>
        <w:t xml:space="preserve"> },],},</w:t>
      </w:r>
    </w:p>
    <w:p w14:paraId="53C43529" w14:textId="77777777" w:rsidR="00BA5B15" w:rsidRDefault="00BA5B15" w:rsidP="0063346F">
      <w:pPr>
        <w:pStyle w:val="Kd"/>
        <w:rPr>
          <w:lang w:eastAsia="hu-HU"/>
        </w:rPr>
      </w:pPr>
    </w:p>
    <w:p w14:paraId="261C553B" w14:textId="6499F62B" w:rsidR="0083074D" w:rsidRPr="0083074D" w:rsidRDefault="0083074D" w:rsidP="00513517">
      <w:pPr>
        <w:ind w:firstLine="0"/>
      </w:pPr>
      <w:r w:rsidRPr="0083074D">
        <w:t xml:space="preserve">Ennek a </w:t>
      </w:r>
      <w:proofErr w:type="gramStart"/>
      <w:r w:rsidRPr="0083074D">
        <w:t>hierarchikus</w:t>
      </w:r>
      <w:proofErr w:type="gramEnd"/>
      <w:r w:rsidRPr="0083074D">
        <w:t xml:space="preserve"> felépítésnek kettős előnye van:</w:t>
      </w:r>
    </w:p>
    <w:p w14:paraId="27FE7B59" w14:textId="264C754F" w:rsidR="0083074D" w:rsidRPr="0083074D" w:rsidRDefault="0083074D" w:rsidP="00235B08">
      <w:pPr>
        <w:pStyle w:val="Listaszerbekezds"/>
        <w:numPr>
          <w:ilvl w:val="0"/>
          <w:numId w:val="27"/>
        </w:numPr>
      </w:pPr>
      <w:r w:rsidRPr="0083074D">
        <w:t xml:space="preserve">Öröklődés: A children tömbben lévő összes útvonal (pl. /dailynote, /recipes/create) </w:t>
      </w:r>
      <w:proofErr w:type="gramStart"/>
      <w:r w:rsidRPr="0083074D">
        <w:t>automatikusan</w:t>
      </w:r>
      <w:proofErr w:type="gramEnd"/>
      <w:r w:rsidRPr="0083074D">
        <w:t xml:space="preserve"> örökli a szülőre tett Guard-ot</w:t>
      </w:r>
      <w:r w:rsidR="005C2794">
        <w:t xml:space="preserve">, </w:t>
      </w:r>
      <w:r w:rsidR="005C2794" w:rsidRPr="004E3BAF">
        <w:t>í</w:t>
      </w:r>
      <w:r w:rsidRPr="004E3BAF">
        <w:t>gy</w:t>
      </w:r>
      <w:r w:rsidRPr="0083074D">
        <w:t xml:space="preserve"> garantált, hogy a naplóhoz vagy a profil szerkesztéséhez (create-profile) csak bejelentkezett felhasználó férhet hozzá.</w:t>
      </w:r>
    </w:p>
    <w:p w14:paraId="68CEC0AC" w14:textId="4BBC247B" w:rsidR="0083074D" w:rsidRPr="0083074D" w:rsidRDefault="0083074D" w:rsidP="00235B08">
      <w:pPr>
        <w:pStyle w:val="Listaszerbekezds"/>
        <w:numPr>
          <w:ilvl w:val="0"/>
          <w:numId w:val="27"/>
        </w:numPr>
      </w:pPr>
      <w:r w:rsidRPr="0083074D">
        <w:t>Dinamikus paraméterek: A szerkesztő útvonalaknál (pl. recipes/edit/</w:t>
      </w:r>
      <w:proofErr w:type="gramStart"/>
      <w:r w:rsidRPr="0083074D">
        <w:t>:id</w:t>
      </w:r>
      <w:proofErr w:type="gramEnd"/>
      <w:r w:rsidRPr="0083074D">
        <w:t xml:space="preserve">) útvonal-paramétereket (:id) alkalmaztam. Ezt az azonosítót a </w:t>
      </w:r>
      <w:proofErr w:type="gramStart"/>
      <w:r w:rsidRPr="0083074D">
        <w:t>k</w:t>
      </w:r>
      <w:r w:rsidR="00511390">
        <w:t>omponensekben</w:t>
      </w:r>
      <w:proofErr w:type="gramEnd"/>
      <w:r w:rsidR="00511390">
        <w:t xml:space="preserve"> az ActivatedRoute </w:t>
      </w:r>
      <w:r w:rsidRPr="0083074D">
        <w:t>segítségével olvasom ki, hogy a backendről betölthessem a szerkesztendő elem adatait.</w:t>
      </w:r>
    </w:p>
    <w:p w14:paraId="5EC2814A" w14:textId="2EDEE721" w:rsidR="0083074D" w:rsidRPr="0083074D" w:rsidRDefault="0083074D" w:rsidP="00513517">
      <w:pPr>
        <w:ind w:firstLine="360"/>
      </w:pPr>
      <w:r w:rsidRPr="0083074D">
        <w:t>Lusta betöltés (Lazy Loading): Az alkalmazás indulási idejének optimalizálása érdekében a felhasználókezelést (Ac</w:t>
      </w:r>
      <w:r w:rsidR="004E3BAF">
        <w:t>countModule) leválasztottam</w:t>
      </w:r>
      <w:r w:rsidRPr="0083074D">
        <w:t xml:space="preserve">. A path: 'account' útvonalnál a loadChildren </w:t>
      </w:r>
      <w:proofErr w:type="gramStart"/>
      <w:r w:rsidRPr="0083074D">
        <w:t>szintaxist</w:t>
      </w:r>
      <w:proofErr w:type="gramEnd"/>
      <w:r w:rsidRPr="0083074D">
        <w:t xml:space="preserve"> alkalmaztam. Ez azt eredményezi, hogy a bejelentkezéshez és regisztrációhoz szükséges kód nem töltődik le az első oldalbetöltéskor, hanem csak akkor, amikor a felhasználó ténylegesen rákattint a "Login" gombra.</w:t>
      </w:r>
    </w:p>
    <w:p w14:paraId="66E6E8EB" w14:textId="77777777" w:rsidR="0083074D" w:rsidRPr="0083074D" w:rsidRDefault="0083074D" w:rsidP="0083074D">
      <w:r w:rsidRPr="0083074D">
        <w:lastRenderedPageBreak/>
        <w:t xml:space="preserve">Végezetül a hibás URL-ek kezelésére a „wildcard” (**) útvonalat használtam, amely minden, a fentiekben nem </w:t>
      </w:r>
      <w:proofErr w:type="gramStart"/>
      <w:r w:rsidRPr="0083074D">
        <w:t>definiált</w:t>
      </w:r>
      <w:proofErr w:type="gramEnd"/>
      <w:r w:rsidRPr="0083074D">
        <w:t xml:space="preserve"> kérést a NotFoundComponent-re (404-es hibaoldal) irányít át.</w:t>
      </w:r>
    </w:p>
    <w:p w14:paraId="438274EF" w14:textId="65090349" w:rsidR="0083074D" w:rsidRPr="0083074D" w:rsidRDefault="00720A1A" w:rsidP="005C24E1">
      <w:pPr>
        <w:pStyle w:val="Cmsor4"/>
      </w:pPr>
      <w:r>
        <w:t xml:space="preserve">Útvonal </w:t>
      </w:r>
      <w:r w:rsidR="0083074D" w:rsidRPr="0083074D">
        <w:t>védelem (AuthGuard) megvalósítása</w:t>
      </w:r>
    </w:p>
    <w:p w14:paraId="48E61248" w14:textId="21BAA71A" w:rsidR="0083074D" w:rsidRDefault="00513517" w:rsidP="004E3BAF">
      <w:r w:rsidRPr="004E3BAF">
        <w:t>A jogosulatlan hozzáférések</w:t>
      </w:r>
      <w:r w:rsidR="00172B39" w:rsidRPr="004E3BAF">
        <w:t>et</w:t>
      </w:r>
      <w:r w:rsidRPr="004E3BAF">
        <w:t xml:space="preserve"> </w:t>
      </w:r>
      <w:r w:rsidR="00172B39" w:rsidRPr="004E3BAF">
        <w:t>az AuthorizationGuard osztállyal akadályozta</w:t>
      </w:r>
      <w:r w:rsidR="005B6CC3" w:rsidRPr="004E3BAF">
        <w:t>m</w:t>
      </w:r>
      <w:r w:rsidR="00172B39" w:rsidRPr="004E3BAF">
        <w:t xml:space="preserve"> meg</w:t>
      </w:r>
      <w:r w:rsidRPr="004E3BAF">
        <w:t xml:space="preserve"> (shared/guards/authorization.guard.ts), amely a CanActivate interfészt valósítja meg.</w:t>
      </w:r>
      <w:r w:rsidR="004E3BAF">
        <w:tab/>
      </w:r>
      <w:r w:rsidRPr="00513517">
        <w:t xml:space="preserve">A Guard feliratkozik az AccountService-ben található user$ observable-re, amely a felhasználó </w:t>
      </w:r>
      <w:proofErr w:type="gramStart"/>
      <w:r w:rsidRPr="00513517">
        <w:t>aktuális</w:t>
      </w:r>
      <w:proofErr w:type="gramEnd"/>
      <w:r w:rsidRPr="00513517">
        <w:t xml:space="preserve"> állapotát (be van-e jelentkezve) </w:t>
      </w:r>
      <w:r w:rsidR="004E3BAF">
        <w:t>jelzi</w:t>
      </w:r>
      <w:r w:rsidRPr="00513517">
        <w:t>.</w:t>
      </w:r>
      <w:r w:rsidR="004E3BAF">
        <w:t xml:space="preserve"> </w:t>
      </w:r>
      <w:r w:rsidRPr="00513517">
        <w:t>A map operátor segítségével</w:t>
      </w:r>
      <w:r w:rsidR="004E3BAF">
        <w:t xml:space="preserve"> megvizsgálom </w:t>
      </w:r>
      <w:proofErr w:type="gramStart"/>
      <w:r w:rsidR="004E3BAF">
        <w:t>a</w:t>
      </w:r>
      <w:proofErr w:type="gramEnd"/>
      <w:r w:rsidR="004E3BAF">
        <w:t xml:space="preserve"> user objektumot. </w:t>
      </w:r>
      <w:r w:rsidRPr="00513517">
        <w:t xml:space="preserve">Ha létezik (nem </w:t>
      </w:r>
      <w:proofErr w:type="gramStart"/>
      <w:r w:rsidRPr="00513517">
        <w:t>null</w:t>
      </w:r>
      <w:proofErr w:type="gramEnd"/>
      <w:r w:rsidRPr="00513517">
        <w:t>): A felhasználó hitelesítve van, a Guard true értékkel tér vissza, engedélyezve a navigációt.</w:t>
      </w:r>
      <w:r w:rsidR="004E3BAF">
        <w:t xml:space="preserve"> </w:t>
      </w:r>
      <w:r w:rsidRPr="00513517">
        <w:t>Ha nem létezik: A rendszer azonnal megakadályozza a tovább</w:t>
      </w:r>
      <w:r w:rsidR="004E3BAF">
        <w:t xml:space="preserve"> </w:t>
      </w:r>
      <w:r w:rsidRPr="00513517">
        <w:t>haladást (false). Ezzel egyidőben a SharedService segítségével egy felugró értesítésben ("Restricted Area") tájékoztatom a felhasználót, és átirányítom a bejelentkezési oldalra.</w:t>
      </w:r>
    </w:p>
    <w:p w14:paraId="074DFD42" w14:textId="64F67354" w:rsidR="00905DE3" w:rsidRDefault="00720A1A" w:rsidP="001C7C1F">
      <w:pPr>
        <w:pStyle w:val="Cmsor3"/>
      </w:pPr>
      <w:bookmarkStart w:id="70" w:name="_Toc216294327"/>
      <w:r>
        <w:t>Kommunikáció a b</w:t>
      </w:r>
      <w:r w:rsidR="00905DE3">
        <w:t>ackenddel (API Layer)</w:t>
      </w:r>
      <w:bookmarkEnd w:id="70"/>
    </w:p>
    <w:p w14:paraId="0A40DA0F" w14:textId="367DAB49" w:rsidR="00513517" w:rsidRDefault="00513517" w:rsidP="00513517">
      <w:r>
        <w:t xml:space="preserve">A modern webalkalmazások egyik legkritikusabb pontja a </w:t>
      </w:r>
      <w:proofErr w:type="gramStart"/>
      <w:r>
        <w:t>kliens</w:t>
      </w:r>
      <w:proofErr w:type="gramEnd"/>
      <w:r>
        <w:t xml:space="preserve"> és a szerver közötti adatcsere. A fejlesztés során a fő célkitűzésem az volt, hogy ez a kommunikáció típusbiztos, automatizált és könnyen karbanta</w:t>
      </w:r>
      <w:r w:rsidR="0048670F">
        <w:t xml:space="preserve">rtható legyen, minimalizálva a </w:t>
      </w:r>
      <w:r>
        <w:t>hiba lehetőségét.</w:t>
      </w:r>
    </w:p>
    <w:p w14:paraId="3D615302" w14:textId="4C0EA687" w:rsidR="00513517" w:rsidRPr="001C7C1F" w:rsidRDefault="00513517" w:rsidP="005C24E1">
      <w:pPr>
        <w:pStyle w:val="Cmsor4"/>
      </w:pPr>
      <w:r w:rsidRPr="001C7C1F">
        <w:t>Automatizált kliensgenerálás (NSwag)</w:t>
      </w:r>
    </w:p>
    <w:p w14:paraId="6E44323F" w14:textId="2ADBBEAA" w:rsidR="002840E6" w:rsidRPr="002840E6" w:rsidRDefault="002840E6" w:rsidP="00AF13F6">
      <w:r w:rsidRPr="002840E6">
        <w:t xml:space="preserve">A fejlesztés során a hagyományos, </w:t>
      </w:r>
      <w:proofErr w:type="gramStart"/>
      <w:r w:rsidRPr="002840E6">
        <w:t>manuális</w:t>
      </w:r>
      <w:proofErr w:type="gramEnd"/>
      <w:r w:rsidRPr="002840E6">
        <w:t xml:space="preserve"> megközelítés helyett (ahol minden </w:t>
      </w:r>
      <w:r w:rsidR="0048670F">
        <w:t>kérést kézzel íro</w:t>
      </w:r>
      <w:r w:rsidRPr="002840E6">
        <w:t xml:space="preserve">k meg) az automatizációt választottam. A backend oldalon konfigurált OpenAPI/Swagger </w:t>
      </w:r>
      <w:proofErr w:type="gramStart"/>
      <w:r w:rsidRPr="002840E6">
        <w:t>specifikációt</w:t>
      </w:r>
      <w:proofErr w:type="gramEnd"/>
      <w:r w:rsidRPr="002840E6">
        <w:t xml:space="preserve"> használtam fel arra, hogy az NSwag eszköztár segítségével legeneráljam a teljes kliens oldali adatelérési réteget.</w:t>
      </w:r>
    </w:p>
    <w:p w14:paraId="49FC1AD5" w14:textId="2B5D477E" w:rsidR="002840E6" w:rsidRPr="002840E6" w:rsidRDefault="002840E6" w:rsidP="00AF13F6">
      <w:r w:rsidRPr="002840E6">
        <w:t>Az NSwag minden egyes backend kontrollerhez létrehozott egy megfelelő Angular Injectable</w:t>
      </w:r>
      <w:r w:rsidR="0048670F">
        <w:t>-t</w:t>
      </w:r>
      <w:r w:rsidRPr="002840E6">
        <w:t xml:space="preserve">. Ezek az osztályok tartalmazzák a végpontok hívásához szükséges teljes logikát (URL összeállítás, HTTP </w:t>
      </w:r>
      <w:proofErr w:type="gramStart"/>
      <w:r w:rsidRPr="002840E6">
        <w:t>metódusok</w:t>
      </w:r>
      <w:proofErr w:type="gramEnd"/>
      <w:r w:rsidRPr="002840E6">
        <w:t xml:space="preserve">, hibakezelés). </w:t>
      </w:r>
      <w:r w:rsidR="00E6367B">
        <w:t>A projektemben számos kliensosztály jött létre, amelyek közül a legfontosabbak:</w:t>
      </w:r>
    </w:p>
    <w:p w14:paraId="3EAD2F01" w14:textId="0D064013" w:rsidR="002840E6" w:rsidRPr="002840E6" w:rsidRDefault="002840E6" w:rsidP="00235B08">
      <w:pPr>
        <w:pStyle w:val="Listaszerbekezds"/>
        <w:numPr>
          <w:ilvl w:val="0"/>
          <w:numId w:val="31"/>
        </w:numPr>
      </w:pPr>
      <w:r w:rsidRPr="002840E6">
        <w:t xml:space="preserve">AccountClient: A felhasználókezelésért felel (pl. login, register, confirmEmail </w:t>
      </w:r>
      <w:proofErr w:type="gramStart"/>
      <w:r w:rsidRPr="002840E6">
        <w:t>metódusok</w:t>
      </w:r>
      <w:proofErr w:type="gramEnd"/>
      <w:r w:rsidRPr="002840E6">
        <w:t>), közvetlen kapcsolatot biztosítva az AccountController-rel.</w:t>
      </w:r>
    </w:p>
    <w:p w14:paraId="7DF67505" w14:textId="1C9CE079" w:rsidR="002840E6" w:rsidRPr="002840E6" w:rsidRDefault="002840E6" w:rsidP="00235B08">
      <w:pPr>
        <w:pStyle w:val="Listaszerbekezds"/>
        <w:numPr>
          <w:ilvl w:val="0"/>
          <w:numId w:val="31"/>
        </w:numPr>
      </w:pPr>
      <w:r w:rsidRPr="002840E6">
        <w:lastRenderedPageBreak/>
        <w:t xml:space="preserve">DailyNoteClient: A naplózás központi eleme. </w:t>
      </w:r>
      <w:proofErr w:type="gramStart"/>
      <w:r w:rsidRPr="002840E6">
        <w:t>Metódusai</w:t>
      </w:r>
      <w:proofErr w:type="gramEnd"/>
      <w:r w:rsidRPr="002840E6">
        <w:t xml:space="preserve"> (pl. getDailyNote, addFoodToMeal) teszik lehetővé a napi bejegyzések lekérdezését és módosítását.</w:t>
      </w:r>
    </w:p>
    <w:p w14:paraId="1C80F065" w14:textId="423995E3" w:rsidR="002840E6" w:rsidRPr="002840E6" w:rsidRDefault="002840E6" w:rsidP="00235B08">
      <w:pPr>
        <w:pStyle w:val="Listaszerbekezds"/>
        <w:numPr>
          <w:ilvl w:val="0"/>
          <w:numId w:val="31"/>
        </w:numPr>
      </w:pPr>
      <w:r w:rsidRPr="002840E6">
        <w:t>RecipesClient és FoodClient: Az ételek és receptek kezelését végzik (pl. createRecipe, searchFood), biztosítva a CRUD műveleteket.</w:t>
      </w:r>
    </w:p>
    <w:p w14:paraId="3A9F576E" w14:textId="6E299296" w:rsidR="002840E6" w:rsidRPr="002840E6" w:rsidRDefault="002840E6" w:rsidP="00235B08">
      <w:pPr>
        <w:pStyle w:val="Listaszerbekezds"/>
        <w:numPr>
          <w:ilvl w:val="0"/>
          <w:numId w:val="31"/>
        </w:numPr>
      </w:pPr>
      <w:r w:rsidRPr="002840E6">
        <w:t>UserActivityClient és ActivityCatalogClient: A sporttevékenységek naplózását és a katalógus elérését támogató szolgáltatások.</w:t>
      </w:r>
    </w:p>
    <w:p w14:paraId="5FED9AFE" w14:textId="6B7E2FB6" w:rsidR="002840E6" w:rsidRPr="002840E6" w:rsidRDefault="002840E6" w:rsidP="00235B08">
      <w:pPr>
        <w:pStyle w:val="Listaszerbekezds"/>
        <w:numPr>
          <w:ilvl w:val="0"/>
          <w:numId w:val="31"/>
        </w:numPr>
      </w:pPr>
      <w:r w:rsidRPr="002840E6">
        <w:t xml:space="preserve">MealEntriesClient, MealFoodsClient: A napló részleteinek (étkezések, tételek) </w:t>
      </w:r>
      <w:r w:rsidR="0048670F">
        <w:t>kalkulását</w:t>
      </w:r>
      <w:r w:rsidRPr="002840E6">
        <w:t xml:space="preserve"> végző </w:t>
      </w:r>
      <w:proofErr w:type="gramStart"/>
      <w:r w:rsidRPr="002840E6">
        <w:t>kliensek</w:t>
      </w:r>
      <w:proofErr w:type="gramEnd"/>
      <w:r w:rsidRPr="002840E6">
        <w:t>.</w:t>
      </w:r>
    </w:p>
    <w:p w14:paraId="31074ABA" w14:textId="3893BB7A" w:rsidR="002840E6" w:rsidRPr="002840E6" w:rsidRDefault="002840E6" w:rsidP="00E6367B">
      <w:r w:rsidRPr="002840E6">
        <w:t xml:space="preserve">Ezeket a </w:t>
      </w:r>
      <w:proofErr w:type="gramStart"/>
      <w:r w:rsidRPr="002840E6">
        <w:t>klienseket</w:t>
      </w:r>
      <w:proofErr w:type="gramEnd"/>
      <w:r w:rsidRPr="002840E6">
        <w:t xml:space="preserve"> a komponenseimben (pl. DailyNoteComponent) függőséginjektálással (DI) érem el, így </w:t>
      </w:r>
      <w:r w:rsidR="00E6367B">
        <w:t>a kódom tiszta és típusos marad.</w:t>
      </w:r>
    </w:p>
    <w:p w14:paraId="1AA79D98" w14:textId="742CBD55" w:rsidR="002840E6" w:rsidRPr="002840E6" w:rsidRDefault="002840E6" w:rsidP="002840E6">
      <w:r w:rsidRPr="002840E6">
        <w:t>A kliens</w:t>
      </w:r>
      <w:proofErr w:type="gramStart"/>
      <w:r w:rsidRPr="002840E6">
        <w:t>fájl</w:t>
      </w:r>
      <w:proofErr w:type="gramEnd"/>
      <w:r w:rsidRPr="002840E6">
        <w:t xml:space="preserve"> nemcsak a logikát, hanem a teljes adatmodellt is tartalmazza TypeScript interfészek formájában. Ez </w:t>
      </w:r>
      <w:proofErr w:type="gramStart"/>
      <w:r w:rsidRPr="002840E6">
        <w:t>garantálja</w:t>
      </w:r>
      <w:proofErr w:type="gramEnd"/>
      <w:r w:rsidRPr="002840E6">
        <w:t>, hogy a frontend és a</w:t>
      </w:r>
      <w:r w:rsidR="00B65A86">
        <w:t xml:space="preserve"> backend egy nyelvet beszéljen</w:t>
      </w:r>
      <w:r w:rsidRPr="002840E6">
        <w:t>. A generált modellek között megtalálhatóak:</w:t>
      </w:r>
    </w:p>
    <w:p w14:paraId="0E4D6B70" w14:textId="0CD20716" w:rsidR="002840E6" w:rsidRPr="002840E6" w:rsidRDefault="002840E6" w:rsidP="002840E6">
      <w:r w:rsidRPr="002840E6">
        <w:t xml:space="preserve">Válasz modellek (Response DTOs): Mint például a DailyNoteResponseDto, UserProfileResponseDto vagy RecipeResponseDto. Ezek pontosan </w:t>
      </w:r>
      <w:proofErr w:type="gramStart"/>
      <w:r w:rsidRPr="002840E6">
        <w:t>definiálják</w:t>
      </w:r>
      <w:proofErr w:type="gramEnd"/>
      <w:r w:rsidRPr="002840E6">
        <w:t>, milyen adatokat kap a kliens a szervertől (pl. a DailyNoteResponseDto tartalmazza a dailyTargetCalorie és actualCalorie mezőket).</w:t>
      </w:r>
    </w:p>
    <w:p w14:paraId="0E075FC7" w14:textId="07D12559" w:rsidR="002840E6" w:rsidRPr="002840E6" w:rsidRDefault="002840E6" w:rsidP="002840E6">
      <w:r w:rsidRPr="002840E6">
        <w:t xml:space="preserve">Létrehozási modellek (Create DTOs): Az adatok küldésekor használt </w:t>
      </w:r>
      <w:proofErr w:type="gramStart"/>
      <w:r w:rsidRPr="002840E6">
        <w:t>struktúrák</w:t>
      </w:r>
      <w:proofErr w:type="gramEnd"/>
      <w:r w:rsidRPr="002840E6">
        <w:t xml:space="preserve">, mint a RecipeCreateDto vagy UserActivityCreateDto. Ezek biztosítják, hogy csak valid </w:t>
      </w:r>
      <w:proofErr w:type="gramStart"/>
      <w:r w:rsidRPr="002840E6">
        <w:t>struktúrájú</w:t>
      </w:r>
      <w:proofErr w:type="gramEnd"/>
      <w:r w:rsidRPr="002840E6">
        <w:t xml:space="preserve"> adatot küldhessek a szervernek.</w:t>
      </w:r>
    </w:p>
    <w:p w14:paraId="0F9A8148" w14:textId="16F337E0" w:rsidR="002840E6" w:rsidRPr="002840E6" w:rsidRDefault="002840E6" w:rsidP="002840E6">
      <w:pPr>
        <w:rPr>
          <w:b/>
          <w:bCs/>
          <w:szCs w:val="28"/>
        </w:rPr>
      </w:pPr>
      <w:r w:rsidRPr="002840E6">
        <w:t xml:space="preserve">Segédtípusok: Olyan típusok és interfészek (pl. MealTypeResponseDto, FoodResponseDto), amelyek a </w:t>
      </w:r>
      <w:proofErr w:type="gramStart"/>
      <w:r w:rsidRPr="002840E6">
        <w:t>komplexebb</w:t>
      </w:r>
      <w:proofErr w:type="gramEnd"/>
      <w:r w:rsidRPr="002840E6">
        <w:t xml:space="preserve"> objektumok </w:t>
      </w:r>
      <w:r w:rsidR="00B65A86">
        <w:t>kezeléséhez használtam</w:t>
      </w:r>
      <w:r w:rsidRPr="002840E6">
        <w:t>.</w:t>
      </w:r>
    </w:p>
    <w:p w14:paraId="392B8A02" w14:textId="111664FE" w:rsidR="00513517" w:rsidRDefault="00513517" w:rsidP="005C24E1">
      <w:pPr>
        <w:pStyle w:val="Cmsor4"/>
      </w:pPr>
      <w:r>
        <w:t>Token kezelés (HttpInterceptor)</w:t>
      </w:r>
    </w:p>
    <w:p w14:paraId="5EA4CB1C" w14:textId="71C72FA1" w:rsidR="00513517" w:rsidRDefault="00513517" w:rsidP="001C7C1F">
      <w:r>
        <w:t xml:space="preserve">A védett API végpontok eléréséhez minden egyes HTTP kérés fejlécében küldeni kell az érvényes JWT tokent. A DRY (Don't Repeat Yourself) elvét követve ezt a logikát nem a </w:t>
      </w:r>
      <w:proofErr w:type="gramStart"/>
      <w:r>
        <w:t>komponensekbe</w:t>
      </w:r>
      <w:proofErr w:type="gramEnd"/>
      <w:r>
        <w:t xml:space="preserve"> égettem be, hanem egy HttpInterceptor segítségével központosítottam.</w:t>
      </w:r>
    </w:p>
    <w:p w14:paraId="65ADCABE" w14:textId="16CC5F8D" w:rsidR="00513517" w:rsidRDefault="00C53A7F" w:rsidP="001C7C1F">
      <w:r>
        <w:lastRenderedPageBreak/>
        <w:t>I</w:t>
      </w:r>
      <w:r w:rsidR="00513517">
        <w:t xml:space="preserve">mplementáltam a JwtInterceptor osztályt, amely implementálja az Angular HttpInterceptor interfészét. Ez a technológia "middleware-ként" működik a </w:t>
      </w:r>
      <w:proofErr w:type="gramStart"/>
      <w:r w:rsidR="00513517">
        <w:t>kliens</w:t>
      </w:r>
      <w:proofErr w:type="gramEnd"/>
      <w:r w:rsidR="00513517">
        <w:t xml:space="preserve"> oldalon: minden kifelé menő kérést elfog, módosít, majd továbbít.</w:t>
      </w:r>
    </w:p>
    <w:p w14:paraId="6ECD5AAB" w14:textId="596B54DD" w:rsidR="005B3DBB" w:rsidRDefault="00513517" w:rsidP="005B3DBB">
      <w:r>
        <w:t xml:space="preserve">Az intercept </w:t>
      </w:r>
      <w:proofErr w:type="gramStart"/>
      <w:r>
        <w:t>metódusban</w:t>
      </w:r>
      <w:proofErr w:type="gramEnd"/>
      <w:r>
        <w:t xml:space="preserve"> feliratkozom az AccountService-ben tárolt user$ observable-re, de a take(1) operátorral biztosítom, hogy csak az aktuális értéket vegye ki, és azonnal le is iratkozzon (így elkerülhető a memóriaszivárgás).</w:t>
      </w:r>
      <w:r w:rsidR="00C53A7F">
        <w:t xml:space="preserve"> </w:t>
      </w:r>
      <w:r>
        <w:t xml:space="preserve">Megvizsgálom, hogy a felhasználó be van-e jelentkezve (létezik-e </w:t>
      </w:r>
      <w:proofErr w:type="gramStart"/>
      <w:r>
        <w:t>a</w:t>
      </w:r>
      <w:proofErr w:type="gramEnd"/>
      <w:r>
        <w:t xml:space="preserve"> user objektum és a hozzá tartozó jwt token).</w:t>
      </w:r>
      <w:r w:rsidR="00C53A7F">
        <w:t xml:space="preserve"> </w:t>
      </w:r>
      <w:r>
        <w:t xml:space="preserve">Mivel az Angularban a HttpRequest </w:t>
      </w:r>
      <w:proofErr w:type="gramStart"/>
      <w:r>
        <w:t>objektumok</w:t>
      </w:r>
      <w:proofErr w:type="gramEnd"/>
      <w:r>
        <w:t xml:space="preserve"> immutábilisak (nem módosíthatók), a kérést a .clone() metódussal lemásolom. A másolat fejlécéhez adom hozzá az Authorization kulcsot a Bearer &lt;token&gt; értékkel.</w:t>
      </w:r>
      <w:r w:rsidR="00C53A7F">
        <w:t xml:space="preserve"> </w:t>
      </w:r>
      <w:r>
        <w:t xml:space="preserve">A módosított (klónozott) kérést adom át a next.handle() </w:t>
      </w:r>
      <w:proofErr w:type="gramStart"/>
      <w:r>
        <w:t>metódusnak</w:t>
      </w:r>
      <w:proofErr w:type="gramEnd"/>
      <w:r>
        <w:t>, amely ténylegesen elküldi azt a szerver felé.</w:t>
      </w:r>
    </w:p>
    <w:p w14:paraId="622C52A4" w14:textId="5A1A07BC" w:rsidR="00EC4646" w:rsidRDefault="005B3DBB" w:rsidP="005B3DBB">
      <w:pPr>
        <w:spacing w:after="0" w:line="240" w:lineRule="auto"/>
        <w:ind w:firstLine="0"/>
        <w:jc w:val="left"/>
      </w:pPr>
      <w:r>
        <w:br w:type="page"/>
      </w:r>
    </w:p>
    <w:p w14:paraId="62A608D5" w14:textId="77777777" w:rsidR="0053562D" w:rsidRPr="0053562D" w:rsidRDefault="0053562D" w:rsidP="0053562D">
      <w:pPr>
        <w:pStyle w:val="Kd"/>
        <w:rPr>
          <w:color w:val="CCCCCC"/>
          <w:lang w:eastAsia="hu-HU"/>
        </w:rPr>
      </w:pPr>
      <w:proofErr w:type="gramStart"/>
      <w:r w:rsidRPr="0053562D">
        <w:rPr>
          <w:color w:val="DCDCAA"/>
          <w:lang w:eastAsia="hu-HU"/>
        </w:rPr>
        <w:lastRenderedPageBreak/>
        <w:t>intercept</w:t>
      </w:r>
      <w:r w:rsidRPr="0053562D">
        <w:rPr>
          <w:color w:val="CCCCCC"/>
          <w:lang w:eastAsia="hu-HU"/>
        </w:rPr>
        <w:t>(</w:t>
      </w:r>
      <w:proofErr w:type="gramEnd"/>
      <w:r w:rsidRPr="0053562D">
        <w:rPr>
          <w:color w:val="9CDCFE"/>
          <w:lang w:eastAsia="hu-HU"/>
        </w:rPr>
        <w:t>request</w:t>
      </w:r>
      <w:r w:rsidRPr="0053562D">
        <w:rPr>
          <w:color w:val="D4D4D4"/>
          <w:lang w:eastAsia="hu-HU"/>
        </w:rPr>
        <w:t>:</w:t>
      </w:r>
      <w:r w:rsidRPr="0053562D">
        <w:rPr>
          <w:color w:val="CCCCCC"/>
          <w:lang w:eastAsia="hu-HU"/>
        </w:rPr>
        <w:t xml:space="preserve"> </w:t>
      </w:r>
      <w:r w:rsidRPr="0053562D">
        <w:rPr>
          <w:lang w:eastAsia="hu-HU"/>
        </w:rPr>
        <w:t>HttpRequest</w:t>
      </w:r>
      <w:r w:rsidRPr="0053562D">
        <w:rPr>
          <w:color w:val="CCCCCC"/>
          <w:lang w:eastAsia="hu-HU"/>
        </w:rPr>
        <w:t>&lt;</w:t>
      </w:r>
      <w:r w:rsidRPr="0053562D">
        <w:rPr>
          <w:lang w:eastAsia="hu-HU"/>
        </w:rPr>
        <w:t>unknown</w:t>
      </w:r>
      <w:r w:rsidRPr="0053562D">
        <w:rPr>
          <w:color w:val="CCCCCC"/>
          <w:lang w:eastAsia="hu-HU"/>
        </w:rPr>
        <w:t xml:space="preserve">&gt;, </w:t>
      </w:r>
      <w:r w:rsidRPr="0053562D">
        <w:rPr>
          <w:color w:val="9CDCFE"/>
          <w:lang w:eastAsia="hu-HU"/>
        </w:rPr>
        <w:t>next</w:t>
      </w:r>
      <w:r w:rsidRPr="0053562D">
        <w:rPr>
          <w:color w:val="D4D4D4"/>
          <w:lang w:eastAsia="hu-HU"/>
        </w:rPr>
        <w:t>:</w:t>
      </w:r>
      <w:r w:rsidRPr="0053562D">
        <w:rPr>
          <w:color w:val="CCCCCC"/>
          <w:lang w:eastAsia="hu-HU"/>
        </w:rPr>
        <w:t xml:space="preserve"> </w:t>
      </w:r>
      <w:r w:rsidRPr="0053562D">
        <w:rPr>
          <w:lang w:eastAsia="hu-HU"/>
        </w:rPr>
        <w:t>HttpHandler</w:t>
      </w:r>
      <w:r w:rsidRPr="0053562D">
        <w:rPr>
          <w:color w:val="CCCCCC"/>
          <w:lang w:eastAsia="hu-HU"/>
        </w:rPr>
        <w:t>)</w:t>
      </w:r>
      <w:r w:rsidRPr="0053562D">
        <w:rPr>
          <w:color w:val="D4D4D4"/>
          <w:lang w:eastAsia="hu-HU"/>
        </w:rPr>
        <w:t>:</w:t>
      </w:r>
      <w:r w:rsidRPr="0053562D">
        <w:rPr>
          <w:color w:val="CCCCCC"/>
          <w:lang w:eastAsia="hu-HU"/>
        </w:rPr>
        <w:t xml:space="preserve"> </w:t>
      </w:r>
      <w:r w:rsidRPr="0053562D">
        <w:rPr>
          <w:lang w:eastAsia="hu-HU"/>
        </w:rPr>
        <w:t>Observable</w:t>
      </w:r>
      <w:r w:rsidRPr="0053562D">
        <w:rPr>
          <w:color w:val="CCCCCC"/>
          <w:lang w:eastAsia="hu-HU"/>
        </w:rPr>
        <w:t>&lt;</w:t>
      </w:r>
      <w:r w:rsidRPr="0053562D">
        <w:rPr>
          <w:lang w:eastAsia="hu-HU"/>
        </w:rPr>
        <w:t>HttpEvent</w:t>
      </w:r>
      <w:r w:rsidRPr="0053562D">
        <w:rPr>
          <w:color w:val="CCCCCC"/>
          <w:lang w:eastAsia="hu-HU"/>
        </w:rPr>
        <w:t>&lt;</w:t>
      </w:r>
      <w:r w:rsidRPr="0053562D">
        <w:rPr>
          <w:lang w:eastAsia="hu-HU"/>
        </w:rPr>
        <w:t>unknown</w:t>
      </w:r>
      <w:r w:rsidRPr="0053562D">
        <w:rPr>
          <w:color w:val="CCCCCC"/>
          <w:lang w:eastAsia="hu-HU"/>
        </w:rPr>
        <w:t>&gt;&gt; {</w:t>
      </w:r>
    </w:p>
    <w:p w14:paraId="16ADB59D" w14:textId="77777777" w:rsidR="0053562D" w:rsidRPr="0053562D" w:rsidRDefault="0053562D" w:rsidP="0053562D">
      <w:pPr>
        <w:pStyle w:val="Kd"/>
        <w:rPr>
          <w:color w:val="CCCCCC"/>
          <w:lang w:eastAsia="hu-HU"/>
        </w:rPr>
      </w:pPr>
      <w:r w:rsidRPr="0053562D">
        <w:rPr>
          <w:color w:val="CCCCCC"/>
          <w:lang w:eastAsia="hu-HU"/>
        </w:rPr>
        <w:t xml:space="preserve">    </w:t>
      </w:r>
      <w:proofErr w:type="gramStart"/>
      <w:r w:rsidRPr="0053562D">
        <w:rPr>
          <w:color w:val="569CD6"/>
          <w:lang w:eastAsia="hu-HU"/>
        </w:rPr>
        <w:t>this</w:t>
      </w:r>
      <w:r w:rsidRPr="0053562D">
        <w:rPr>
          <w:color w:val="CCCCCC"/>
          <w:lang w:eastAsia="hu-HU"/>
        </w:rPr>
        <w:t>.</w:t>
      </w:r>
      <w:r w:rsidRPr="0053562D">
        <w:rPr>
          <w:color w:val="9CDCFE"/>
          <w:lang w:eastAsia="hu-HU"/>
        </w:rPr>
        <w:t>accountService</w:t>
      </w:r>
      <w:r w:rsidRPr="0053562D">
        <w:rPr>
          <w:color w:val="CCCCCC"/>
          <w:lang w:eastAsia="hu-HU"/>
        </w:rPr>
        <w:t>.</w:t>
      </w:r>
      <w:r w:rsidRPr="0053562D">
        <w:rPr>
          <w:color w:val="9CDCFE"/>
          <w:lang w:eastAsia="hu-HU"/>
        </w:rPr>
        <w:t>user</w:t>
      </w:r>
      <w:proofErr w:type="gramEnd"/>
      <w:r w:rsidRPr="0053562D">
        <w:rPr>
          <w:color w:val="9CDCFE"/>
          <w:lang w:eastAsia="hu-HU"/>
        </w:rPr>
        <w:t>$</w:t>
      </w:r>
      <w:r w:rsidRPr="0053562D">
        <w:rPr>
          <w:color w:val="CCCCCC"/>
          <w:lang w:eastAsia="hu-HU"/>
        </w:rPr>
        <w:t>.</w:t>
      </w:r>
      <w:r w:rsidRPr="0053562D">
        <w:rPr>
          <w:color w:val="DCDCAA"/>
          <w:lang w:eastAsia="hu-HU"/>
        </w:rPr>
        <w:t>pipe</w:t>
      </w:r>
      <w:r w:rsidRPr="0053562D">
        <w:rPr>
          <w:color w:val="CCCCCC"/>
          <w:lang w:eastAsia="hu-HU"/>
        </w:rPr>
        <w:t>(</w:t>
      </w:r>
      <w:r w:rsidRPr="0053562D">
        <w:rPr>
          <w:color w:val="DCDCAA"/>
          <w:lang w:eastAsia="hu-HU"/>
        </w:rPr>
        <w:t>take</w:t>
      </w:r>
      <w:r w:rsidRPr="0053562D">
        <w:rPr>
          <w:color w:val="CCCCCC"/>
          <w:lang w:eastAsia="hu-HU"/>
        </w:rPr>
        <w:t>(</w:t>
      </w:r>
      <w:r w:rsidRPr="0053562D">
        <w:rPr>
          <w:color w:val="B5CEA8"/>
          <w:lang w:eastAsia="hu-HU"/>
        </w:rPr>
        <w:t>1</w:t>
      </w:r>
      <w:r w:rsidRPr="0053562D">
        <w:rPr>
          <w:color w:val="CCCCCC"/>
          <w:lang w:eastAsia="hu-HU"/>
        </w:rPr>
        <w:t>)).</w:t>
      </w:r>
      <w:r w:rsidRPr="0053562D">
        <w:rPr>
          <w:color w:val="DCDCAA"/>
          <w:lang w:eastAsia="hu-HU"/>
        </w:rPr>
        <w:t>subscribe</w:t>
      </w:r>
      <w:r w:rsidRPr="0053562D">
        <w:rPr>
          <w:color w:val="CCCCCC"/>
          <w:lang w:eastAsia="hu-HU"/>
        </w:rPr>
        <w:t>({</w:t>
      </w:r>
    </w:p>
    <w:p w14:paraId="211D0089" w14:textId="77777777" w:rsidR="0053562D" w:rsidRPr="0053562D" w:rsidRDefault="0053562D" w:rsidP="0053562D">
      <w:pPr>
        <w:pStyle w:val="Kd"/>
        <w:rPr>
          <w:color w:val="CCCCCC"/>
          <w:lang w:eastAsia="hu-HU"/>
        </w:rPr>
      </w:pPr>
      <w:r w:rsidRPr="0053562D">
        <w:rPr>
          <w:color w:val="CCCCCC"/>
          <w:lang w:eastAsia="hu-HU"/>
        </w:rPr>
        <w:t xml:space="preserve">      </w:t>
      </w:r>
      <w:r w:rsidRPr="0053562D">
        <w:rPr>
          <w:color w:val="DCDCAA"/>
          <w:lang w:eastAsia="hu-HU"/>
        </w:rPr>
        <w:t>next</w:t>
      </w:r>
      <w:r w:rsidRPr="0053562D">
        <w:rPr>
          <w:color w:val="9CDCFE"/>
          <w:lang w:eastAsia="hu-HU"/>
        </w:rPr>
        <w:t>:</w:t>
      </w:r>
      <w:r w:rsidRPr="0053562D">
        <w:rPr>
          <w:color w:val="CCCCCC"/>
          <w:lang w:eastAsia="hu-HU"/>
        </w:rPr>
        <w:t xml:space="preserve"> </w:t>
      </w:r>
      <w:r w:rsidRPr="0053562D">
        <w:rPr>
          <w:color w:val="9CDCFE"/>
          <w:lang w:eastAsia="hu-HU"/>
        </w:rPr>
        <w:t>user</w:t>
      </w:r>
      <w:r w:rsidRPr="0053562D">
        <w:rPr>
          <w:color w:val="CCCCCC"/>
          <w:lang w:eastAsia="hu-HU"/>
        </w:rPr>
        <w:t xml:space="preserve"> </w:t>
      </w:r>
      <w:r w:rsidRPr="0053562D">
        <w:rPr>
          <w:color w:val="569CD6"/>
          <w:lang w:eastAsia="hu-HU"/>
        </w:rPr>
        <w:t>=&gt;</w:t>
      </w:r>
      <w:r w:rsidRPr="0053562D">
        <w:rPr>
          <w:color w:val="CCCCCC"/>
          <w:lang w:eastAsia="hu-HU"/>
        </w:rPr>
        <w:t xml:space="preserve"> </w:t>
      </w:r>
      <w:proofErr w:type="gramStart"/>
      <w:r w:rsidRPr="0053562D">
        <w:rPr>
          <w:color w:val="CCCCCC"/>
          <w:lang w:eastAsia="hu-HU"/>
        </w:rPr>
        <w:t>{</w:t>
      </w:r>
      <w:proofErr w:type="gramEnd"/>
    </w:p>
    <w:p w14:paraId="70AA3998" w14:textId="77777777" w:rsidR="0053562D" w:rsidRPr="0053562D" w:rsidRDefault="0053562D" w:rsidP="0053562D">
      <w:pPr>
        <w:pStyle w:val="Kd"/>
        <w:rPr>
          <w:color w:val="CCCCCC"/>
          <w:lang w:eastAsia="hu-HU"/>
        </w:rPr>
      </w:pPr>
      <w:r w:rsidRPr="0053562D">
        <w:rPr>
          <w:color w:val="CCCCCC"/>
          <w:lang w:eastAsia="hu-HU"/>
        </w:rPr>
        <w:t xml:space="preserve">        </w:t>
      </w:r>
      <w:r w:rsidRPr="0053562D">
        <w:rPr>
          <w:color w:val="C586C0"/>
          <w:lang w:eastAsia="hu-HU"/>
        </w:rPr>
        <w:t>if</w:t>
      </w:r>
      <w:r w:rsidRPr="0053562D">
        <w:rPr>
          <w:color w:val="CCCCCC"/>
          <w:lang w:eastAsia="hu-HU"/>
        </w:rPr>
        <w:t xml:space="preserve"> (</w:t>
      </w:r>
      <w:r w:rsidRPr="0053562D">
        <w:rPr>
          <w:color w:val="9CDCFE"/>
          <w:lang w:eastAsia="hu-HU"/>
        </w:rPr>
        <w:t>user</w:t>
      </w:r>
      <w:r w:rsidRPr="0053562D">
        <w:rPr>
          <w:color w:val="CCCCCC"/>
          <w:lang w:eastAsia="hu-HU"/>
        </w:rPr>
        <w:t xml:space="preserve">) </w:t>
      </w:r>
      <w:proofErr w:type="gramStart"/>
      <w:r w:rsidRPr="0053562D">
        <w:rPr>
          <w:color w:val="CCCCCC"/>
          <w:lang w:eastAsia="hu-HU"/>
        </w:rPr>
        <w:t>{</w:t>
      </w:r>
      <w:proofErr w:type="gramEnd"/>
    </w:p>
    <w:p w14:paraId="4D707467" w14:textId="77777777" w:rsidR="0053562D" w:rsidRPr="0053562D" w:rsidRDefault="0053562D" w:rsidP="0053562D">
      <w:pPr>
        <w:pStyle w:val="Kd"/>
        <w:rPr>
          <w:color w:val="CCCCCC"/>
          <w:lang w:eastAsia="hu-HU"/>
        </w:rPr>
      </w:pPr>
      <w:r w:rsidRPr="0053562D">
        <w:rPr>
          <w:color w:val="CCCCCC"/>
          <w:lang w:eastAsia="hu-HU"/>
        </w:rPr>
        <w:t xml:space="preserve">          </w:t>
      </w:r>
      <w:r w:rsidRPr="0053562D">
        <w:rPr>
          <w:color w:val="9CDCFE"/>
          <w:lang w:eastAsia="hu-HU"/>
        </w:rPr>
        <w:t>request</w:t>
      </w:r>
      <w:r w:rsidRPr="0053562D">
        <w:rPr>
          <w:color w:val="CCCCCC"/>
          <w:lang w:eastAsia="hu-HU"/>
        </w:rPr>
        <w:t xml:space="preserve"> </w:t>
      </w:r>
      <w:r w:rsidRPr="0053562D">
        <w:rPr>
          <w:color w:val="D4D4D4"/>
          <w:lang w:eastAsia="hu-HU"/>
        </w:rPr>
        <w:t>=</w:t>
      </w:r>
      <w:r w:rsidRPr="0053562D">
        <w:rPr>
          <w:color w:val="CCCCCC"/>
          <w:lang w:eastAsia="hu-HU"/>
        </w:rPr>
        <w:t xml:space="preserve"> </w:t>
      </w:r>
      <w:proofErr w:type="gramStart"/>
      <w:r w:rsidRPr="0053562D">
        <w:rPr>
          <w:color w:val="9CDCFE"/>
          <w:lang w:eastAsia="hu-HU"/>
        </w:rPr>
        <w:t>request</w:t>
      </w:r>
      <w:r w:rsidRPr="0053562D">
        <w:rPr>
          <w:color w:val="CCCCCC"/>
          <w:lang w:eastAsia="hu-HU"/>
        </w:rPr>
        <w:t>.</w:t>
      </w:r>
      <w:r w:rsidRPr="0053562D">
        <w:rPr>
          <w:color w:val="DCDCAA"/>
          <w:lang w:eastAsia="hu-HU"/>
        </w:rPr>
        <w:t>clone</w:t>
      </w:r>
      <w:r w:rsidRPr="0053562D">
        <w:rPr>
          <w:color w:val="CCCCCC"/>
          <w:lang w:eastAsia="hu-HU"/>
        </w:rPr>
        <w:t>(</w:t>
      </w:r>
      <w:proofErr w:type="gramEnd"/>
      <w:r w:rsidRPr="0053562D">
        <w:rPr>
          <w:color w:val="CCCCCC"/>
          <w:lang w:eastAsia="hu-HU"/>
        </w:rPr>
        <w:t>{</w:t>
      </w:r>
    </w:p>
    <w:p w14:paraId="6E2E7ABE" w14:textId="77777777" w:rsidR="0053562D" w:rsidRPr="0053562D" w:rsidRDefault="0053562D" w:rsidP="0053562D">
      <w:pPr>
        <w:pStyle w:val="Kd"/>
        <w:rPr>
          <w:color w:val="CCCCCC"/>
          <w:lang w:eastAsia="hu-HU"/>
        </w:rPr>
      </w:pPr>
      <w:r w:rsidRPr="0053562D">
        <w:rPr>
          <w:color w:val="CCCCCC"/>
          <w:lang w:eastAsia="hu-HU"/>
        </w:rPr>
        <w:t xml:space="preserve">            </w:t>
      </w:r>
      <w:r w:rsidRPr="0053562D">
        <w:rPr>
          <w:color w:val="9CDCFE"/>
          <w:lang w:eastAsia="hu-HU"/>
        </w:rPr>
        <w:t>setHeaders:</w:t>
      </w:r>
      <w:r w:rsidRPr="0053562D">
        <w:rPr>
          <w:color w:val="CCCCCC"/>
          <w:lang w:eastAsia="hu-HU"/>
        </w:rPr>
        <w:t xml:space="preserve"> </w:t>
      </w:r>
      <w:proofErr w:type="gramStart"/>
      <w:r w:rsidRPr="0053562D">
        <w:rPr>
          <w:color w:val="CCCCCC"/>
          <w:lang w:eastAsia="hu-HU"/>
        </w:rPr>
        <w:t>{</w:t>
      </w:r>
      <w:proofErr w:type="gramEnd"/>
    </w:p>
    <w:p w14:paraId="0827B760" w14:textId="77777777" w:rsidR="0053562D" w:rsidRPr="0053562D" w:rsidRDefault="0053562D" w:rsidP="0053562D">
      <w:pPr>
        <w:pStyle w:val="Kd"/>
        <w:rPr>
          <w:color w:val="CCCCCC"/>
          <w:lang w:eastAsia="hu-HU"/>
        </w:rPr>
      </w:pPr>
      <w:r w:rsidRPr="0053562D">
        <w:rPr>
          <w:color w:val="CCCCCC"/>
          <w:lang w:eastAsia="hu-HU"/>
        </w:rPr>
        <w:t xml:space="preserve">              </w:t>
      </w:r>
      <w:r w:rsidRPr="0053562D">
        <w:rPr>
          <w:color w:val="9CDCFE"/>
          <w:lang w:eastAsia="hu-HU"/>
        </w:rPr>
        <w:t>Authorization:</w:t>
      </w:r>
      <w:r w:rsidRPr="0053562D">
        <w:rPr>
          <w:color w:val="CCCCCC"/>
          <w:lang w:eastAsia="hu-HU"/>
        </w:rPr>
        <w:t xml:space="preserve"> </w:t>
      </w:r>
      <w:r w:rsidRPr="0053562D">
        <w:rPr>
          <w:color w:val="CE9178"/>
          <w:lang w:eastAsia="hu-HU"/>
        </w:rPr>
        <w:t xml:space="preserve">`Bearer </w:t>
      </w:r>
      <w:r w:rsidRPr="0053562D">
        <w:rPr>
          <w:color w:val="569CD6"/>
          <w:lang w:eastAsia="hu-HU"/>
        </w:rPr>
        <w:t>${</w:t>
      </w:r>
      <w:r w:rsidRPr="0053562D">
        <w:rPr>
          <w:color w:val="9CDCFE"/>
          <w:lang w:eastAsia="hu-HU"/>
        </w:rPr>
        <w:t>user</w:t>
      </w:r>
      <w:r w:rsidRPr="0053562D">
        <w:rPr>
          <w:color w:val="D4D4D4"/>
          <w:lang w:eastAsia="hu-HU"/>
        </w:rPr>
        <w:t>.</w:t>
      </w:r>
      <w:r w:rsidRPr="0053562D">
        <w:rPr>
          <w:color w:val="9CDCFE"/>
          <w:lang w:eastAsia="hu-HU"/>
        </w:rPr>
        <w:t>jwt</w:t>
      </w:r>
      <w:r w:rsidRPr="0053562D">
        <w:rPr>
          <w:color w:val="569CD6"/>
          <w:lang w:eastAsia="hu-HU"/>
        </w:rPr>
        <w:t>}</w:t>
      </w:r>
      <w:proofErr w:type="gramStart"/>
      <w:r w:rsidRPr="0053562D">
        <w:rPr>
          <w:color w:val="CE9178"/>
          <w:lang w:eastAsia="hu-HU"/>
        </w:rPr>
        <w:t>`</w:t>
      </w:r>
      <w:proofErr w:type="gramEnd"/>
    </w:p>
    <w:p w14:paraId="76B28429" w14:textId="77777777" w:rsidR="0053562D" w:rsidRPr="0053562D" w:rsidRDefault="0053562D" w:rsidP="0053562D">
      <w:pPr>
        <w:pStyle w:val="Kd"/>
        <w:rPr>
          <w:color w:val="CCCCCC"/>
          <w:lang w:eastAsia="hu-HU"/>
        </w:rPr>
      </w:pPr>
      <w:r w:rsidRPr="0053562D">
        <w:rPr>
          <w:color w:val="CCCCCC"/>
          <w:lang w:eastAsia="hu-HU"/>
        </w:rPr>
        <w:t>            }</w:t>
      </w:r>
    </w:p>
    <w:p w14:paraId="39851221" w14:textId="77777777" w:rsidR="0053562D" w:rsidRPr="0053562D" w:rsidRDefault="0053562D" w:rsidP="0053562D">
      <w:pPr>
        <w:pStyle w:val="Kd"/>
        <w:rPr>
          <w:color w:val="CCCCCC"/>
          <w:lang w:eastAsia="hu-HU"/>
        </w:rPr>
      </w:pPr>
      <w:r w:rsidRPr="0053562D">
        <w:rPr>
          <w:color w:val="CCCCCC"/>
          <w:lang w:eastAsia="hu-HU"/>
        </w:rPr>
        <w:t>          });</w:t>
      </w:r>
    </w:p>
    <w:p w14:paraId="411551EE" w14:textId="77777777" w:rsidR="0053562D" w:rsidRPr="0053562D" w:rsidRDefault="0053562D" w:rsidP="0053562D">
      <w:pPr>
        <w:pStyle w:val="Kd"/>
        <w:rPr>
          <w:color w:val="CCCCCC"/>
          <w:lang w:eastAsia="hu-HU"/>
        </w:rPr>
      </w:pPr>
      <w:r w:rsidRPr="0053562D">
        <w:rPr>
          <w:color w:val="CCCCCC"/>
          <w:lang w:eastAsia="hu-HU"/>
        </w:rPr>
        <w:t>        }</w:t>
      </w:r>
    </w:p>
    <w:p w14:paraId="69F4FE69" w14:textId="77777777" w:rsidR="0053562D" w:rsidRPr="0053562D" w:rsidRDefault="0053562D" w:rsidP="0053562D">
      <w:pPr>
        <w:pStyle w:val="Kd"/>
        <w:rPr>
          <w:color w:val="CCCCCC"/>
          <w:lang w:eastAsia="hu-HU"/>
        </w:rPr>
      </w:pPr>
      <w:r w:rsidRPr="0053562D">
        <w:rPr>
          <w:color w:val="CCCCCC"/>
          <w:lang w:eastAsia="hu-HU"/>
        </w:rPr>
        <w:t>      }</w:t>
      </w:r>
    </w:p>
    <w:p w14:paraId="76D0F202" w14:textId="77777777" w:rsidR="0053562D" w:rsidRPr="0053562D" w:rsidRDefault="0053562D" w:rsidP="0053562D">
      <w:pPr>
        <w:pStyle w:val="Kd"/>
        <w:rPr>
          <w:color w:val="CCCCCC"/>
          <w:lang w:eastAsia="hu-HU"/>
        </w:rPr>
      </w:pPr>
      <w:r w:rsidRPr="0053562D">
        <w:rPr>
          <w:color w:val="CCCCCC"/>
          <w:lang w:eastAsia="hu-HU"/>
        </w:rPr>
        <w:t>    })</w:t>
      </w:r>
    </w:p>
    <w:p w14:paraId="48E13E32" w14:textId="77777777" w:rsidR="0053562D" w:rsidRPr="0053562D" w:rsidRDefault="0053562D" w:rsidP="0053562D">
      <w:pPr>
        <w:pStyle w:val="Kd"/>
        <w:rPr>
          <w:color w:val="CCCCCC"/>
          <w:lang w:eastAsia="hu-HU"/>
        </w:rPr>
      </w:pPr>
      <w:r w:rsidRPr="0053562D">
        <w:rPr>
          <w:color w:val="CCCCCC"/>
          <w:lang w:eastAsia="hu-HU"/>
        </w:rPr>
        <w:t xml:space="preserve">    </w:t>
      </w:r>
      <w:r w:rsidRPr="0053562D">
        <w:rPr>
          <w:color w:val="C586C0"/>
          <w:lang w:eastAsia="hu-HU"/>
        </w:rPr>
        <w:t>return</w:t>
      </w:r>
      <w:r w:rsidRPr="0053562D">
        <w:rPr>
          <w:color w:val="CCCCCC"/>
          <w:lang w:eastAsia="hu-HU"/>
        </w:rPr>
        <w:t xml:space="preserve"> </w:t>
      </w:r>
      <w:proofErr w:type="gramStart"/>
      <w:r w:rsidRPr="0053562D">
        <w:rPr>
          <w:color w:val="9CDCFE"/>
          <w:lang w:eastAsia="hu-HU"/>
        </w:rPr>
        <w:t>next</w:t>
      </w:r>
      <w:r w:rsidRPr="0053562D">
        <w:rPr>
          <w:color w:val="CCCCCC"/>
          <w:lang w:eastAsia="hu-HU"/>
        </w:rPr>
        <w:t>.</w:t>
      </w:r>
      <w:r w:rsidRPr="0053562D">
        <w:rPr>
          <w:color w:val="DCDCAA"/>
          <w:lang w:eastAsia="hu-HU"/>
        </w:rPr>
        <w:t>handle</w:t>
      </w:r>
      <w:r w:rsidRPr="0053562D">
        <w:rPr>
          <w:color w:val="CCCCCC"/>
          <w:lang w:eastAsia="hu-HU"/>
        </w:rPr>
        <w:t>(</w:t>
      </w:r>
      <w:proofErr w:type="gramEnd"/>
      <w:r w:rsidRPr="0053562D">
        <w:rPr>
          <w:color w:val="9CDCFE"/>
          <w:lang w:eastAsia="hu-HU"/>
        </w:rPr>
        <w:t>request</w:t>
      </w:r>
      <w:r w:rsidRPr="0053562D">
        <w:rPr>
          <w:color w:val="CCCCCC"/>
          <w:lang w:eastAsia="hu-HU"/>
        </w:rPr>
        <w:t>);</w:t>
      </w:r>
    </w:p>
    <w:p w14:paraId="041BED98" w14:textId="77777777" w:rsidR="0053562D" w:rsidRPr="0053562D" w:rsidRDefault="0053562D" w:rsidP="0053562D">
      <w:pPr>
        <w:pStyle w:val="Kd"/>
        <w:rPr>
          <w:color w:val="CCCCCC"/>
          <w:lang w:eastAsia="hu-HU"/>
        </w:rPr>
      </w:pPr>
      <w:r w:rsidRPr="0053562D">
        <w:rPr>
          <w:color w:val="CCCCCC"/>
          <w:lang w:eastAsia="hu-HU"/>
        </w:rPr>
        <w:t>  }</w:t>
      </w:r>
    </w:p>
    <w:p w14:paraId="3E768323" w14:textId="77777777" w:rsidR="0053562D" w:rsidRPr="0053562D" w:rsidRDefault="0053562D" w:rsidP="0053562D">
      <w:pPr>
        <w:pStyle w:val="Kd"/>
        <w:rPr>
          <w:color w:val="CCCCCC"/>
          <w:lang w:eastAsia="hu-HU"/>
        </w:rPr>
      </w:pPr>
      <w:r w:rsidRPr="0053562D">
        <w:rPr>
          <w:color w:val="CCCCCC"/>
          <w:lang w:eastAsia="hu-HU"/>
        </w:rPr>
        <w:t>}</w:t>
      </w:r>
    </w:p>
    <w:p w14:paraId="65185B88" w14:textId="212EEBAE" w:rsidR="00905DE3" w:rsidRDefault="00905DE3" w:rsidP="00A4279E">
      <w:pPr>
        <w:pStyle w:val="Cmsor3"/>
      </w:pPr>
      <w:bookmarkStart w:id="71" w:name="_Toc216294328"/>
      <w:r>
        <w:t>Felhasználókezelés (Account Module)</w:t>
      </w:r>
      <w:bookmarkEnd w:id="71"/>
    </w:p>
    <w:p w14:paraId="4F5E47D4" w14:textId="70C78C75" w:rsidR="002840E6" w:rsidRDefault="002840E6" w:rsidP="002840E6">
      <w:pPr>
        <w:rPr>
          <w:lang w:eastAsia="hu-HU"/>
        </w:rPr>
      </w:pPr>
      <w:r w:rsidRPr="002840E6">
        <w:rPr>
          <w:lang w:eastAsia="hu-HU"/>
        </w:rPr>
        <w:t xml:space="preserve">A felhasználói fiókok kezelését, a hitelesítést és a biztonsági </w:t>
      </w:r>
      <w:proofErr w:type="gramStart"/>
      <w:r w:rsidRPr="002840E6">
        <w:rPr>
          <w:lang w:eastAsia="hu-HU"/>
        </w:rPr>
        <w:t>funkciókat</w:t>
      </w:r>
      <w:proofErr w:type="gramEnd"/>
      <w:r w:rsidRPr="002840E6">
        <w:rPr>
          <w:lang w:eastAsia="hu-HU"/>
        </w:rPr>
        <w:t xml:space="preserve"> egy modulban, az AccountModule-ban valósítottam meg. Ez a modul fizikailag is elkülönül az alkalmazás többi részétől (src/app/account), és saját útvonalválasztóval (AccountRoutingModule) rendelkezik, amely a lusta betöltés (Lazy Loading) révén csak szükség esetén töltődik be a böngészőbe.</w:t>
      </w:r>
    </w:p>
    <w:p w14:paraId="01463ADE" w14:textId="037F8D59" w:rsidR="002840E6" w:rsidRPr="002840E6" w:rsidRDefault="002840E6" w:rsidP="00A4279E">
      <w:pPr>
        <w:pStyle w:val="Cmsor4"/>
        <w:rPr>
          <w:lang w:eastAsia="hu-HU"/>
        </w:rPr>
      </w:pPr>
      <w:r w:rsidRPr="002840E6">
        <w:rPr>
          <w:lang w:eastAsia="hu-HU"/>
        </w:rPr>
        <w:t xml:space="preserve"> Reaktív Állapotkezelés (AccountService)</w:t>
      </w:r>
    </w:p>
    <w:p w14:paraId="7E4D0C12" w14:textId="77777777" w:rsidR="002840E6" w:rsidRPr="002840E6" w:rsidRDefault="002840E6" w:rsidP="002840E6">
      <w:pPr>
        <w:rPr>
          <w:lang w:eastAsia="hu-HU"/>
        </w:rPr>
      </w:pPr>
      <w:r w:rsidRPr="002840E6">
        <w:rPr>
          <w:lang w:eastAsia="hu-HU"/>
        </w:rPr>
        <w:t>A felhasználókezelés "agya" az AccountService osztály. Itt valósítottam meg azt a logikát, amely biztosítja, hogy az alkalmazás mindig tisztában legyen azzal, ki van bejelentkezve.</w:t>
      </w:r>
    </w:p>
    <w:p w14:paraId="2D723FA8" w14:textId="616AC741" w:rsidR="002840E6" w:rsidRPr="002840E6" w:rsidRDefault="002840E6" w:rsidP="003A5014">
      <w:pPr>
        <w:rPr>
          <w:lang w:eastAsia="hu-HU"/>
        </w:rPr>
      </w:pPr>
      <w:r w:rsidRPr="002840E6">
        <w:rPr>
          <w:lang w:eastAsia="hu-HU"/>
        </w:rPr>
        <w:t xml:space="preserve">A legnagyobb kihívást az jelentette, hogy az Angular </w:t>
      </w:r>
      <w:proofErr w:type="gramStart"/>
      <w:r w:rsidRPr="002840E6">
        <w:rPr>
          <w:lang w:eastAsia="hu-HU"/>
        </w:rPr>
        <w:t>komponensek</w:t>
      </w:r>
      <w:proofErr w:type="gramEnd"/>
      <w:r w:rsidRPr="002840E6">
        <w:rPr>
          <w:lang w:eastAsia="hu-HU"/>
        </w:rPr>
        <w:t xml:space="preserve"> (pl. a Navbar) aszinkron módon töltődnek be, így biztosítanom kellett, hogy a bejelentkezési állapot bárki számára, bármikor elérhető legyen. Erre a célra egy ReplaySubject&lt;User | </w:t>
      </w:r>
      <w:proofErr w:type="gramStart"/>
      <w:r w:rsidRPr="002840E6">
        <w:rPr>
          <w:lang w:eastAsia="hu-HU"/>
        </w:rPr>
        <w:t>null</w:t>
      </w:r>
      <w:proofErr w:type="gramEnd"/>
      <w:r w:rsidRPr="002840E6">
        <w:rPr>
          <w:lang w:eastAsia="hu-HU"/>
        </w:rPr>
        <w:t>&gt;(1) típusú objektumot (userSource) alkalmaztam.</w:t>
      </w:r>
      <w:r w:rsidR="003A5014">
        <w:rPr>
          <w:lang w:eastAsia="hu-HU"/>
        </w:rPr>
        <w:t xml:space="preserve"> </w:t>
      </w:r>
      <w:r w:rsidRPr="002840E6">
        <w:rPr>
          <w:lang w:eastAsia="hu-HU"/>
        </w:rPr>
        <w:t>Szemben a hagyományos Subject vagy BehaviorSubject megoldásokkal, a ReplaySubject(1) eltárolja az utolsó kibocsátott értéket az új feliratkozóknak</w:t>
      </w:r>
      <w:r w:rsidR="00976784">
        <w:rPr>
          <w:lang w:eastAsia="hu-HU"/>
        </w:rPr>
        <w:t xml:space="preserve">, </w:t>
      </w:r>
      <w:r w:rsidR="00976784" w:rsidRPr="003A5014">
        <w:rPr>
          <w:lang w:eastAsia="hu-HU"/>
        </w:rPr>
        <w:t>í</w:t>
      </w:r>
      <w:r w:rsidRPr="003A5014">
        <w:rPr>
          <w:lang w:eastAsia="hu-HU"/>
        </w:rPr>
        <w:t>gy</w:t>
      </w:r>
      <w:r w:rsidRPr="002840E6">
        <w:rPr>
          <w:lang w:eastAsia="hu-HU"/>
        </w:rPr>
        <w:t xml:space="preserve">, ha az AuthGuard csak később iratkozik fel, akkor is azonnal megkapja az </w:t>
      </w:r>
      <w:proofErr w:type="gramStart"/>
      <w:r w:rsidRPr="002840E6">
        <w:rPr>
          <w:lang w:eastAsia="hu-HU"/>
        </w:rPr>
        <w:t>aktuális</w:t>
      </w:r>
      <w:proofErr w:type="gramEnd"/>
      <w:r w:rsidRPr="002840E6">
        <w:rPr>
          <w:lang w:eastAsia="hu-HU"/>
        </w:rPr>
        <w:t xml:space="preserve"> felhasználói objektumot</w:t>
      </w:r>
      <w:r w:rsidR="003A5014">
        <w:rPr>
          <w:lang w:eastAsia="hu-HU"/>
        </w:rPr>
        <w:t>.</w:t>
      </w:r>
    </w:p>
    <w:p w14:paraId="1300E574" w14:textId="77777777" w:rsidR="002840E6" w:rsidRPr="002840E6" w:rsidRDefault="002840E6" w:rsidP="002840E6">
      <w:pPr>
        <w:rPr>
          <w:lang w:eastAsia="hu-HU"/>
        </w:rPr>
      </w:pPr>
      <w:r w:rsidRPr="002840E6">
        <w:rPr>
          <w:lang w:eastAsia="hu-HU"/>
        </w:rPr>
        <w:t xml:space="preserve">Az oldal újratöltésekor (F5) a munkamenet folytonosságát a localStorage-ba mentett adatokkal és a refreshUser </w:t>
      </w:r>
      <w:proofErr w:type="gramStart"/>
      <w:r w:rsidRPr="002840E6">
        <w:rPr>
          <w:lang w:eastAsia="hu-HU"/>
        </w:rPr>
        <w:t>metódussal</w:t>
      </w:r>
      <w:proofErr w:type="gramEnd"/>
      <w:r w:rsidRPr="002840E6">
        <w:rPr>
          <w:lang w:eastAsia="hu-HU"/>
        </w:rPr>
        <w:t xml:space="preserve"> biztosítom, amely automatikusan megújítja az állapotot, ha talál érvényes tokent.</w:t>
      </w:r>
    </w:p>
    <w:p w14:paraId="246F4951" w14:textId="7247A4A6" w:rsidR="002840E6" w:rsidRPr="002840E6" w:rsidRDefault="002840E6" w:rsidP="005C24E1">
      <w:pPr>
        <w:pStyle w:val="Cmsor4"/>
        <w:rPr>
          <w:lang w:eastAsia="hu-HU"/>
        </w:rPr>
      </w:pPr>
      <w:r w:rsidRPr="002840E6">
        <w:rPr>
          <w:lang w:eastAsia="hu-HU"/>
        </w:rPr>
        <w:lastRenderedPageBreak/>
        <w:t xml:space="preserve"> Regisztráció és </w:t>
      </w:r>
      <w:r w:rsidR="00F52CED">
        <w:rPr>
          <w:lang w:eastAsia="hu-HU"/>
        </w:rPr>
        <w:t>b</w:t>
      </w:r>
      <w:r w:rsidRPr="002840E6">
        <w:rPr>
          <w:lang w:eastAsia="hu-HU"/>
        </w:rPr>
        <w:t>ejelentkezés</w:t>
      </w:r>
    </w:p>
    <w:p w14:paraId="601E88FE" w14:textId="4E21ECDE" w:rsidR="002840E6" w:rsidRPr="002840E6" w:rsidRDefault="002840E6" w:rsidP="003A5014">
      <w:pPr>
        <w:rPr>
          <w:lang w:eastAsia="hu-HU"/>
        </w:rPr>
      </w:pPr>
      <w:proofErr w:type="gramStart"/>
      <w:r w:rsidRPr="002840E6">
        <w:rPr>
          <w:lang w:eastAsia="hu-HU"/>
        </w:rPr>
        <w:t>A</w:t>
      </w:r>
      <w:proofErr w:type="gramEnd"/>
      <w:r w:rsidRPr="002840E6">
        <w:rPr>
          <w:lang w:eastAsia="hu-HU"/>
        </w:rPr>
        <w:t xml:space="preserve"> </w:t>
      </w:r>
      <w:r w:rsidR="003A5014">
        <w:rPr>
          <w:lang w:eastAsia="hu-HU"/>
        </w:rPr>
        <w:t>oldalak</w:t>
      </w:r>
      <w:r w:rsidRPr="002840E6">
        <w:rPr>
          <w:lang w:eastAsia="hu-HU"/>
        </w:rPr>
        <w:t xml:space="preserve"> kezeléséhez minden esetben az Angular Reactive Forms modulját használtam, mivel ez lehetőséget ad a komplex validációs logika (pl. jelszóerősség) TypeScript oldali</w:t>
      </w:r>
      <w:r w:rsidR="00265B88">
        <w:rPr>
          <w:lang w:eastAsia="hu-HU"/>
        </w:rPr>
        <w:t xml:space="preserve"> </w:t>
      </w:r>
      <w:r w:rsidR="00265B88" w:rsidRPr="003A5014">
        <w:rPr>
          <w:lang w:eastAsia="hu-HU"/>
        </w:rPr>
        <w:t>megvalósítására</w:t>
      </w:r>
      <w:r w:rsidRPr="002840E6">
        <w:rPr>
          <w:lang w:eastAsia="hu-HU"/>
        </w:rPr>
        <w:t xml:space="preserve"> és tesztelésére.</w:t>
      </w:r>
      <w:r w:rsidR="003A5014">
        <w:rPr>
          <w:lang w:eastAsia="hu-HU"/>
        </w:rPr>
        <w:t xml:space="preserve"> </w:t>
      </w:r>
      <w:r w:rsidRPr="002840E6">
        <w:rPr>
          <w:lang w:eastAsia="hu-HU"/>
        </w:rPr>
        <w:t xml:space="preserve">Az </w:t>
      </w:r>
      <w:r w:rsidR="003A5014">
        <w:rPr>
          <w:lang w:eastAsia="hu-HU"/>
        </w:rPr>
        <w:t>oldalak</w:t>
      </w:r>
      <w:r w:rsidRPr="002840E6">
        <w:rPr>
          <w:lang w:eastAsia="hu-HU"/>
        </w:rPr>
        <w:t xml:space="preserve"> (registerForm) validátorai biztosítják, hogy a név minimum 3 </w:t>
      </w:r>
      <w:proofErr w:type="gramStart"/>
      <w:r w:rsidRPr="002840E6">
        <w:rPr>
          <w:lang w:eastAsia="hu-HU"/>
        </w:rPr>
        <w:t>karakter</w:t>
      </w:r>
      <w:proofErr w:type="gramEnd"/>
      <w:r w:rsidRPr="002840E6">
        <w:rPr>
          <w:lang w:eastAsia="hu-HU"/>
        </w:rPr>
        <w:t xml:space="preserve"> legyen, az e-mail cím megfeleljen a </w:t>
      </w:r>
      <w:r w:rsidR="003A5014">
        <w:rPr>
          <w:lang w:eastAsia="hu-HU"/>
        </w:rPr>
        <w:t>regexnek</w:t>
      </w:r>
      <w:r w:rsidRPr="002840E6">
        <w:rPr>
          <w:lang w:eastAsia="hu-HU"/>
        </w:rPr>
        <w:t xml:space="preserve">, a jelszó pedig 6-15 karakter hosszú legyen. A "Create Account" gomb megnyomásakor a </w:t>
      </w:r>
      <w:proofErr w:type="gramStart"/>
      <w:r w:rsidRPr="002840E6">
        <w:rPr>
          <w:lang w:eastAsia="hu-HU"/>
        </w:rPr>
        <w:t>komponens</w:t>
      </w:r>
      <w:proofErr w:type="gramEnd"/>
      <w:r w:rsidRPr="002840E6">
        <w:rPr>
          <w:lang w:eastAsia="hu-HU"/>
        </w:rPr>
        <w:t xml:space="preserve"> feliratkozik az AccountService.register() metódusára. Siker esetén a SharedService segítségével értesítem a felhasználót, majd a bejelentkezési oldalra </w:t>
      </w:r>
      <w:proofErr w:type="gramStart"/>
      <w:r w:rsidRPr="002840E6">
        <w:rPr>
          <w:lang w:eastAsia="hu-HU"/>
        </w:rPr>
        <w:t>navigálom</w:t>
      </w:r>
      <w:proofErr w:type="gramEnd"/>
      <w:r w:rsidRPr="002840E6">
        <w:rPr>
          <w:lang w:eastAsia="hu-HU"/>
        </w:rPr>
        <w:t>.</w:t>
      </w:r>
    </w:p>
    <w:p w14:paraId="1C01C5EA" w14:textId="32DC99C3" w:rsidR="002840E6" w:rsidRPr="002840E6" w:rsidRDefault="002840E6" w:rsidP="003A5014">
      <w:pPr>
        <w:rPr>
          <w:lang w:eastAsia="hu-HU"/>
        </w:rPr>
      </w:pPr>
      <w:r w:rsidRPr="002840E6">
        <w:rPr>
          <w:lang w:eastAsia="hu-HU"/>
        </w:rPr>
        <w:t xml:space="preserve">A LoginComponent nemcsak a hitelesítést végzi, hanem kezeli a felhasználói utat és a hibákat is. A </w:t>
      </w:r>
      <w:proofErr w:type="gramStart"/>
      <w:r w:rsidRPr="002840E6">
        <w:rPr>
          <w:lang w:eastAsia="hu-HU"/>
        </w:rPr>
        <w:t>komponens</w:t>
      </w:r>
      <w:proofErr w:type="gramEnd"/>
      <w:r w:rsidRPr="002840E6">
        <w:rPr>
          <w:lang w:eastAsia="hu-HU"/>
        </w:rPr>
        <w:t xml:space="preserve"> inicializálásakor (ngOnInit) kiolvasom a returnUrl paramétert az URL-ből. Ha a felhasználó korábban egy védett oldalról (pl. /dailynote) lett átirányítva a bejelentkezéshez, sikeres belépés után a rendszer </w:t>
      </w:r>
      <w:proofErr w:type="gramStart"/>
      <w:r w:rsidRPr="002840E6">
        <w:rPr>
          <w:lang w:eastAsia="hu-HU"/>
        </w:rPr>
        <w:t>automatikusan</w:t>
      </w:r>
      <w:proofErr w:type="gramEnd"/>
      <w:r w:rsidRPr="002840E6">
        <w:rPr>
          <w:lang w:eastAsia="hu-HU"/>
        </w:rPr>
        <w:t xml:space="preserve"> visszanavigálja oda. </w:t>
      </w:r>
      <w:proofErr w:type="gramStart"/>
      <w:r w:rsidRPr="002840E6">
        <w:rPr>
          <w:lang w:eastAsia="hu-HU"/>
        </w:rPr>
        <w:t>A</w:t>
      </w:r>
      <w:proofErr w:type="gramEnd"/>
      <w:r w:rsidRPr="002840E6">
        <w:rPr>
          <w:lang w:eastAsia="hu-HU"/>
        </w:rPr>
        <w:t xml:space="preserve"> </w:t>
      </w:r>
      <w:r w:rsidR="003A5014">
        <w:rPr>
          <w:lang w:eastAsia="hu-HU"/>
        </w:rPr>
        <w:t>oldalakon</w:t>
      </w:r>
      <w:r w:rsidRPr="002840E6">
        <w:rPr>
          <w:lang w:eastAsia="hu-HU"/>
        </w:rPr>
        <w:t xml:space="preserve"> külön figyelmet fordítottam arra az esetre, ha a bejelentkezés azért hiúsul meg, mert a felhasználó még nem erősítette meg az e-mail címét. Ha a hibaüzenet tartalmazza a "Please confirm your email" szöveget, megjelenítek egy </w:t>
      </w:r>
      <w:proofErr w:type="gramStart"/>
      <w:r w:rsidRPr="002840E6">
        <w:rPr>
          <w:lang w:eastAsia="hu-HU"/>
        </w:rPr>
        <w:t>linket</w:t>
      </w:r>
      <w:proofErr w:type="gramEnd"/>
      <w:r w:rsidRPr="002840E6">
        <w:rPr>
          <w:lang w:eastAsia="hu-HU"/>
        </w:rPr>
        <w:t xml:space="preserve"> ("Click here to resend email confirmation link..."), amely meghívja a resendEmailConfirmationLink() metódust.</w:t>
      </w:r>
    </w:p>
    <w:p w14:paraId="0B12533D" w14:textId="3D7D48D1" w:rsidR="002840E6" w:rsidRPr="002840E6" w:rsidRDefault="002840E6" w:rsidP="005C24E1">
      <w:pPr>
        <w:pStyle w:val="Cmsor4"/>
        <w:rPr>
          <w:lang w:eastAsia="hu-HU"/>
        </w:rPr>
      </w:pPr>
      <w:r w:rsidRPr="002840E6">
        <w:rPr>
          <w:lang w:eastAsia="hu-HU"/>
        </w:rPr>
        <w:t xml:space="preserve"> Elfelejtett jelszó és E-mail megerősítés</w:t>
      </w:r>
    </w:p>
    <w:p w14:paraId="5157BFDD" w14:textId="376E5699" w:rsidR="002840E6" w:rsidRPr="002840E6" w:rsidRDefault="00817CB3" w:rsidP="008F3286">
      <w:pPr>
        <w:rPr>
          <w:lang w:eastAsia="hu-HU"/>
        </w:rPr>
      </w:pPr>
      <w:r>
        <w:rPr>
          <w:lang w:eastAsia="hu-HU"/>
        </w:rPr>
        <w:t>A</w:t>
      </w:r>
      <w:r w:rsidRPr="002840E6">
        <w:rPr>
          <w:lang w:eastAsia="hu-HU"/>
        </w:rPr>
        <w:t xml:space="preserve"> </w:t>
      </w:r>
      <w:r>
        <w:rPr>
          <w:lang w:eastAsia="hu-HU"/>
        </w:rPr>
        <w:t xml:space="preserve"> ConfirmEmailComponent</w:t>
      </w:r>
      <w:r w:rsidR="002840E6" w:rsidRPr="002840E6">
        <w:rPr>
          <w:lang w:eastAsia="hu-HU"/>
        </w:rPr>
        <w:t xml:space="preserve"> </w:t>
      </w:r>
      <w:proofErr w:type="gramStart"/>
      <w:r w:rsidR="002840E6" w:rsidRPr="002840E6">
        <w:rPr>
          <w:lang w:eastAsia="hu-HU"/>
        </w:rPr>
        <w:t>komponens</w:t>
      </w:r>
      <w:proofErr w:type="gramEnd"/>
      <w:r w:rsidR="002840E6" w:rsidRPr="002840E6">
        <w:rPr>
          <w:lang w:eastAsia="hu-HU"/>
        </w:rPr>
        <w:t xml:space="preserve"> végzi a regisztráció véglegesítését. Az ngOnInit életciklusban feliratkozom az ActivatedRoute paramétereire, és kinyerem az URL-ből érkező hitelesítő tokent és e-mail címet.</w:t>
      </w:r>
      <w:r w:rsidR="008F3286">
        <w:rPr>
          <w:lang w:eastAsia="hu-HU"/>
        </w:rPr>
        <w:t xml:space="preserve"> </w:t>
      </w:r>
      <w:r w:rsidR="002840E6" w:rsidRPr="002840E6">
        <w:rPr>
          <w:lang w:eastAsia="hu-HU"/>
        </w:rPr>
        <w:t xml:space="preserve">Ezekkel az adatokkal </w:t>
      </w:r>
      <w:proofErr w:type="gramStart"/>
      <w:r w:rsidR="002840E6" w:rsidRPr="002840E6">
        <w:rPr>
          <w:lang w:eastAsia="hu-HU"/>
        </w:rPr>
        <w:t>automatikusan</w:t>
      </w:r>
      <w:proofErr w:type="gramEnd"/>
      <w:r w:rsidR="002840E6" w:rsidRPr="002840E6">
        <w:rPr>
          <w:lang w:eastAsia="hu-HU"/>
        </w:rPr>
        <w:t xml:space="preserve"> meghívom az AccountService.confirmEmail metódust.</w:t>
      </w:r>
      <w:r w:rsidR="008F3286">
        <w:rPr>
          <w:lang w:eastAsia="hu-HU"/>
        </w:rPr>
        <w:t xml:space="preserve"> S</w:t>
      </w:r>
      <w:r w:rsidR="002840E6" w:rsidRPr="002840E6">
        <w:rPr>
          <w:lang w:eastAsia="hu-HU"/>
        </w:rPr>
        <w:t xml:space="preserve">iker esetén (success = true) a felhasználó egy "Login" gombot lát, hiba esetén (pl. lejárt token) pedig a rendszer felajánlja a megerősítő </w:t>
      </w:r>
      <w:proofErr w:type="gramStart"/>
      <w:r w:rsidR="002840E6" w:rsidRPr="002840E6">
        <w:rPr>
          <w:lang w:eastAsia="hu-HU"/>
        </w:rPr>
        <w:t>link</w:t>
      </w:r>
      <w:proofErr w:type="gramEnd"/>
      <w:r w:rsidR="002840E6" w:rsidRPr="002840E6">
        <w:rPr>
          <w:lang w:eastAsia="hu-HU"/>
        </w:rPr>
        <w:t xml:space="preserve"> újraküldését a resendEmailConfirmationLink() metódus segítségével.</w:t>
      </w:r>
    </w:p>
    <w:p w14:paraId="2E68519C" w14:textId="1606D9A4" w:rsidR="002840E6" w:rsidRPr="002840E6" w:rsidRDefault="000F5E4A" w:rsidP="002840E6">
      <w:pPr>
        <w:rPr>
          <w:lang w:eastAsia="hu-HU"/>
        </w:rPr>
      </w:pPr>
      <w:r w:rsidRPr="002840E6">
        <w:rPr>
          <w:lang w:eastAsia="hu-HU"/>
        </w:rPr>
        <w:t xml:space="preserve">A </w:t>
      </w:r>
      <w:r w:rsidR="002840E6" w:rsidRPr="002840E6">
        <w:rPr>
          <w:lang w:eastAsia="hu-HU"/>
        </w:rPr>
        <w:t xml:space="preserve">SendEmailComponent kódduplikáció elkerülése érdekében egyetlen </w:t>
      </w:r>
      <w:proofErr w:type="gramStart"/>
      <w:r w:rsidR="002840E6" w:rsidRPr="002840E6">
        <w:rPr>
          <w:lang w:eastAsia="hu-HU"/>
        </w:rPr>
        <w:t>komponenst</w:t>
      </w:r>
      <w:proofErr w:type="gramEnd"/>
      <w:r w:rsidR="002840E6" w:rsidRPr="002840E6">
        <w:rPr>
          <w:lang w:eastAsia="hu-HU"/>
        </w:rPr>
        <w:t xml:space="preserve"> készítettem az "Elfelejtett jelszó" és az "E-mail megerősítés újraküldése" funkciókhoz. A </w:t>
      </w:r>
      <w:proofErr w:type="gramStart"/>
      <w:r w:rsidR="002840E6" w:rsidRPr="002840E6">
        <w:rPr>
          <w:lang w:eastAsia="hu-HU"/>
        </w:rPr>
        <w:t>komponens</w:t>
      </w:r>
      <w:proofErr w:type="gramEnd"/>
      <w:r w:rsidR="002840E6" w:rsidRPr="002840E6">
        <w:rPr>
          <w:lang w:eastAsia="hu-HU"/>
        </w:rPr>
        <w:t xml:space="preserve"> az URL paraméter alapján dönti el, melyik üzemmódban működjön.</w:t>
      </w:r>
    </w:p>
    <w:p w14:paraId="730F9CB8" w14:textId="13482AA0" w:rsidR="002840E6" w:rsidRDefault="000F5E4A" w:rsidP="002840E6">
      <w:pPr>
        <w:rPr>
          <w:lang w:eastAsia="hu-HU"/>
        </w:rPr>
      </w:pPr>
      <w:r>
        <w:rPr>
          <w:lang w:eastAsia="hu-HU"/>
        </w:rPr>
        <w:lastRenderedPageBreak/>
        <w:t>A</w:t>
      </w:r>
      <w:r w:rsidRPr="002840E6">
        <w:rPr>
          <w:lang w:eastAsia="hu-HU"/>
        </w:rPr>
        <w:t xml:space="preserve"> </w:t>
      </w:r>
      <w:r w:rsidR="002840E6" w:rsidRPr="002840E6">
        <w:rPr>
          <w:lang w:eastAsia="hu-HU"/>
        </w:rPr>
        <w:t>ResetPasswordComponent felület fogadja a felhasználót, amikor az e-mailben kapott jelszó</w:t>
      </w:r>
      <w:r w:rsidR="008B0C7C">
        <w:rPr>
          <w:lang w:eastAsia="hu-HU"/>
        </w:rPr>
        <w:t xml:space="preserve"> </w:t>
      </w:r>
      <w:r w:rsidR="002840E6" w:rsidRPr="002840E6">
        <w:rPr>
          <w:lang w:eastAsia="hu-HU"/>
        </w:rPr>
        <w:t xml:space="preserve">helyreállító </w:t>
      </w:r>
      <w:proofErr w:type="gramStart"/>
      <w:r w:rsidR="002840E6" w:rsidRPr="002840E6">
        <w:rPr>
          <w:lang w:eastAsia="hu-HU"/>
        </w:rPr>
        <w:t>linkre</w:t>
      </w:r>
      <w:proofErr w:type="gramEnd"/>
      <w:r w:rsidR="002840E6" w:rsidRPr="002840E6">
        <w:rPr>
          <w:lang w:eastAsia="hu-HU"/>
        </w:rPr>
        <w:t xml:space="preserve"> kattint. A rendszer </w:t>
      </w:r>
      <w:proofErr w:type="gramStart"/>
      <w:r w:rsidR="002840E6" w:rsidRPr="002840E6">
        <w:rPr>
          <w:lang w:eastAsia="hu-HU"/>
        </w:rPr>
        <w:t>automatikusan</w:t>
      </w:r>
      <w:proofErr w:type="gramEnd"/>
      <w:r w:rsidR="002840E6" w:rsidRPr="002840E6">
        <w:rPr>
          <w:lang w:eastAsia="hu-HU"/>
        </w:rPr>
        <w:t xml:space="preserve"> beilleszti a tokent és az e-mail címet az űrlapba (az e-mail mezőt letiltva), így a felhasználónak csak az új jelszót kell megadnia a resetPasswordForm-ban.</w:t>
      </w:r>
    </w:p>
    <w:p w14:paraId="0197BBAE" w14:textId="2FAEE440" w:rsidR="00E02D46" w:rsidRPr="000458E9" w:rsidRDefault="00720A1A" w:rsidP="000458E9">
      <w:pPr>
        <w:pStyle w:val="Cmsor3"/>
      </w:pPr>
      <w:bookmarkStart w:id="72" w:name="_Toc216294329"/>
      <w:r>
        <w:t>Adatkezelés és t</w:t>
      </w:r>
      <w:r w:rsidR="00E02D46" w:rsidRPr="000458E9">
        <w:t>örzsadatok (</w:t>
      </w:r>
      <w:r w:rsidR="000458E9">
        <w:t>CRUD</w:t>
      </w:r>
      <w:r w:rsidR="00E02D46" w:rsidRPr="000458E9">
        <w:t>)</w:t>
      </w:r>
      <w:bookmarkEnd w:id="72"/>
    </w:p>
    <w:p w14:paraId="1D79657B" w14:textId="32C88776" w:rsidR="000458E9" w:rsidRDefault="000458E9" w:rsidP="008104AC">
      <w:pPr>
        <w:rPr>
          <w:lang w:eastAsia="hu-HU"/>
        </w:rPr>
      </w:pPr>
      <w:r>
        <w:rPr>
          <w:lang w:eastAsia="hu-HU"/>
        </w:rPr>
        <w:t xml:space="preserve">A naplózási </w:t>
      </w:r>
      <w:proofErr w:type="gramStart"/>
      <w:r>
        <w:rPr>
          <w:lang w:eastAsia="hu-HU"/>
        </w:rPr>
        <w:t>funkció</w:t>
      </w:r>
      <w:proofErr w:type="gramEnd"/>
      <w:r>
        <w:rPr>
          <w:lang w:eastAsia="hu-HU"/>
        </w:rPr>
        <w:t xml:space="preserve"> működéséhez elengedhetetlenek a törzsadatok. </w:t>
      </w:r>
      <w:r w:rsidR="009D22D2" w:rsidRPr="0032288A">
        <w:rPr>
          <w:lang w:eastAsia="hu-HU"/>
        </w:rPr>
        <w:t>Megvalósítottam</w:t>
      </w:r>
      <w:r w:rsidR="009D22D2">
        <w:rPr>
          <w:lang w:eastAsia="hu-HU"/>
        </w:rPr>
        <w:t xml:space="preserve"> a</w:t>
      </w:r>
      <w:r>
        <w:rPr>
          <w:lang w:eastAsia="hu-HU"/>
        </w:rPr>
        <w:t xml:space="preserve"> </w:t>
      </w:r>
      <w:r w:rsidRPr="008104AC">
        <w:rPr>
          <w:lang w:eastAsia="hu-HU"/>
        </w:rPr>
        <w:t>Food</w:t>
      </w:r>
      <w:r>
        <w:rPr>
          <w:lang w:eastAsia="hu-HU"/>
        </w:rPr>
        <w:t xml:space="preserve"> (Ételek) és </w:t>
      </w:r>
      <w:r w:rsidRPr="008104AC">
        <w:rPr>
          <w:lang w:eastAsia="hu-HU"/>
        </w:rPr>
        <w:t>ActivityCatalog</w:t>
      </w:r>
      <w:r>
        <w:rPr>
          <w:lang w:eastAsia="hu-HU"/>
        </w:rPr>
        <w:t xml:space="preserve"> (Tevékenységek) entitások teljes körű kezelését (Létrehozás, Listázás, Szerkesztés, Törlés). Mivel ezek összetett felületek, nem modális ablakokat, hanem dedikál</w:t>
      </w:r>
      <w:r w:rsidR="00CB089D">
        <w:rPr>
          <w:lang w:eastAsia="hu-HU"/>
        </w:rPr>
        <w:t>t oldalakat használtam</w:t>
      </w:r>
      <w:r w:rsidR="008E1CEA">
        <w:rPr>
          <w:lang w:eastAsia="hu-HU"/>
        </w:rPr>
        <w:t>.</w:t>
      </w:r>
    </w:p>
    <w:p w14:paraId="5536DBDA" w14:textId="605A55E8" w:rsidR="000458E9" w:rsidRDefault="000458E9" w:rsidP="008104AC">
      <w:pPr>
        <w:rPr>
          <w:lang w:eastAsia="hu-HU"/>
        </w:rPr>
      </w:pPr>
      <w:r>
        <w:rPr>
          <w:lang w:eastAsia="hu-HU"/>
        </w:rPr>
        <w:t xml:space="preserve">A </w:t>
      </w:r>
      <w:r w:rsidRPr="008104AC">
        <w:rPr>
          <w:lang w:eastAsia="hu-HU"/>
        </w:rPr>
        <w:t>FoodComponent</w:t>
      </w:r>
      <w:r>
        <w:rPr>
          <w:lang w:eastAsia="hu-HU"/>
        </w:rPr>
        <w:t xml:space="preserve"> és az </w:t>
      </w:r>
      <w:r w:rsidRPr="008104AC">
        <w:rPr>
          <w:lang w:eastAsia="hu-HU"/>
        </w:rPr>
        <w:t>ActivityCatalogComponent</w:t>
      </w:r>
      <w:r>
        <w:rPr>
          <w:lang w:eastAsia="hu-HU"/>
        </w:rPr>
        <w:t xml:space="preserve"> felelős az adatok megjelenítéséért. A </w:t>
      </w:r>
      <w:r w:rsidRPr="008104AC">
        <w:rPr>
          <w:lang w:eastAsia="hu-HU"/>
        </w:rPr>
        <w:t>loadFoods()</w:t>
      </w:r>
      <w:r>
        <w:rPr>
          <w:lang w:eastAsia="hu-HU"/>
        </w:rPr>
        <w:t xml:space="preserve"> és </w:t>
      </w:r>
      <w:r w:rsidRPr="008104AC">
        <w:rPr>
          <w:lang w:eastAsia="hu-HU"/>
        </w:rPr>
        <w:t>loadActivities()</w:t>
      </w:r>
      <w:r>
        <w:rPr>
          <w:lang w:eastAsia="hu-HU"/>
        </w:rPr>
        <w:t xml:space="preserve"> </w:t>
      </w:r>
      <w:proofErr w:type="gramStart"/>
      <w:r>
        <w:rPr>
          <w:lang w:eastAsia="hu-HU"/>
        </w:rPr>
        <w:t>metódusok</w:t>
      </w:r>
      <w:proofErr w:type="gramEnd"/>
      <w:r>
        <w:rPr>
          <w:lang w:eastAsia="hu-HU"/>
        </w:rPr>
        <w:t xml:space="preserve"> az inicializáláskor (</w:t>
      </w:r>
      <w:r w:rsidRPr="008104AC">
        <w:rPr>
          <w:lang w:eastAsia="hu-HU"/>
        </w:rPr>
        <w:t>ngOnInit</w:t>
      </w:r>
      <w:r>
        <w:rPr>
          <w:lang w:eastAsia="hu-HU"/>
        </w:rPr>
        <w:t>) töltik be az adatokat. A törlési logika (</w:t>
      </w:r>
      <w:r w:rsidRPr="008104AC">
        <w:rPr>
          <w:lang w:eastAsia="hu-HU"/>
        </w:rPr>
        <w:t>onDelete</w:t>
      </w:r>
      <w:r>
        <w:rPr>
          <w:lang w:eastAsia="hu-HU"/>
        </w:rPr>
        <w:t xml:space="preserve">) biztonsági okokból egy megerősítő ablakot dob </w:t>
      </w:r>
      <w:proofErr w:type="gramStart"/>
      <w:r>
        <w:rPr>
          <w:lang w:eastAsia="hu-HU"/>
        </w:rPr>
        <w:t>fel</w:t>
      </w:r>
      <w:r w:rsidR="0057338A">
        <w:rPr>
          <w:lang w:eastAsia="hu-HU"/>
        </w:rPr>
        <w:t>(</w:t>
      </w:r>
      <w:proofErr w:type="gramEnd"/>
      <w:r w:rsidR="0057338A">
        <w:rPr>
          <w:lang w:eastAsia="hu-HU"/>
        </w:rPr>
        <w:t xml:space="preserve">amit a </w:t>
      </w:r>
      <w:r w:rsidR="0057338A" w:rsidRPr="0057338A">
        <w:rPr>
          <w:lang w:eastAsia="hu-HU"/>
        </w:rPr>
        <w:t>ConfirmDialogComponent</w:t>
      </w:r>
      <w:r w:rsidR="0057338A">
        <w:rPr>
          <w:lang w:eastAsia="hu-HU"/>
        </w:rPr>
        <w:t>-el oldottam meg, hogy újra felhasználható legyen)</w:t>
      </w:r>
      <w:r>
        <w:rPr>
          <w:lang w:eastAsia="hu-HU"/>
        </w:rPr>
        <w:t xml:space="preserve">. Jóváhagyás esetén a </w:t>
      </w:r>
      <w:proofErr w:type="gramStart"/>
      <w:r>
        <w:rPr>
          <w:lang w:eastAsia="hu-HU"/>
        </w:rPr>
        <w:t>komponens</w:t>
      </w:r>
      <w:proofErr w:type="gramEnd"/>
      <w:r>
        <w:rPr>
          <w:lang w:eastAsia="hu-HU"/>
        </w:rPr>
        <w:t xml:space="preserve"> meghívja a törlő végpontot, majd </w:t>
      </w:r>
      <w:r w:rsidRPr="0057338A">
        <w:rPr>
          <w:lang w:eastAsia="hu-HU"/>
        </w:rPr>
        <w:t>siker esetén</w:t>
      </w:r>
      <w:r w:rsidR="001F6479" w:rsidRPr="0057338A">
        <w:rPr>
          <w:lang w:eastAsia="hu-HU"/>
        </w:rPr>
        <w:t>,</w:t>
      </w:r>
      <w:r w:rsidRPr="0057338A">
        <w:rPr>
          <w:lang w:eastAsia="hu-HU"/>
        </w:rPr>
        <w:t xml:space="preserve"> kliens oldalon</w:t>
      </w:r>
      <w:r>
        <w:rPr>
          <w:lang w:eastAsia="hu-HU"/>
        </w:rPr>
        <w:t xml:space="preserve">, a </w:t>
      </w:r>
      <w:r w:rsidRPr="008104AC">
        <w:rPr>
          <w:lang w:eastAsia="hu-HU"/>
        </w:rPr>
        <w:t>filter</w:t>
      </w:r>
      <w:r>
        <w:rPr>
          <w:lang w:eastAsia="hu-HU"/>
        </w:rPr>
        <w:t xml:space="preserve"> metódussal távolítja el az elemet a listából, így nem szükséges újratölteni az egész táblázatot a szerverről.</w:t>
      </w:r>
    </w:p>
    <w:p w14:paraId="16ACAB28" w14:textId="37913850" w:rsidR="000458E9" w:rsidRDefault="000458E9" w:rsidP="0057338A">
      <w:pPr>
        <w:rPr>
          <w:lang w:eastAsia="hu-HU"/>
        </w:rPr>
      </w:pPr>
      <w:r>
        <w:rPr>
          <w:lang w:eastAsia="hu-HU"/>
        </w:rPr>
        <w:t>A kódduplikáci</w:t>
      </w:r>
      <w:r w:rsidR="0057338A">
        <w:rPr>
          <w:lang w:eastAsia="hu-HU"/>
        </w:rPr>
        <w:t xml:space="preserve">ó elkerülése érdekében </w:t>
      </w:r>
      <w:proofErr w:type="gramStart"/>
      <w:r w:rsidR="0057338A">
        <w:rPr>
          <w:lang w:eastAsia="hu-HU"/>
        </w:rPr>
        <w:t>ugyanazt</w:t>
      </w:r>
      <w:proofErr w:type="gramEnd"/>
      <w:r w:rsidR="0057338A">
        <w:rPr>
          <w:lang w:eastAsia="hu-HU"/>
        </w:rPr>
        <w:t xml:space="preserve"> azt a </w:t>
      </w:r>
      <w:r w:rsidRPr="0057338A">
        <w:rPr>
          <w:lang w:eastAsia="hu-HU"/>
        </w:rPr>
        <w:t xml:space="preserve">komponenst </w:t>
      </w:r>
      <w:r>
        <w:rPr>
          <w:lang w:eastAsia="hu-HU"/>
        </w:rPr>
        <w:t>(</w:t>
      </w:r>
      <w:r w:rsidRPr="008104AC">
        <w:rPr>
          <w:lang w:eastAsia="hu-HU"/>
        </w:rPr>
        <w:t>CreateFoodComponent</w:t>
      </w:r>
      <w:r>
        <w:rPr>
          <w:lang w:eastAsia="hu-HU"/>
        </w:rPr>
        <w:t xml:space="preserve">, </w:t>
      </w:r>
      <w:r w:rsidRPr="008104AC">
        <w:rPr>
          <w:lang w:eastAsia="hu-HU"/>
        </w:rPr>
        <w:t>CreateActivityCatalogComponent</w:t>
      </w:r>
      <w:r>
        <w:rPr>
          <w:lang w:eastAsia="hu-HU"/>
        </w:rPr>
        <w:t>) használom létrehozásra és szerkesztésre is.</w:t>
      </w:r>
      <w:r w:rsidR="0057338A">
        <w:rPr>
          <w:lang w:eastAsia="hu-HU"/>
        </w:rPr>
        <w:t xml:space="preserve"> </w:t>
      </w:r>
      <w:r>
        <w:rPr>
          <w:lang w:eastAsia="hu-HU"/>
        </w:rPr>
        <w:t xml:space="preserve"> Az </w:t>
      </w:r>
      <w:r w:rsidRPr="008104AC">
        <w:rPr>
          <w:lang w:eastAsia="hu-HU"/>
        </w:rPr>
        <w:t>ngOnInit</w:t>
      </w:r>
      <w:r>
        <w:rPr>
          <w:lang w:eastAsia="hu-HU"/>
        </w:rPr>
        <w:t>-ben vizsgálom az útvonal paramétereit (</w:t>
      </w:r>
      <w:r w:rsidRPr="008104AC">
        <w:rPr>
          <w:lang w:eastAsia="hu-HU"/>
        </w:rPr>
        <w:t>route.paramMap</w:t>
      </w:r>
      <w:r w:rsidRPr="00C55970">
        <w:rPr>
          <w:lang w:eastAsia="hu-HU"/>
        </w:rPr>
        <w:t>). H</w:t>
      </w:r>
      <w:r w:rsidRPr="0057338A">
        <w:rPr>
          <w:lang w:eastAsia="hu-HU"/>
        </w:rPr>
        <w:t xml:space="preserve">a van </w:t>
      </w:r>
      <w:r w:rsidR="00FD5B4B" w:rsidRPr="0057338A">
        <w:rPr>
          <w:lang w:eastAsia="hu-HU"/>
        </w:rPr>
        <w:t>ID</w:t>
      </w:r>
      <w:r w:rsidRPr="0057338A">
        <w:rPr>
          <w:lang w:eastAsia="hu-HU"/>
        </w:rPr>
        <w:t xml:space="preserve">, a </w:t>
      </w:r>
      <w:proofErr w:type="gramStart"/>
      <w:r w:rsidRPr="0057338A">
        <w:rPr>
          <w:lang w:eastAsia="hu-HU"/>
        </w:rPr>
        <w:t>komponens</w:t>
      </w:r>
      <w:proofErr w:type="gramEnd"/>
      <w:r>
        <w:rPr>
          <w:lang w:eastAsia="hu-HU"/>
        </w:rPr>
        <w:t xml:space="preserve"> </w:t>
      </w:r>
      <w:r w:rsidRPr="008104AC">
        <w:rPr>
          <w:lang w:eastAsia="hu-HU"/>
        </w:rPr>
        <w:t>Szerkesztés</w:t>
      </w:r>
      <w:r>
        <w:rPr>
          <w:lang w:eastAsia="hu-HU"/>
        </w:rPr>
        <w:t xml:space="preserve"> módba vált (</w:t>
      </w:r>
      <w:r w:rsidRPr="008104AC">
        <w:rPr>
          <w:lang w:eastAsia="hu-HU"/>
        </w:rPr>
        <w:t>editing = true</w:t>
      </w:r>
      <w:r>
        <w:rPr>
          <w:lang w:eastAsia="hu-HU"/>
        </w:rPr>
        <w:t>) és betölti az adatokat.</w:t>
      </w:r>
      <w:r w:rsidR="0057338A">
        <w:rPr>
          <w:lang w:eastAsia="hu-HU"/>
        </w:rPr>
        <w:t xml:space="preserve"> </w:t>
      </w:r>
      <w:r>
        <w:rPr>
          <w:lang w:eastAsia="hu-HU"/>
        </w:rPr>
        <w:t xml:space="preserve">A </w:t>
      </w:r>
      <w:r w:rsidRPr="008104AC">
        <w:rPr>
          <w:lang w:eastAsia="hu-HU"/>
        </w:rPr>
        <w:t>createOrUpdate</w:t>
      </w:r>
      <w:r>
        <w:rPr>
          <w:lang w:eastAsia="hu-HU"/>
        </w:rPr>
        <w:t xml:space="preserve"> </w:t>
      </w:r>
      <w:proofErr w:type="gramStart"/>
      <w:r>
        <w:rPr>
          <w:lang w:eastAsia="hu-HU"/>
        </w:rPr>
        <w:t>metódus</w:t>
      </w:r>
      <w:proofErr w:type="gramEnd"/>
      <w:r>
        <w:rPr>
          <w:lang w:eastAsia="hu-HU"/>
        </w:rPr>
        <w:t xml:space="preserve"> dönti el az állapot alapján, hogy a </w:t>
      </w:r>
      <w:r w:rsidRPr="008104AC">
        <w:rPr>
          <w:lang w:eastAsia="hu-HU"/>
        </w:rPr>
        <w:t>create</w:t>
      </w:r>
      <w:r>
        <w:rPr>
          <w:lang w:eastAsia="hu-HU"/>
        </w:rPr>
        <w:t xml:space="preserve"> (POST) vagy az </w:t>
      </w:r>
      <w:r w:rsidRPr="008104AC">
        <w:rPr>
          <w:lang w:eastAsia="hu-HU"/>
        </w:rPr>
        <w:t>update</w:t>
      </w:r>
      <w:r>
        <w:rPr>
          <w:lang w:eastAsia="hu-HU"/>
        </w:rPr>
        <w:t xml:space="preserve"> (PUT) </w:t>
      </w:r>
      <w:r w:rsidRPr="0057338A">
        <w:rPr>
          <w:lang w:eastAsia="hu-HU"/>
        </w:rPr>
        <w:t>szolgáltatást hívja m</w:t>
      </w:r>
      <w:r>
        <w:rPr>
          <w:lang w:eastAsia="hu-HU"/>
        </w:rPr>
        <w:t>eg.</w:t>
      </w:r>
    </w:p>
    <w:p w14:paraId="6CC6938D" w14:textId="3249847E" w:rsidR="00B33F24" w:rsidRDefault="00B33F24" w:rsidP="00B33F24">
      <w:pPr>
        <w:pStyle w:val="Kp"/>
        <w:rPr>
          <w:lang w:eastAsia="hu-HU"/>
        </w:rPr>
      </w:pPr>
      <w:r w:rsidRPr="00B33F24">
        <w:rPr>
          <w:noProof/>
          <w:lang w:eastAsia="hu-HU"/>
        </w:rPr>
        <w:lastRenderedPageBreak/>
        <w:drawing>
          <wp:inline distT="0" distB="0" distL="0" distR="0" wp14:anchorId="00204691" wp14:editId="713FE524">
            <wp:extent cx="4782217" cy="4934639"/>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2217" cy="4934639"/>
                    </a:xfrm>
                    <a:prstGeom prst="rect">
                      <a:avLst/>
                    </a:prstGeom>
                  </pic:spPr>
                </pic:pic>
              </a:graphicData>
            </a:graphic>
          </wp:inline>
        </w:drawing>
      </w:r>
    </w:p>
    <w:p w14:paraId="496CA127" w14:textId="780D48C8" w:rsidR="00B33F24" w:rsidRPr="00B33F24" w:rsidRDefault="00B33F24" w:rsidP="000973A0">
      <w:pPr>
        <w:pStyle w:val="Kpalrs"/>
        <w:rPr>
          <w:lang w:eastAsia="hu-HU"/>
        </w:rPr>
      </w:pPr>
      <w:r>
        <w:t>7. ábra Food szerkesztési felület</w:t>
      </w:r>
    </w:p>
    <w:p w14:paraId="71AC1982" w14:textId="6AFDAC9A" w:rsidR="000458E9" w:rsidRPr="000458E9" w:rsidRDefault="00720A1A" w:rsidP="005C24E1">
      <w:pPr>
        <w:pStyle w:val="Cmsor4"/>
        <w:rPr>
          <w:lang w:eastAsia="hu-HU"/>
        </w:rPr>
      </w:pPr>
      <w:r>
        <w:rPr>
          <w:lang w:eastAsia="hu-HU"/>
        </w:rPr>
        <w:t xml:space="preserve"> Listázás és ui</w:t>
      </w:r>
      <w:r w:rsidR="000458E9" w:rsidRPr="000458E9">
        <w:rPr>
          <w:lang w:eastAsia="hu-HU"/>
        </w:rPr>
        <w:t xml:space="preserve"> szintű jogosultságkezelés</w:t>
      </w:r>
    </w:p>
    <w:p w14:paraId="39768F1C" w14:textId="017918A6" w:rsidR="000458E9" w:rsidRPr="000458E9" w:rsidRDefault="000458E9" w:rsidP="000458E9">
      <w:pPr>
        <w:rPr>
          <w:lang w:eastAsia="hu-HU"/>
        </w:rPr>
      </w:pPr>
      <w:r w:rsidRPr="000458E9">
        <w:rPr>
          <w:lang w:eastAsia="hu-HU"/>
        </w:rPr>
        <w:t>A FoodComponent és az ActivityCatalogComponent felelős az adatok táblázatos vagy kártyás megjelenítéséért.</w:t>
      </w:r>
      <w:r w:rsidR="0031167D">
        <w:rPr>
          <w:lang w:eastAsia="hu-HU"/>
        </w:rPr>
        <w:t xml:space="preserve"> </w:t>
      </w:r>
      <w:r w:rsidR="00242655" w:rsidRPr="0032288A">
        <w:rPr>
          <w:lang w:eastAsia="hu-HU"/>
        </w:rPr>
        <w:t>Tekintettel arra, hogy</w:t>
      </w:r>
      <w:r w:rsidRPr="0032288A">
        <w:rPr>
          <w:lang w:eastAsia="hu-HU"/>
        </w:rPr>
        <w:t xml:space="preserve"> a rendszer</w:t>
      </w:r>
      <w:r w:rsidRPr="000458E9">
        <w:rPr>
          <w:lang w:eastAsia="hu-HU"/>
        </w:rPr>
        <w:t xml:space="preserve"> </w:t>
      </w:r>
      <w:proofErr w:type="gramStart"/>
      <w:r w:rsidRPr="000458E9">
        <w:rPr>
          <w:lang w:eastAsia="hu-HU"/>
        </w:rPr>
        <w:t>specifikációja</w:t>
      </w:r>
      <w:proofErr w:type="gramEnd"/>
      <w:r w:rsidRPr="000458E9">
        <w:rPr>
          <w:lang w:eastAsia="hu-HU"/>
        </w:rPr>
        <w:t xml:space="preserve"> szerint a vendég felhasználók is megtekinthetik az adatokat, de módosítani csak a regisztrált tagok tudják, egy nézet-szintű </w:t>
      </w:r>
      <w:r w:rsidRPr="0057338A">
        <w:rPr>
          <w:lang w:eastAsia="hu-HU"/>
        </w:rPr>
        <w:t>védelmet</w:t>
      </w:r>
      <w:r w:rsidR="0031167D" w:rsidRPr="0057338A">
        <w:rPr>
          <w:lang w:eastAsia="hu-HU"/>
        </w:rPr>
        <w:t xml:space="preserve"> alkalmaztam</w:t>
      </w:r>
      <w:r w:rsidRPr="0057338A">
        <w:rPr>
          <w:lang w:eastAsia="hu-HU"/>
        </w:rPr>
        <w:t xml:space="preserve"> a HTML</w:t>
      </w:r>
      <w:r w:rsidRPr="000458E9">
        <w:rPr>
          <w:lang w:eastAsia="hu-HU"/>
        </w:rPr>
        <w:t xml:space="preserve"> sablonokban. Az Angular *ngIf </w:t>
      </w:r>
      <w:proofErr w:type="gramStart"/>
      <w:r w:rsidRPr="000458E9">
        <w:rPr>
          <w:lang w:eastAsia="hu-HU"/>
        </w:rPr>
        <w:t>strukturális</w:t>
      </w:r>
      <w:proofErr w:type="gramEnd"/>
      <w:r w:rsidRPr="000458E9">
        <w:rPr>
          <w:lang w:eastAsia="hu-HU"/>
        </w:rPr>
        <w:t xml:space="preserve"> direktívájával és az AsyncPipe segítségével közvetlenül feliratkoztam az AccountService.user$ observable-re.</w:t>
      </w:r>
    </w:p>
    <w:p w14:paraId="4FE09A0D" w14:textId="77777777" w:rsidR="000458E9" w:rsidRPr="000458E9" w:rsidRDefault="000458E9" w:rsidP="00236EAA">
      <w:pPr>
        <w:pStyle w:val="Kd"/>
        <w:rPr>
          <w:lang w:eastAsia="hu-HU"/>
        </w:rPr>
      </w:pPr>
      <w:r w:rsidRPr="000458E9">
        <w:rPr>
          <w:lang w:eastAsia="hu-HU"/>
        </w:rPr>
        <w:t>&lt;div *ngIf="(_accountService.user$ | async) as user"&gt;</w:t>
      </w:r>
    </w:p>
    <w:p w14:paraId="7682D5A3" w14:textId="77777777" w:rsidR="000458E9" w:rsidRPr="000458E9" w:rsidRDefault="000458E9" w:rsidP="00236EAA">
      <w:pPr>
        <w:pStyle w:val="Kd"/>
        <w:rPr>
          <w:lang w:eastAsia="hu-HU"/>
        </w:rPr>
      </w:pPr>
      <w:r w:rsidRPr="000458E9">
        <w:rPr>
          <w:lang w:eastAsia="hu-HU"/>
        </w:rPr>
        <w:t xml:space="preserve">  &lt;button class="btn btn-sm btn-primary" (click)="</w:t>
      </w:r>
      <w:proofErr w:type="gramStart"/>
      <w:r w:rsidRPr="000458E9">
        <w:rPr>
          <w:lang w:eastAsia="hu-HU"/>
        </w:rPr>
        <w:t>onEdit(</w:t>
      </w:r>
      <w:proofErr w:type="gramEnd"/>
      <w:r w:rsidRPr="000458E9">
        <w:rPr>
          <w:lang w:eastAsia="hu-HU"/>
        </w:rPr>
        <w:t>food)"&gt;Edit&lt;/button&gt;</w:t>
      </w:r>
    </w:p>
    <w:p w14:paraId="144AC428" w14:textId="77777777" w:rsidR="000458E9" w:rsidRPr="000458E9" w:rsidRDefault="000458E9" w:rsidP="00236EAA">
      <w:pPr>
        <w:pStyle w:val="Kd"/>
        <w:rPr>
          <w:lang w:eastAsia="hu-HU"/>
        </w:rPr>
      </w:pPr>
      <w:r w:rsidRPr="000458E9">
        <w:rPr>
          <w:lang w:eastAsia="hu-HU"/>
        </w:rPr>
        <w:t xml:space="preserve">  &lt;button class="btn btn-sm btn-danger" (click)="</w:t>
      </w:r>
      <w:proofErr w:type="gramStart"/>
      <w:r w:rsidRPr="000458E9">
        <w:rPr>
          <w:lang w:eastAsia="hu-HU"/>
        </w:rPr>
        <w:t>onDelete(</w:t>
      </w:r>
      <w:proofErr w:type="gramEnd"/>
      <w:r w:rsidRPr="000458E9">
        <w:rPr>
          <w:lang w:eastAsia="hu-HU"/>
        </w:rPr>
        <w:t>food)"&gt;Delete&lt;/button&gt;</w:t>
      </w:r>
    </w:p>
    <w:p w14:paraId="1353E26A" w14:textId="77777777" w:rsidR="000458E9" w:rsidRPr="000458E9" w:rsidRDefault="000458E9" w:rsidP="00236EAA">
      <w:pPr>
        <w:pStyle w:val="Kd"/>
        <w:rPr>
          <w:lang w:eastAsia="hu-HU"/>
        </w:rPr>
      </w:pPr>
      <w:r w:rsidRPr="000458E9">
        <w:rPr>
          <w:lang w:eastAsia="hu-HU"/>
        </w:rPr>
        <w:t>&lt;/div&gt;</w:t>
      </w:r>
    </w:p>
    <w:p w14:paraId="1421B29C" w14:textId="77777777" w:rsidR="000458E9" w:rsidRPr="000458E9" w:rsidRDefault="000458E9" w:rsidP="000458E9">
      <w:pPr>
        <w:rPr>
          <w:lang w:eastAsia="hu-HU"/>
        </w:rPr>
      </w:pPr>
      <w:r w:rsidRPr="000458E9">
        <w:rPr>
          <w:lang w:eastAsia="hu-HU"/>
        </w:rPr>
        <w:lastRenderedPageBreak/>
        <w:t>Ez a megoldás biztosítja, hogy a szerkesztő és törlő gombok fizikailag le sem renderelődnek a DOM-ban, ha a felhasználó nincs bejelentkezve, így a felület letisztult marad a vendégek számára is.</w:t>
      </w:r>
    </w:p>
    <w:p w14:paraId="6BCDC3B1" w14:textId="5D4A7D92" w:rsidR="000458E9" w:rsidRPr="000458E9" w:rsidRDefault="000458E9" w:rsidP="000458E9">
      <w:pPr>
        <w:rPr>
          <w:lang w:eastAsia="hu-HU"/>
        </w:rPr>
      </w:pPr>
      <w:r w:rsidRPr="000458E9">
        <w:rPr>
          <w:lang w:eastAsia="hu-HU"/>
        </w:rPr>
        <w:t xml:space="preserve">A törlés kritikus művelet, ezért a delete </w:t>
      </w:r>
      <w:proofErr w:type="gramStart"/>
      <w:r w:rsidRPr="000458E9">
        <w:rPr>
          <w:lang w:eastAsia="hu-HU"/>
        </w:rPr>
        <w:t>metódus</w:t>
      </w:r>
      <w:proofErr w:type="gramEnd"/>
      <w:r w:rsidRPr="000458E9">
        <w:rPr>
          <w:lang w:eastAsia="hu-HU"/>
        </w:rPr>
        <w:t xml:space="preserve"> meghívása előtt egy natív megerősítő ablakot jelenítek meg. Ha a felhasználó jóvá</w:t>
      </w:r>
      <w:r w:rsidR="0057338A">
        <w:rPr>
          <w:lang w:eastAsia="hu-HU"/>
        </w:rPr>
        <w:t xml:space="preserve">hagyja a műveletet, akkor sikeres </w:t>
      </w:r>
      <w:r w:rsidRPr="000458E9">
        <w:rPr>
          <w:lang w:eastAsia="hu-HU"/>
        </w:rPr>
        <w:t xml:space="preserve">válasz esetén nem töltöm újra a teljes listát a szerverről, hanem </w:t>
      </w:r>
      <w:proofErr w:type="gramStart"/>
      <w:r w:rsidRPr="000458E9">
        <w:rPr>
          <w:lang w:eastAsia="hu-HU"/>
        </w:rPr>
        <w:t>kliens</w:t>
      </w:r>
      <w:proofErr w:type="gramEnd"/>
      <w:r w:rsidRPr="000458E9">
        <w:rPr>
          <w:lang w:eastAsia="hu-HU"/>
        </w:rPr>
        <w:t xml:space="preserve"> oldalon, a filter metódussal távolítom el a törölt elemet a foods tömbből, ezzel csökkentve a hálózati forgalmat és javítva a válaszidőt.</w:t>
      </w:r>
    </w:p>
    <w:p w14:paraId="7BDB32B2" w14:textId="35BBC023" w:rsidR="00E02D46" w:rsidRPr="000458E9" w:rsidRDefault="00720A1A" w:rsidP="000458E9">
      <w:pPr>
        <w:pStyle w:val="Cmsor3"/>
      </w:pPr>
      <w:bookmarkStart w:id="73" w:name="_Toc216294330"/>
      <w:proofErr w:type="gramStart"/>
      <w:r>
        <w:t>Komplex</w:t>
      </w:r>
      <w:proofErr w:type="gramEnd"/>
      <w:r>
        <w:t xml:space="preserve"> űrlapkezelés: r</w:t>
      </w:r>
      <w:r w:rsidR="00E02D46" w:rsidRPr="000458E9">
        <w:t>eceptkészítő</w:t>
      </w:r>
      <w:bookmarkEnd w:id="73"/>
    </w:p>
    <w:p w14:paraId="0FAB554A" w14:textId="1982BB70" w:rsidR="002C2294" w:rsidRDefault="002C2294" w:rsidP="002C2294">
      <w:pPr>
        <w:rPr>
          <w:lang w:eastAsia="hu-HU"/>
        </w:rPr>
      </w:pPr>
      <w:r>
        <w:rPr>
          <w:lang w:eastAsia="hu-HU"/>
        </w:rPr>
        <w:t>Az alkalmazás</w:t>
      </w:r>
      <w:r w:rsidR="005B614F">
        <w:rPr>
          <w:lang w:eastAsia="hu-HU"/>
        </w:rPr>
        <w:t xml:space="preserve"> egyik</w:t>
      </w:r>
      <w:r>
        <w:rPr>
          <w:lang w:eastAsia="hu-HU"/>
        </w:rPr>
        <w:t xml:space="preserve"> legösszetettebb űrlapja a CreateRecipesComponent, amely lehetővé teszi, hogy a felhasználó meglévő alapanyagokból állítson össze új </w:t>
      </w:r>
      <w:r w:rsidR="00EA3B6C">
        <w:rPr>
          <w:lang w:eastAsia="hu-HU"/>
        </w:rPr>
        <w:t>ételeket.</w:t>
      </w:r>
      <w:r w:rsidR="00C60D7A">
        <w:rPr>
          <w:lang w:eastAsia="hu-HU"/>
        </w:rPr>
        <w:t xml:space="preserve"> A</w:t>
      </w:r>
      <w:r>
        <w:rPr>
          <w:lang w:eastAsia="hu-HU"/>
        </w:rPr>
        <w:t xml:space="preserve"> recept létrehozása előtt a felhasználó dinamikusan adhat hozzá, módosíthat és törölhet hozzávalókat.</w:t>
      </w:r>
    </w:p>
    <w:p w14:paraId="3AF3A9DC" w14:textId="20B8D42F" w:rsidR="002C2294" w:rsidRDefault="002C2294" w:rsidP="005C24E1">
      <w:pPr>
        <w:pStyle w:val="Cmsor4"/>
        <w:rPr>
          <w:lang w:eastAsia="hu-HU"/>
        </w:rPr>
      </w:pPr>
      <w:r>
        <w:rPr>
          <w:lang w:eastAsia="hu-HU"/>
        </w:rPr>
        <w:t>Hozzávalók dinamikus kezelése</w:t>
      </w:r>
    </w:p>
    <w:p w14:paraId="58E0068F" w14:textId="77777777" w:rsidR="00AE1690" w:rsidRDefault="002C2294" w:rsidP="00AE1690">
      <w:pPr>
        <w:rPr>
          <w:lang w:eastAsia="hu-HU"/>
        </w:rPr>
      </w:pPr>
      <w:r>
        <w:rPr>
          <w:lang w:eastAsia="hu-HU"/>
        </w:rPr>
        <w:t xml:space="preserve">A recept </w:t>
      </w:r>
      <w:proofErr w:type="gramStart"/>
      <w:r>
        <w:rPr>
          <w:lang w:eastAsia="hu-HU"/>
        </w:rPr>
        <w:t>összetevőit</w:t>
      </w:r>
      <w:proofErr w:type="gramEnd"/>
      <w:r>
        <w:rPr>
          <w:lang w:eastAsia="hu-HU"/>
        </w:rPr>
        <w:t xml:space="preserve"> hanem egy lokális tömbben, ingredients néven tárolom (RecipeFoodItemDto[]). A felhasználói </w:t>
      </w:r>
      <w:proofErr w:type="gramStart"/>
      <w:r>
        <w:rPr>
          <w:lang w:eastAsia="hu-HU"/>
        </w:rPr>
        <w:t>interakciót</w:t>
      </w:r>
      <w:proofErr w:type="gramEnd"/>
      <w:r>
        <w:rPr>
          <w:lang w:eastAsia="hu-HU"/>
        </w:rPr>
        <w:t xml:space="preserve"> a következő logikai lépésekre bontottam: A komponens betöltésekor (ngOnInit) a loadFoods() metódus feltölti a foodOptions listát. A felhasználó ebből a legördülő menüből választ alapanyagot, és megadja a mennyiséget grammban. A listában való tájékozódást a </w:t>
      </w:r>
      <w:proofErr w:type="gramStart"/>
      <w:r>
        <w:rPr>
          <w:lang w:eastAsia="hu-HU"/>
        </w:rPr>
        <w:t>ge</w:t>
      </w:r>
      <w:r w:rsidR="00C60D7A">
        <w:rPr>
          <w:lang w:eastAsia="hu-HU"/>
        </w:rPr>
        <w:t>tFoodTitleById(</w:t>
      </w:r>
      <w:proofErr w:type="gramEnd"/>
      <w:r w:rsidR="00C60D7A">
        <w:rPr>
          <w:lang w:eastAsia="hu-HU"/>
        </w:rPr>
        <w:t>id) segédfüggvény segítségével oldottam meg</w:t>
      </w:r>
      <w:r>
        <w:rPr>
          <w:lang w:eastAsia="hu-HU"/>
        </w:rPr>
        <w:t>, amely az ID alapján megjeleníti az étel nevét.</w:t>
      </w:r>
      <w:r w:rsidR="00AE1690">
        <w:rPr>
          <w:lang w:eastAsia="hu-HU"/>
        </w:rPr>
        <w:t xml:space="preserve"> </w:t>
      </w:r>
    </w:p>
    <w:p w14:paraId="0F53EF0D" w14:textId="5F758F71" w:rsidR="002C2294" w:rsidRDefault="00AE1690" w:rsidP="00AE1690">
      <w:pPr>
        <w:rPr>
          <w:lang w:eastAsia="hu-HU"/>
        </w:rPr>
      </w:pPr>
      <w:r>
        <w:rPr>
          <w:lang w:eastAsia="hu-HU"/>
        </w:rPr>
        <w:t xml:space="preserve"> </w:t>
      </w:r>
      <w:r w:rsidR="002C2294">
        <w:rPr>
          <w:lang w:eastAsia="hu-HU"/>
        </w:rPr>
        <w:t>H</w:t>
      </w:r>
      <w:r>
        <w:rPr>
          <w:lang w:eastAsia="hu-HU"/>
        </w:rPr>
        <w:t xml:space="preserve">ozzáadás vagy </w:t>
      </w:r>
      <w:r w:rsidR="002C2294">
        <w:rPr>
          <w:lang w:eastAsia="hu-HU"/>
        </w:rPr>
        <w:t>Fris</w:t>
      </w:r>
      <w:r>
        <w:rPr>
          <w:lang w:eastAsia="hu-HU"/>
        </w:rPr>
        <w:t>sítés esetében (addOrUpdateIngredient)</w:t>
      </w:r>
      <w:r w:rsidR="002C2294">
        <w:rPr>
          <w:lang w:eastAsia="hu-HU"/>
        </w:rPr>
        <w:t xml:space="preserve"> gombnyomásra a rendszer ellenőrzi, hogy szerkesztésről vagy új hozzáadásról van-e szó.</w:t>
      </w:r>
      <w:r>
        <w:rPr>
          <w:lang w:eastAsia="hu-HU"/>
        </w:rPr>
        <w:t xml:space="preserve"> </w:t>
      </w:r>
      <w:r w:rsidR="002C2294">
        <w:rPr>
          <w:lang w:eastAsia="hu-HU"/>
        </w:rPr>
        <w:t xml:space="preserve">Új elem esetén a push() </w:t>
      </w:r>
      <w:proofErr w:type="gramStart"/>
      <w:r w:rsidR="002C2294">
        <w:rPr>
          <w:lang w:eastAsia="hu-HU"/>
        </w:rPr>
        <w:t>metódussal</w:t>
      </w:r>
      <w:proofErr w:type="gramEnd"/>
      <w:r w:rsidR="002C2294">
        <w:rPr>
          <w:lang w:eastAsia="hu-HU"/>
        </w:rPr>
        <w:t xml:space="preserve"> adom a tömbhöz.</w:t>
      </w:r>
      <w:r>
        <w:rPr>
          <w:lang w:eastAsia="hu-HU"/>
        </w:rPr>
        <w:t xml:space="preserve"> </w:t>
      </w:r>
      <w:r w:rsidR="002C2294">
        <w:rPr>
          <w:lang w:eastAsia="hu-HU"/>
        </w:rPr>
        <w:t xml:space="preserve">Meglévő elem szerkesztésekor (editingIngredientIndex nem </w:t>
      </w:r>
      <w:proofErr w:type="gramStart"/>
      <w:r w:rsidR="002C2294">
        <w:rPr>
          <w:lang w:eastAsia="hu-HU"/>
        </w:rPr>
        <w:t>null</w:t>
      </w:r>
      <w:proofErr w:type="gramEnd"/>
      <w:r w:rsidR="002C2294">
        <w:rPr>
          <w:lang w:eastAsia="hu-HU"/>
        </w:rPr>
        <w:t>) közvetlenül a tömb adott indexű elemét frissítem.</w:t>
      </w:r>
    </w:p>
    <w:p w14:paraId="6BC0648C" w14:textId="0CD559B5" w:rsidR="002C2294" w:rsidRDefault="002C2294" w:rsidP="00AE1690">
      <w:pPr>
        <w:rPr>
          <w:lang w:eastAsia="hu-HU"/>
        </w:rPr>
      </w:pPr>
      <w:r>
        <w:rPr>
          <w:lang w:eastAsia="hu-HU"/>
        </w:rPr>
        <w:t>Módosítás és Törlés</w:t>
      </w:r>
      <w:r w:rsidR="00AE1690">
        <w:rPr>
          <w:lang w:eastAsia="hu-HU"/>
        </w:rPr>
        <w:t xml:space="preserve"> esetén a</w:t>
      </w:r>
      <w:r>
        <w:rPr>
          <w:lang w:eastAsia="hu-HU"/>
        </w:rPr>
        <w:t xml:space="preserve"> lista minden soránál elhelyeztem egy "Edit" és "Remove" gombot.</w:t>
      </w:r>
      <w:r w:rsidR="00AE1690">
        <w:rPr>
          <w:lang w:eastAsia="hu-HU"/>
        </w:rPr>
        <w:t xml:space="preserve"> </w:t>
      </w:r>
      <w:r>
        <w:rPr>
          <w:lang w:eastAsia="hu-HU"/>
        </w:rPr>
        <w:t xml:space="preserve">A </w:t>
      </w:r>
      <w:proofErr w:type="gramStart"/>
      <w:r>
        <w:rPr>
          <w:lang w:eastAsia="hu-HU"/>
        </w:rPr>
        <w:t>loadIngredientForEdit(</w:t>
      </w:r>
      <w:proofErr w:type="gramEnd"/>
      <w:r>
        <w:rPr>
          <w:lang w:eastAsia="hu-HU"/>
        </w:rPr>
        <w:t xml:space="preserve">index) visszatölti az adatokat a beviteli mezőkbe, lehetővé téve a </w:t>
      </w:r>
      <w:r w:rsidR="00AE1690">
        <w:rPr>
          <w:lang w:eastAsia="hu-HU"/>
        </w:rPr>
        <w:t>javítást</w:t>
      </w:r>
      <w:r>
        <w:rPr>
          <w:lang w:eastAsia="hu-HU"/>
        </w:rPr>
        <w:t>.</w:t>
      </w:r>
      <w:r w:rsidR="00AE1690">
        <w:rPr>
          <w:lang w:eastAsia="hu-HU"/>
        </w:rPr>
        <w:t xml:space="preserve"> </w:t>
      </w:r>
      <w:r>
        <w:rPr>
          <w:lang w:eastAsia="hu-HU"/>
        </w:rPr>
        <w:t xml:space="preserve">A removeIngredient(index) a splice() </w:t>
      </w:r>
      <w:proofErr w:type="gramStart"/>
      <w:r>
        <w:rPr>
          <w:lang w:eastAsia="hu-HU"/>
        </w:rPr>
        <w:t>metódussal</w:t>
      </w:r>
      <w:proofErr w:type="gramEnd"/>
      <w:r>
        <w:rPr>
          <w:lang w:eastAsia="hu-HU"/>
        </w:rPr>
        <w:t xml:space="preserve"> véglegesen eltávolítja az elemet a listából.</w:t>
      </w:r>
    </w:p>
    <w:p w14:paraId="4EDE2F97" w14:textId="1AB23BED" w:rsidR="002C2294" w:rsidRDefault="008B0C7C" w:rsidP="005C24E1">
      <w:pPr>
        <w:pStyle w:val="Cmsor4"/>
        <w:rPr>
          <w:lang w:eastAsia="hu-HU"/>
        </w:rPr>
      </w:pPr>
      <w:r>
        <w:rPr>
          <w:lang w:eastAsia="hu-HU"/>
        </w:rPr>
        <w:lastRenderedPageBreak/>
        <w:t>Valós idejű számítások</w:t>
      </w:r>
    </w:p>
    <w:p w14:paraId="3CD4A0E0" w14:textId="2EFF34DE" w:rsidR="002C2294" w:rsidRDefault="002C2294" w:rsidP="002C2294">
      <w:pPr>
        <w:rPr>
          <w:lang w:eastAsia="hu-HU"/>
        </w:rPr>
      </w:pPr>
      <w:r>
        <w:rPr>
          <w:lang w:eastAsia="hu-HU"/>
        </w:rPr>
        <w:t xml:space="preserve">A felhasználói élmény </w:t>
      </w:r>
      <w:r w:rsidRPr="00E05D75">
        <w:rPr>
          <w:lang w:eastAsia="hu-HU"/>
        </w:rPr>
        <w:t>egyik</w:t>
      </w:r>
      <w:r w:rsidR="009D70BE" w:rsidRPr="00E05D75">
        <w:rPr>
          <w:lang w:eastAsia="hu-HU"/>
        </w:rPr>
        <w:t xml:space="preserve"> </w:t>
      </w:r>
      <w:r w:rsidRPr="00E05D75">
        <w:rPr>
          <w:lang w:eastAsia="hu-HU"/>
        </w:rPr>
        <w:t>kulcseleme a</w:t>
      </w:r>
      <w:r>
        <w:rPr>
          <w:lang w:eastAsia="hu-HU"/>
        </w:rPr>
        <w:t xml:space="preserve">z azonnali visszajelzés. Nem vártam meg a szerver válaszát a recept tápértékeinek kiszámításához, hanem </w:t>
      </w:r>
      <w:r w:rsidR="003175DB">
        <w:rPr>
          <w:lang w:eastAsia="hu-HU"/>
        </w:rPr>
        <w:t>az</w:t>
      </w:r>
      <w:r>
        <w:rPr>
          <w:lang w:eastAsia="hu-HU"/>
        </w:rPr>
        <w:t xml:space="preserve"> updateNutrition() </w:t>
      </w:r>
      <w:proofErr w:type="gramStart"/>
      <w:r w:rsidRPr="0032288A">
        <w:rPr>
          <w:lang w:eastAsia="hu-HU"/>
        </w:rPr>
        <w:t>metódust</w:t>
      </w:r>
      <w:proofErr w:type="gramEnd"/>
      <w:r w:rsidR="003175DB" w:rsidRPr="0032288A">
        <w:rPr>
          <w:lang w:eastAsia="hu-HU"/>
        </w:rPr>
        <w:t xml:space="preserve"> alkalmaztam.</w:t>
      </w:r>
    </w:p>
    <w:p w14:paraId="442C963B" w14:textId="083D649B" w:rsidR="002C2294" w:rsidRDefault="002C2294" w:rsidP="002C2294">
      <w:pPr>
        <w:rPr>
          <w:lang w:eastAsia="hu-HU"/>
        </w:rPr>
      </w:pPr>
      <w:r>
        <w:rPr>
          <w:lang w:eastAsia="hu-HU"/>
        </w:rPr>
        <w:t xml:space="preserve">Ez a függvény minden egyes </w:t>
      </w:r>
      <w:proofErr w:type="gramStart"/>
      <w:r>
        <w:rPr>
          <w:lang w:eastAsia="hu-HU"/>
        </w:rPr>
        <w:t>lista</w:t>
      </w:r>
      <w:r w:rsidR="008B0C7C">
        <w:rPr>
          <w:lang w:eastAsia="hu-HU"/>
        </w:rPr>
        <w:t xml:space="preserve"> </w:t>
      </w:r>
      <w:r>
        <w:rPr>
          <w:lang w:eastAsia="hu-HU"/>
        </w:rPr>
        <w:t>módosítás</w:t>
      </w:r>
      <w:proofErr w:type="gramEnd"/>
      <w:r>
        <w:rPr>
          <w:lang w:eastAsia="hu-HU"/>
        </w:rPr>
        <w:t xml:space="preserve"> (hozzáadás, törlés) után lefut. Végigiterál az ingredients tömbön, és a kiválasztott ételek (foodOptions) ismert tápértékei alapján, a mennyiségekkel súlyozva összesíti a recept teljes kalória, fehérje, zsír és szénhidráttartalmát.</w:t>
      </w:r>
    </w:p>
    <w:p w14:paraId="138BAC58" w14:textId="77777777" w:rsidR="006A0E1C" w:rsidRDefault="006A0E1C" w:rsidP="006A0E1C">
      <w:pPr>
        <w:pStyle w:val="Kd"/>
        <w:rPr>
          <w:color w:val="CCCCCC"/>
          <w:lang w:eastAsia="hu-HU"/>
        </w:rPr>
      </w:pPr>
      <w:r>
        <w:rPr>
          <w:color w:val="CCCCCC"/>
        </w:rPr>
        <w:t xml:space="preserve">  </w:t>
      </w:r>
      <w:proofErr w:type="gramStart"/>
      <w:r>
        <w:t>updateNutrition</w:t>
      </w:r>
      <w:r>
        <w:rPr>
          <w:color w:val="CCCCCC"/>
        </w:rPr>
        <w:t>(</w:t>
      </w:r>
      <w:proofErr w:type="gramEnd"/>
      <w:r>
        <w:rPr>
          <w:color w:val="CCCCCC"/>
        </w:rPr>
        <w:t>)</w:t>
      </w:r>
      <w:r>
        <w:rPr>
          <w:color w:val="D4D4D4"/>
        </w:rPr>
        <w:t>:</w:t>
      </w:r>
      <w:r>
        <w:rPr>
          <w:color w:val="CCCCCC"/>
        </w:rPr>
        <w:t xml:space="preserve"> </w:t>
      </w:r>
      <w:r>
        <w:rPr>
          <w:color w:val="4EC9B0"/>
        </w:rPr>
        <w:t>void</w:t>
      </w:r>
      <w:r>
        <w:rPr>
          <w:color w:val="CCCCCC"/>
        </w:rPr>
        <w:t xml:space="preserve"> {</w:t>
      </w:r>
    </w:p>
    <w:p w14:paraId="705F6789" w14:textId="77777777" w:rsidR="006A0E1C" w:rsidRDefault="006A0E1C" w:rsidP="006A0E1C">
      <w:pPr>
        <w:pStyle w:val="Kd"/>
        <w:rPr>
          <w:color w:val="CCCCCC"/>
        </w:rPr>
      </w:pPr>
      <w:r>
        <w:rPr>
          <w:color w:val="CCCCCC"/>
        </w:rPr>
        <w:t xml:space="preserve">    </w:t>
      </w:r>
      <w:proofErr w:type="gramStart"/>
      <w:r>
        <w:rPr>
          <w:color w:val="569CD6"/>
        </w:rPr>
        <w:t>this</w:t>
      </w:r>
      <w:r>
        <w:rPr>
          <w:color w:val="CCCCCC"/>
        </w:rPr>
        <w:t>.</w:t>
      </w:r>
      <w:r>
        <w:rPr>
          <w:color w:val="9CDCFE"/>
        </w:rPr>
        <w:t>sumCalorie</w:t>
      </w:r>
      <w:proofErr w:type="gramEnd"/>
      <w:r>
        <w:rPr>
          <w:color w:val="CCCCCC"/>
        </w:rPr>
        <w:t xml:space="preserve"> </w:t>
      </w:r>
      <w:r>
        <w:rPr>
          <w:color w:val="D4D4D4"/>
        </w:rPr>
        <w:t>=</w:t>
      </w:r>
      <w:r>
        <w:rPr>
          <w:color w:val="CCCCCC"/>
        </w:rPr>
        <w:t xml:space="preserve"> </w:t>
      </w:r>
      <w:r>
        <w:rPr>
          <w:color w:val="B5CEA8"/>
        </w:rPr>
        <w:t>0</w:t>
      </w:r>
      <w:r>
        <w:rPr>
          <w:color w:val="CCCCCC"/>
        </w:rPr>
        <w:t>;</w:t>
      </w:r>
    </w:p>
    <w:p w14:paraId="1713DC1F" w14:textId="77777777" w:rsidR="006A0E1C" w:rsidRDefault="006A0E1C" w:rsidP="006A0E1C">
      <w:pPr>
        <w:pStyle w:val="Kd"/>
        <w:rPr>
          <w:color w:val="CCCCCC"/>
        </w:rPr>
      </w:pPr>
      <w:r>
        <w:rPr>
          <w:color w:val="CCCCCC"/>
        </w:rPr>
        <w:t xml:space="preserve">    </w:t>
      </w:r>
      <w:proofErr w:type="gramStart"/>
      <w:r>
        <w:rPr>
          <w:color w:val="569CD6"/>
        </w:rPr>
        <w:t>this</w:t>
      </w:r>
      <w:r>
        <w:rPr>
          <w:color w:val="CCCCCC"/>
        </w:rPr>
        <w:t>.</w:t>
      </w:r>
      <w:r>
        <w:rPr>
          <w:color w:val="9CDCFE"/>
        </w:rPr>
        <w:t>sumProtein</w:t>
      </w:r>
      <w:proofErr w:type="gramEnd"/>
      <w:r>
        <w:rPr>
          <w:color w:val="CCCCCC"/>
        </w:rPr>
        <w:t xml:space="preserve"> </w:t>
      </w:r>
      <w:r>
        <w:rPr>
          <w:color w:val="D4D4D4"/>
        </w:rPr>
        <w:t>=</w:t>
      </w:r>
      <w:r>
        <w:rPr>
          <w:color w:val="CCCCCC"/>
        </w:rPr>
        <w:t xml:space="preserve"> </w:t>
      </w:r>
      <w:r>
        <w:rPr>
          <w:color w:val="B5CEA8"/>
        </w:rPr>
        <w:t>0</w:t>
      </w:r>
      <w:r>
        <w:rPr>
          <w:color w:val="CCCCCC"/>
        </w:rPr>
        <w:t>;</w:t>
      </w:r>
    </w:p>
    <w:p w14:paraId="6FF053B8" w14:textId="77777777" w:rsidR="006A0E1C" w:rsidRDefault="006A0E1C" w:rsidP="006A0E1C">
      <w:pPr>
        <w:pStyle w:val="Kd"/>
        <w:rPr>
          <w:color w:val="CCCCCC"/>
        </w:rPr>
      </w:pPr>
      <w:r>
        <w:rPr>
          <w:color w:val="CCCCCC"/>
        </w:rPr>
        <w:t xml:space="preserve">    </w:t>
      </w:r>
      <w:r>
        <w:rPr>
          <w:color w:val="569CD6"/>
        </w:rPr>
        <w:t>this</w:t>
      </w:r>
      <w:r>
        <w:rPr>
          <w:color w:val="CCCCCC"/>
        </w:rPr>
        <w:t>.</w:t>
      </w:r>
      <w:r>
        <w:rPr>
          <w:color w:val="9CDCFE"/>
        </w:rPr>
        <w:t>sumFat</w:t>
      </w:r>
      <w:r>
        <w:rPr>
          <w:color w:val="CCCCCC"/>
        </w:rPr>
        <w:t xml:space="preserve"> </w:t>
      </w:r>
      <w:r>
        <w:rPr>
          <w:color w:val="D4D4D4"/>
        </w:rPr>
        <w:t>=</w:t>
      </w:r>
      <w:r>
        <w:rPr>
          <w:color w:val="CCCCCC"/>
        </w:rPr>
        <w:t xml:space="preserve"> </w:t>
      </w:r>
      <w:r>
        <w:rPr>
          <w:color w:val="B5CEA8"/>
        </w:rPr>
        <w:t>0</w:t>
      </w:r>
      <w:r>
        <w:rPr>
          <w:color w:val="CCCCCC"/>
        </w:rPr>
        <w:t>;</w:t>
      </w:r>
    </w:p>
    <w:p w14:paraId="71C8BE77" w14:textId="77777777" w:rsidR="006A0E1C" w:rsidRDefault="006A0E1C" w:rsidP="006A0E1C">
      <w:pPr>
        <w:pStyle w:val="Kd"/>
        <w:rPr>
          <w:color w:val="CCCCCC"/>
        </w:rPr>
      </w:pPr>
      <w:r>
        <w:rPr>
          <w:color w:val="CCCCCC"/>
        </w:rPr>
        <w:t xml:space="preserve">    </w:t>
      </w:r>
      <w:r>
        <w:rPr>
          <w:color w:val="569CD6"/>
        </w:rPr>
        <w:t>this</w:t>
      </w:r>
      <w:r>
        <w:rPr>
          <w:color w:val="CCCCCC"/>
        </w:rPr>
        <w:t>.</w:t>
      </w:r>
      <w:r>
        <w:rPr>
          <w:color w:val="9CDCFE"/>
        </w:rPr>
        <w:t>sumCarb</w:t>
      </w:r>
      <w:r>
        <w:rPr>
          <w:color w:val="CCCCCC"/>
        </w:rPr>
        <w:t xml:space="preserve"> </w:t>
      </w:r>
      <w:r>
        <w:rPr>
          <w:color w:val="D4D4D4"/>
        </w:rPr>
        <w:t>=</w:t>
      </w:r>
      <w:r>
        <w:rPr>
          <w:color w:val="CCCCCC"/>
        </w:rPr>
        <w:t xml:space="preserve"> </w:t>
      </w:r>
      <w:r>
        <w:rPr>
          <w:color w:val="B5CEA8"/>
        </w:rPr>
        <w:t>0</w:t>
      </w:r>
      <w:r>
        <w:rPr>
          <w:color w:val="CCCCCC"/>
        </w:rPr>
        <w:t>;</w:t>
      </w:r>
    </w:p>
    <w:p w14:paraId="3D3FC88D" w14:textId="77777777" w:rsidR="006A0E1C" w:rsidRDefault="006A0E1C" w:rsidP="006A0E1C">
      <w:pPr>
        <w:pStyle w:val="Kd"/>
        <w:rPr>
          <w:color w:val="CCCCCC"/>
        </w:rPr>
      </w:pPr>
    </w:p>
    <w:p w14:paraId="52FDA3A9" w14:textId="77777777" w:rsidR="006A0E1C" w:rsidRDefault="006A0E1C" w:rsidP="006A0E1C">
      <w:pPr>
        <w:pStyle w:val="Kd"/>
        <w:rPr>
          <w:color w:val="CCCCCC"/>
        </w:rPr>
      </w:pPr>
      <w:r>
        <w:rPr>
          <w:color w:val="CCCCCC"/>
        </w:rPr>
        <w:t xml:space="preserve">    </w:t>
      </w:r>
      <w:proofErr w:type="gramStart"/>
      <w:r>
        <w:rPr>
          <w:color w:val="569CD6"/>
        </w:rPr>
        <w:t>this</w:t>
      </w:r>
      <w:r>
        <w:rPr>
          <w:color w:val="CCCCCC"/>
        </w:rPr>
        <w:t>.</w:t>
      </w:r>
      <w:r>
        <w:rPr>
          <w:color w:val="9CDCFE"/>
        </w:rPr>
        <w:t>ingredients</w:t>
      </w:r>
      <w:r>
        <w:rPr>
          <w:color w:val="CCCCCC"/>
        </w:rPr>
        <w:t>.</w:t>
      </w:r>
      <w:r>
        <w:t>forEach</w:t>
      </w:r>
      <w:proofErr w:type="gramEnd"/>
      <w:r>
        <w:rPr>
          <w:color w:val="CCCCCC"/>
        </w:rPr>
        <w:t>(</w:t>
      </w:r>
      <w:r>
        <w:rPr>
          <w:color w:val="9CDCFE"/>
        </w:rPr>
        <w:t>ing</w:t>
      </w:r>
      <w:r>
        <w:rPr>
          <w:color w:val="CCCCCC"/>
        </w:rPr>
        <w:t xml:space="preserve"> </w:t>
      </w:r>
      <w:r>
        <w:rPr>
          <w:color w:val="569CD6"/>
        </w:rPr>
        <w:t>=&gt;</w:t>
      </w:r>
      <w:r>
        <w:rPr>
          <w:color w:val="CCCCCC"/>
        </w:rPr>
        <w:t xml:space="preserve"> {</w:t>
      </w:r>
    </w:p>
    <w:p w14:paraId="677C6D73" w14:textId="77777777" w:rsidR="006A0E1C" w:rsidRDefault="006A0E1C" w:rsidP="006A0E1C">
      <w:pPr>
        <w:pStyle w:val="Kd"/>
        <w:rPr>
          <w:color w:val="CCCCCC"/>
        </w:rPr>
      </w:pPr>
      <w:r>
        <w:rPr>
          <w:color w:val="CCCCCC"/>
        </w:rPr>
        <w:t xml:space="preserve">      </w:t>
      </w:r>
      <w:r>
        <w:rPr>
          <w:color w:val="569CD6"/>
        </w:rPr>
        <w:t>const</w:t>
      </w:r>
      <w:r>
        <w:rPr>
          <w:color w:val="CCCCCC"/>
        </w:rPr>
        <w:t xml:space="preserve"> </w:t>
      </w:r>
      <w:r>
        <w:rPr>
          <w:color w:val="4FC1FF"/>
        </w:rPr>
        <w:t>food</w:t>
      </w:r>
      <w:r>
        <w:rPr>
          <w:color w:val="CCCCCC"/>
        </w:rPr>
        <w:t xml:space="preserve"> </w:t>
      </w:r>
      <w:r>
        <w:rPr>
          <w:color w:val="D4D4D4"/>
        </w:rPr>
        <w:t>=</w:t>
      </w:r>
      <w:r>
        <w:rPr>
          <w:color w:val="CCCCCC"/>
        </w:rPr>
        <w:t xml:space="preserve"> </w:t>
      </w:r>
      <w:proofErr w:type="gramStart"/>
      <w:r>
        <w:rPr>
          <w:color w:val="569CD6"/>
        </w:rPr>
        <w:t>this</w:t>
      </w:r>
      <w:r>
        <w:rPr>
          <w:color w:val="CCCCCC"/>
        </w:rPr>
        <w:t>.</w:t>
      </w:r>
      <w:r>
        <w:rPr>
          <w:color w:val="9CDCFE"/>
        </w:rPr>
        <w:t>foodOptions</w:t>
      </w:r>
      <w:r>
        <w:rPr>
          <w:color w:val="CCCCCC"/>
        </w:rPr>
        <w:t>.</w:t>
      </w:r>
      <w:r>
        <w:t>find</w:t>
      </w:r>
      <w:r>
        <w:rPr>
          <w:color w:val="CCCCCC"/>
        </w:rPr>
        <w:t>(</w:t>
      </w:r>
      <w:proofErr w:type="gramEnd"/>
      <w:r>
        <w:rPr>
          <w:color w:val="9CDCFE"/>
        </w:rPr>
        <w:t>f</w:t>
      </w:r>
      <w:r>
        <w:rPr>
          <w:color w:val="CCCCCC"/>
        </w:rPr>
        <w:t xml:space="preserve"> </w:t>
      </w:r>
      <w:r>
        <w:rPr>
          <w:color w:val="569CD6"/>
        </w:rPr>
        <w:t>=&gt;</w:t>
      </w:r>
      <w:r>
        <w:rPr>
          <w:color w:val="CCCCCC"/>
        </w:rPr>
        <w:t xml:space="preserve"> </w:t>
      </w:r>
      <w:r>
        <w:rPr>
          <w:color w:val="9CDCFE"/>
        </w:rPr>
        <w:t>f</w:t>
      </w:r>
      <w:r>
        <w:rPr>
          <w:color w:val="CCCCCC"/>
        </w:rPr>
        <w:t>.</w:t>
      </w:r>
      <w:r>
        <w:rPr>
          <w:color w:val="9CDCFE"/>
        </w:rPr>
        <w:t>foodID</w:t>
      </w:r>
      <w:r>
        <w:rPr>
          <w:color w:val="CCCCCC"/>
        </w:rPr>
        <w:t xml:space="preserve"> </w:t>
      </w:r>
      <w:r>
        <w:rPr>
          <w:color w:val="D4D4D4"/>
        </w:rPr>
        <w:t>===</w:t>
      </w:r>
      <w:r>
        <w:rPr>
          <w:color w:val="CCCCCC"/>
        </w:rPr>
        <w:t xml:space="preserve"> </w:t>
      </w:r>
      <w:r>
        <w:rPr>
          <w:color w:val="9CDCFE"/>
        </w:rPr>
        <w:t>ing</w:t>
      </w:r>
      <w:r>
        <w:rPr>
          <w:color w:val="CCCCCC"/>
        </w:rPr>
        <w:t>.</w:t>
      </w:r>
      <w:r>
        <w:rPr>
          <w:color w:val="9CDCFE"/>
        </w:rPr>
        <w:t>foodID</w:t>
      </w:r>
      <w:r>
        <w:rPr>
          <w:color w:val="CCCCCC"/>
        </w:rPr>
        <w:t>);</w:t>
      </w:r>
    </w:p>
    <w:p w14:paraId="2B7FB390" w14:textId="77777777" w:rsidR="006A0E1C" w:rsidRDefault="006A0E1C" w:rsidP="006A0E1C">
      <w:pPr>
        <w:pStyle w:val="Kd"/>
        <w:rPr>
          <w:color w:val="CCCCCC"/>
        </w:rPr>
      </w:pPr>
      <w:r>
        <w:rPr>
          <w:color w:val="CCCCCC"/>
        </w:rPr>
        <w:t xml:space="preserve">      </w:t>
      </w:r>
      <w:r>
        <w:rPr>
          <w:color w:val="C586C0"/>
        </w:rPr>
        <w:t>if</w:t>
      </w:r>
      <w:r>
        <w:rPr>
          <w:color w:val="CCCCCC"/>
        </w:rPr>
        <w:t xml:space="preserve"> (</w:t>
      </w:r>
      <w:proofErr w:type="gramStart"/>
      <w:r>
        <w:rPr>
          <w:color w:val="D4D4D4"/>
        </w:rPr>
        <w:t>!</w:t>
      </w:r>
      <w:r>
        <w:rPr>
          <w:color w:val="4FC1FF"/>
        </w:rPr>
        <w:t>food</w:t>
      </w:r>
      <w:proofErr w:type="gramEnd"/>
      <w:r>
        <w:rPr>
          <w:color w:val="CCCCCC"/>
        </w:rPr>
        <w:t xml:space="preserve"> </w:t>
      </w:r>
      <w:r>
        <w:rPr>
          <w:color w:val="D4D4D4"/>
        </w:rPr>
        <w:t>||</w:t>
      </w:r>
      <w:r>
        <w:rPr>
          <w:color w:val="CCCCCC"/>
        </w:rPr>
        <w:t xml:space="preserve"> </w:t>
      </w:r>
      <w:r>
        <w:rPr>
          <w:color w:val="D4D4D4"/>
        </w:rPr>
        <w:t>!</w:t>
      </w:r>
      <w:r>
        <w:rPr>
          <w:color w:val="9CDCFE"/>
        </w:rPr>
        <w:t>ing</w:t>
      </w:r>
      <w:r>
        <w:rPr>
          <w:color w:val="CCCCCC"/>
        </w:rPr>
        <w:t>.</w:t>
      </w:r>
      <w:r>
        <w:rPr>
          <w:color w:val="9CDCFE"/>
        </w:rPr>
        <w:t>quantity</w:t>
      </w:r>
      <w:r>
        <w:rPr>
          <w:color w:val="CCCCCC"/>
        </w:rPr>
        <w:t xml:space="preserve">) </w:t>
      </w:r>
      <w:r>
        <w:rPr>
          <w:color w:val="C586C0"/>
        </w:rPr>
        <w:t>return</w:t>
      </w:r>
      <w:r>
        <w:rPr>
          <w:color w:val="CCCCCC"/>
        </w:rPr>
        <w:t>;</w:t>
      </w:r>
    </w:p>
    <w:p w14:paraId="5D186C89" w14:textId="77777777" w:rsidR="006A0E1C" w:rsidRDefault="006A0E1C" w:rsidP="006A0E1C">
      <w:pPr>
        <w:pStyle w:val="Kd"/>
        <w:rPr>
          <w:color w:val="CCCCCC"/>
        </w:rPr>
      </w:pPr>
    </w:p>
    <w:p w14:paraId="0D0899B7" w14:textId="77777777" w:rsidR="006A0E1C" w:rsidRDefault="006A0E1C" w:rsidP="006A0E1C">
      <w:pPr>
        <w:pStyle w:val="Kd"/>
        <w:rPr>
          <w:color w:val="CCCCCC"/>
        </w:rPr>
      </w:pPr>
      <w:r>
        <w:rPr>
          <w:color w:val="CCCCCC"/>
        </w:rPr>
        <w:t xml:space="preserve">      </w:t>
      </w:r>
      <w:r>
        <w:rPr>
          <w:color w:val="569CD6"/>
        </w:rPr>
        <w:t>const</w:t>
      </w:r>
      <w:r>
        <w:rPr>
          <w:color w:val="CCCCCC"/>
        </w:rPr>
        <w:t xml:space="preserve"> </w:t>
      </w:r>
      <w:r>
        <w:rPr>
          <w:color w:val="4FC1FF"/>
        </w:rPr>
        <w:t>factor</w:t>
      </w:r>
      <w:r>
        <w:rPr>
          <w:color w:val="CCCCCC"/>
        </w:rPr>
        <w:t xml:space="preserve"> </w:t>
      </w:r>
      <w:r>
        <w:rPr>
          <w:color w:val="D4D4D4"/>
        </w:rPr>
        <w:t>=</w:t>
      </w:r>
      <w:r>
        <w:rPr>
          <w:color w:val="CCCCCC"/>
        </w:rPr>
        <w:t xml:space="preserve"> </w:t>
      </w:r>
      <w:r>
        <w:rPr>
          <w:color w:val="9CDCFE"/>
        </w:rPr>
        <w:t>ing</w:t>
      </w:r>
      <w:r>
        <w:rPr>
          <w:color w:val="CCCCCC"/>
        </w:rPr>
        <w:t>.</w:t>
      </w:r>
      <w:r>
        <w:rPr>
          <w:color w:val="9CDCFE"/>
        </w:rPr>
        <w:t>quantity</w:t>
      </w:r>
      <w:r>
        <w:rPr>
          <w:color w:val="CCCCCC"/>
        </w:rPr>
        <w:t xml:space="preserve"> </w:t>
      </w:r>
      <w:r>
        <w:rPr>
          <w:color w:val="D4D4D4"/>
        </w:rPr>
        <w:t>/</w:t>
      </w:r>
      <w:r>
        <w:rPr>
          <w:color w:val="CCCCCC"/>
        </w:rPr>
        <w:t xml:space="preserve"> </w:t>
      </w:r>
      <w:r>
        <w:rPr>
          <w:color w:val="B5CEA8"/>
        </w:rPr>
        <w:t>100</w:t>
      </w:r>
      <w:r>
        <w:rPr>
          <w:color w:val="CCCCCC"/>
        </w:rPr>
        <w:t>;</w:t>
      </w:r>
    </w:p>
    <w:p w14:paraId="1DFDC212" w14:textId="77777777" w:rsidR="006A0E1C" w:rsidRDefault="006A0E1C" w:rsidP="006A0E1C">
      <w:pPr>
        <w:pStyle w:val="Kd"/>
        <w:rPr>
          <w:color w:val="CCCCCC"/>
        </w:rPr>
      </w:pPr>
      <w:r>
        <w:rPr>
          <w:color w:val="CCCCCC"/>
        </w:rPr>
        <w:t xml:space="preserve">      </w:t>
      </w:r>
      <w:proofErr w:type="gramStart"/>
      <w:r>
        <w:rPr>
          <w:color w:val="569CD6"/>
        </w:rPr>
        <w:t>this</w:t>
      </w:r>
      <w:r>
        <w:rPr>
          <w:color w:val="CCCCCC"/>
        </w:rPr>
        <w:t>.</w:t>
      </w:r>
      <w:r>
        <w:rPr>
          <w:color w:val="9CDCFE"/>
        </w:rPr>
        <w:t>sumCalorie</w:t>
      </w:r>
      <w:proofErr w:type="gramEnd"/>
      <w:r>
        <w:rPr>
          <w:color w:val="CCCCCC"/>
        </w:rPr>
        <w:t xml:space="preserve"> </w:t>
      </w:r>
      <w:r>
        <w:rPr>
          <w:color w:val="D4D4D4"/>
        </w:rPr>
        <w:t>+=</w:t>
      </w:r>
      <w:r>
        <w:rPr>
          <w:color w:val="CCCCCC"/>
        </w:rPr>
        <w:t xml:space="preserve"> (</w:t>
      </w:r>
      <w:r>
        <w:rPr>
          <w:color w:val="4FC1FF"/>
        </w:rPr>
        <w:t>food</w:t>
      </w:r>
      <w:r>
        <w:rPr>
          <w:color w:val="CCCCCC"/>
        </w:rPr>
        <w:t>.</w:t>
      </w:r>
      <w:r>
        <w:rPr>
          <w:color w:val="9CDCFE"/>
        </w:rPr>
        <w:t>calorie</w:t>
      </w:r>
      <w:r>
        <w:rPr>
          <w:color w:val="CCCCCC"/>
        </w:rPr>
        <w:t xml:space="preserve"> </w:t>
      </w:r>
      <w:r>
        <w:rPr>
          <w:color w:val="D4D4D4"/>
        </w:rPr>
        <w:t>||</w:t>
      </w:r>
      <w:r>
        <w:rPr>
          <w:color w:val="CCCCCC"/>
        </w:rPr>
        <w:t xml:space="preserve"> </w:t>
      </w:r>
      <w:r>
        <w:rPr>
          <w:color w:val="B5CEA8"/>
        </w:rPr>
        <w:t>0</w:t>
      </w:r>
      <w:r>
        <w:rPr>
          <w:color w:val="CCCCCC"/>
        </w:rPr>
        <w:t xml:space="preserve">) </w:t>
      </w:r>
      <w:r>
        <w:rPr>
          <w:color w:val="D4D4D4"/>
        </w:rPr>
        <w:t>*</w:t>
      </w:r>
      <w:r>
        <w:rPr>
          <w:color w:val="CCCCCC"/>
        </w:rPr>
        <w:t xml:space="preserve"> </w:t>
      </w:r>
      <w:r>
        <w:rPr>
          <w:color w:val="4FC1FF"/>
        </w:rPr>
        <w:t>factor</w:t>
      </w:r>
      <w:r>
        <w:rPr>
          <w:color w:val="CCCCCC"/>
        </w:rPr>
        <w:t>;</w:t>
      </w:r>
    </w:p>
    <w:p w14:paraId="2B0AF60C" w14:textId="77777777" w:rsidR="006A0E1C" w:rsidRDefault="006A0E1C" w:rsidP="006A0E1C">
      <w:pPr>
        <w:pStyle w:val="Kd"/>
        <w:rPr>
          <w:color w:val="CCCCCC"/>
        </w:rPr>
      </w:pPr>
      <w:r>
        <w:rPr>
          <w:color w:val="CCCCCC"/>
        </w:rPr>
        <w:t xml:space="preserve">      </w:t>
      </w:r>
      <w:proofErr w:type="gramStart"/>
      <w:r>
        <w:rPr>
          <w:color w:val="569CD6"/>
        </w:rPr>
        <w:t>this</w:t>
      </w:r>
      <w:r>
        <w:rPr>
          <w:color w:val="CCCCCC"/>
        </w:rPr>
        <w:t>.</w:t>
      </w:r>
      <w:r>
        <w:rPr>
          <w:color w:val="9CDCFE"/>
        </w:rPr>
        <w:t>sumProtein</w:t>
      </w:r>
      <w:proofErr w:type="gramEnd"/>
      <w:r>
        <w:rPr>
          <w:color w:val="CCCCCC"/>
        </w:rPr>
        <w:t xml:space="preserve"> </w:t>
      </w:r>
      <w:r>
        <w:rPr>
          <w:color w:val="D4D4D4"/>
        </w:rPr>
        <w:t>+=</w:t>
      </w:r>
      <w:r>
        <w:rPr>
          <w:color w:val="CCCCCC"/>
        </w:rPr>
        <w:t xml:space="preserve"> (</w:t>
      </w:r>
      <w:r>
        <w:rPr>
          <w:color w:val="4FC1FF"/>
        </w:rPr>
        <w:t>food</w:t>
      </w:r>
      <w:r>
        <w:rPr>
          <w:color w:val="CCCCCC"/>
        </w:rPr>
        <w:t>.</w:t>
      </w:r>
      <w:r>
        <w:rPr>
          <w:color w:val="9CDCFE"/>
        </w:rPr>
        <w:t>protein</w:t>
      </w:r>
      <w:r>
        <w:rPr>
          <w:color w:val="CCCCCC"/>
        </w:rPr>
        <w:t xml:space="preserve"> </w:t>
      </w:r>
      <w:r>
        <w:rPr>
          <w:color w:val="D4D4D4"/>
        </w:rPr>
        <w:t>||</w:t>
      </w:r>
      <w:r>
        <w:rPr>
          <w:color w:val="CCCCCC"/>
        </w:rPr>
        <w:t xml:space="preserve"> </w:t>
      </w:r>
      <w:r>
        <w:rPr>
          <w:color w:val="B5CEA8"/>
        </w:rPr>
        <w:t>0</w:t>
      </w:r>
      <w:r>
        <w:rPr>
          <w:color w:val="CCCCCC"/>
        </w:rPr>
        <w:t xml:space="preserve">) </w:t>
      </w:r>
      <w:r>
        <w:rPr>
          <w:color w:val="D4D4D4"/>
        </w:rPr>
        <w:t>*</w:t>
      </w:r>
      <w:r>
        <w:rPr>
          <w:color w:val="CCCCCC"/>
        </w:rPr>
        <w:t xml:space="preserve"> </w:t>
      </w:r>
      <w:r>
        <w:rPr>
          <w:color w:val="4FC1FF"/>
        </w:rPr>
        <w:t>factor</w:t>
      </w:r>
      <w:r>
        <w:rPr>
          <w:color w:val="CCCCCC"/>
        </w:rPr>
        <w:t>;</w:t>
      </w:r>
    </w:p>
    <w:p w14:paraId="5E8DE51A" w14:textId="77777777" w:rsidR="006A0E1C" w:rsidRDefault="006A0E1C" w:rsidP="006A0E1C">
      <w:pPr>
        <w:pStyle w:val="Kd"/>
        <w:rPr>
          <w:color w:val="CCCCCC"/>
        </w:rPr>
      </w:pPr>
      <w:r>
        <w:rPr>
          <w:color w:val="CCCCCC"/>
        </w:rPr>
        <w:t xml:space="preserve">      </w:t>
      </w:r>
      <w:proofErr w:type="gramStart"/>
      <w:r>
        <w:rPr>
          <w:color w:val="569CD6"/>
        </w:rPr>
        <w:t>this</w:t>
      </w:r>
      <w:r>
        <w:rPr>
          <w:color w:val="CCCCCC"/>
        </w:rPr>
        <w:t>.</w:t>
      </w:r>
      <w:r>
        <w:rPr>
          <w:color w:val="9CDCFE"/>
        </w:rPr>
        <w:t>sumFat</w:t>
      </w:r>
      <w:proofErr w:type="gramEnd"/>
      <w:r>
        <w:rPr>
          <w:color w:val="CCCCCC"/>
        </w:rPr>
        <w:t xml:space="preserve"> </w:t>
      </w:r>
      <w:r>
        <w:rPr>
          <w:color w:val="D4D4D4"/>
        </w:rPr>
        <w:t>+=</w:t>
      </w:r>
      <w:r>
        <w:rPr>
          <w:color w:val="CCCCCC"/>
        </w:rPr>
        <w:t xml:space="preserve"> (</w:t>
      </w:r>
      <w:r>
        <w:rPr>
          <w:color w:val="4FC1FF"/>
        </w:rPr>
        <w:t>food</w:t>
      </w:r>
      <w:r>
        <w:rPr>
          <w:color w:val="CCCCCC"/>
        </w:rPr>
        <w:t>.</w:t>
      </w:r>
      <w:r>
        <w:rPr>
          <w:color w:val="9CDCFE"/>
        </w:rPr>
        <w:t>fat</w:t>
      </w:r>
      <w:r>
        <w:rPr>
          <w:color w:val="CCCCCC"/>
        </w:rPr>
        <w:t xml:space="preserve"> </w:t>
      </w:r>
      <w:r>
        <w:rPr>
          <w:color w:val="D4D4D4"/>
        </w:rPr>
        <w:t>||</w:t>
      </w:r>
      <w:r>
        <w:rPr>
          <w:color w:val="CCCCCC"/>
        </w:rPr>
        <w:t xml:space="preserve"> </w:t>
      </w:r>
      <w:r>
        <w:rPr>
          <w:color w:val="B5CEA8"/>
        </w:rPr>
        <w:t>0</w:t>
      </w:r>
      <w:r>
        <w:rPr>
          <w:color w:val="CCCCCC"/>
        </w:rPr>
        <w:t xml:space="preserve">) </w:t>
      </w:r>
      <w:r>
        <w:rPr>
          <w:color w:val="D4D4D4"/>
        </w:rPr>
        <w:t>*</w:t>
      </w:r>
      <w:r>
        <w:rPr>
          <w:color w:val="CCCCCC"/>
        </w:rPr>
        <w:t xml:space="preserve"> </w:t>
      </w:r>
      <w:r>
        <w:rPr>
          <w:color w:val="4FC1FF"/>
        </w:rPr>
        <w:t>factor</w:t>
      </w:r>
      <w:r>
        <w:rPr>
          <w:color w:val="CCCCCC"/>
        </w:rPr>
        <w:t>;</w:t>
      </w:r>
    </w:p>
    <w:p w14:paraId="049AFFE0" w14:textId="77777777" w:rsidR="006A0E1C" w:rsidRDefault="006A0E1C" w:rsidP="006A0E1C">
      <w:pPr>
        <w:pStyle w:val="Kd"/>
        <w:rPr>
          <w:color w:val="CCCCCC"/>
        </w:rPr>
      </w:pPr>
      <w:r>
        <w:rPr>
          <w:color w:val="CCCCCC"/>
        </w:rPr>
        <w:t xml:space="preserve">      </w:t>
      </w:r>
      <w:r>
        <w:rPr>
          <w:color w:val="569CD6"/>
        </w:rPr>
        <w:t>this</w:t>
      </w:r>
      <w:r>
        <w:rPr>
          <w:color w:val="CCCCCC"/>
        </w:rPr>
        <w:t>.</w:t>
      </w:r>
      <w:r>
        <w:rPr>
          <w:color w:val="9CDCFE"/>
        </w:rPr>
        <w:t>sumCarb</w:t>
      </w:r>
      <w:r>
        <w:rPr>
          <w:color w:val="CCCCCC"/>
        </w:rPr>
        <w:t xml:space="preserve"> </w:t>
      </w:r>
      <w:r>
        <w:rPr>
          <w:color w:val="D4D4D4"/>
        </w:rPr>
        <w:t>+=</w:t>
      </w:r>
      <w:r>
        <w:rPr>
          <w:color w:val="CCCCCC"/>
        </w:rPr>
        <w:t xml:space="preserve"> (</w:t>
      </w:r>
      <w:r>
        <w:rPr>
          <w:color w:val="4FC1FF"/>
        </w:rPr>
        <w:t>food</w:t>
      </w:r>
      <w:r>
        <w:rPr>
          <w:color w:val="CCCCCC"/>
        </w:rPr>
        <w:t>.</w:t>
      </w:r>
      <w:r>
        <w:rPr>
          <w:color w:val="9CDCFE"/>
        </w:rPr>
        <w:t>carb</w:t>
      </w:r>
      <w:r>
        <w:rPr>
          <w:color w:val="CCCCCC"/>
        </w:rPr>
        <w:t xml:space="preserve"> </w:t>
      </w:r>
      <w:r>
        <w:rPr>
          <w:color w:val="D4D4D4"/>
        </w:rPr>
        <w:t>||</w:t>
      </w:r>
      <w:r>
        <w:rPr>
          <w:color w:val="CCCCCC"/>
        </w:rPr>
        <w:t xml:space="preserve"> </w:t>
      </w:r>
      <w:r>
        <w:rPr>
          <w:color w:val="B5CEA8"/>
        </w:rPr>
        <w:t>0</w:t>
      </w:r>
      <w:r>
        <w:rPr>
          <w:color w:val="CCCCCC"/>
        </w:rPr>
        <w:t xml:space="preserve">) </w:t>
      </w:r>
      <w:r>
        <w:rPr>
          <w:color w:val="D4D4D4"/>
        </w:rPr>
        <w:t>*</w:t>
      </w:r>
      <w:r>
        <w:rPr>
          <w:color w:val="CCCCCC"/>
        </w:rPr>
        <w:t xml:space="preserve"> </w:t>
      </w:r>
      <w:r>
        <w:rPr>
          <w:color w:val="4FC1FF"/>
        </w:rPr>
        <w:t>factor</w:t>
      </w:r>
      <w:r>
        <w:rPr>
          <w:color w:val="CCCCCC"/>
        </w:rPr>
        <w:t>;</w:t>
      </w:r>
    </w:p>
    <w:p w14:paraId="4956D74B" w14:textId="77777777" w:rsidR="006A0E1C" w:rsidRDefault="006A0E1C" w:rsidP="006A0E1C">
      <w:pPr>
        <w:pStyle w:val="Kd"/>
        <w:rPr>
          <w:color w:val="CCCCCC"/>
        </w:rPr>
      </w:pPr>
      <w:r>
        <w:rPr>
          <w:color w:val="CCCCCC"/>
        </w:rPr>
        <w:t>    });</w:t>
      </w:r>
    </w:p>
    <w:p w14:paraId="238E2473" w14:textId="77777777" w:rsidR="006A0E1C" w:rsidRDefault="006A0E1C" w:rsidP="006A0E1C">
      <w:pPr>
        <w:pStyle w:val="Kd"/>
        <w:rPr>
          <w:color w:val="CCCCCC"/>
        </w:rPr>
      </w:pPr>
      <w:r>
        <w:rPr>
          <w:color w:val="CCCCCC"/>
        </w:rPr>
        <w:t>  }</w:t>
      </w:r>
    </w:p>
    <w:p w14:paraId="1F191F34" w14:textId="77777777" w:rsidR="006A0E1C" w:rsidRDefault="006A0E1C" w:rsidP="006A0E1C">
      <w:pPr>
        <w:pStyle w:val="Kd"/>
        <w:rPr>
          <w:color w:val="CCCCCC"/>
        </w:rPr>
      </w:pPr>
      <w:r>
        <w:rPr>
          <w:color w:val="CCCCCC"/>
        </w:rPr>
        <w:t>}</w:t>
      </w:r>
    </w:p>
    <w:p w14:paraId="69D6D172" w14:textId="1DC09BCA" w:rsidR="002C2294" w:rsidRDefault="002C2294" w:rsidP="006A0E1C">
      <w:pPr>
        <w:rPr>
          <w:lang w:eastAsia="hu-HU"/>
        </w:rPr>
      </w:pPr>
      <w:r>
        <w:rPr>
          <w:lang w:eastAsia="hu-HU"/>
        </w:rPr>
        <w:t>Így a felhasználó valós időben látja a receptje "alakulását" a címsorban, még a mentés előtt.</w:t>
      </w:r>
    </w:p>
    <w:p w14:paraId="712DE23F" w14:textId="23723E49" w:rsidR="002C2294" w:rsidRDefault="002C2294" w:rsidP="005C24E1">
      <w:pPr>
        <w:pStyle w:val="Cmsor4"/>
        <w:rPr>
          <w:lang w:eastAsia="hu-HU"/>
        </w:rPr>
      </w:pPr>
      <w:r>
        <w:rPr>
          <w:lang w:eastAsia="hu-HU"/>
        </w:rPr>
        <w:t xml:space="preserve">Mentés és DTO </w:t>
      </w:r>
      <w:proofErr w:type="gramStart"/>
      <w:r>
        <w:rPr>
          <w:lang w:eastAsia="hu-HU"/>
        </w:rPr>
        <w:t>konverzió</w:t>
      </w:r>
      <w:proofErr w:type="gramEnd"/>
    </w:p>
    <w:p w14:paraId="084D70F1" w14:textId="0B0B6718" w:rsidR="002C2294" w:rsidRDefault="002C2294" w:rsidP="002C2294">
      <w:pPr>
        <w:rPr>
          <w:lang w:eastAsia="hu-HU"/>
        </w:rPr>
      </w:pPr>
      <w:r>
        <w:rPr>
          <w:lang w:eastAsia="hu-HU"/>
        </w:rPr>
        <w:t xml:space="preserve">A createOrUpdate </w:t>
      </w:r>
      <w:proofErr w:type="gramStart"/>
      <w:r>
        <w:rPr>
          <w:lang w:eastAsia="hu-HU"/>
        </w:rPr>
        <w:t>metódus</w:t>
      </w:r>
      <w:proofErr w:type="gramEnd"/>
      <w:r>
        <w:rPr>
          <w:lang w:eastAsia="hu-HU"/>
        </w:rPr>
        <w:t xml:space="preserve"> végzi a </w:t>
      </w:r>
      <w:r w:rsidRPr="0032288A">
        <w:rPr>
          <w:lang w:eastAsia="hu-HU"/>
        </w:rPr>
        <w:t xml:space="preserve">végső </w:t>
      </w:r>
      <w:r w:rsidR="00E064B6" w:rsidRPr="0032288A">
        <w:rPr>
          <w:lang w:eastAsia="hu-HU"/>
        </w:rPr>
        <w:t>összekapcsolást</w:t>
      </w:r>
      <w:r w:rsidRPr="0032288A">
        <w:rPr>
          <w:lang w:eastAsia="hu-HU"/>
        </w:rPr>
        <w:t>.</w:t>
      </w:r>
      <w:r>
        <w:rPr>
          <w:lang w:eastAsia="hu-HU"/>
        </w:rPr>
        <w:t xml:space="preserve"> Létrehozza a RecipeCreateDto objektumot, amely tartalmazza a recept törzsadatait (Cím, Leírás) és </w:t>
      </w:r>
      <w:proofErr w:type="gramStart"/>
      <w:r>
        <w:rPr>
          <w:lang w:eastAsia="hu-HU"/>
        </w:rPr>
        <w:t>a</w:t>
      </w:r>
      <w:proofErr w:type="gramEnd"/>
      <w:r>
        <w:rPr>
          <w:lang w:eastAsia="hu-HU"/>
        </w:rPr>
        <w:t xml:space="preserve"> ingredients listát. Ezt a </w:t>
      </w:r>
      <w:proofErr w:type="gramStart"/>
      <w:r>
        <w:rPr>
          <w:lang w:eastAsia="hu-HU"/>
        </w:rPr>
        <w:t>komplex</w:t>
      </w:r>
      <w:proofErr w:type="gramEnd"/>
      <w:r>
        <w:rPr>
          <w:lang w:eastAsia="hu-HU"/>
        </w:rPr>
        <w:t xml:space="preserve"> objektumot küldöm el a backendnek, amely tranzakcionálisan menti a receptet és a hozzátartozó kapcsolótábla</w:t>
      </w:r>
      <w:r w:rsidR="008B0C7C">
        <w:rPr>
          <w:lang w:eastAsia="hu-HU"/>
        </w:rPr>
        <w:t xml:space="preserve"> </w:t>
      </w:r>
      <w:r>
        <w:rPr>
          <w:lang w:eastAsia="hu-HU"/>
        </w:rPr>
        <w:t>bejegyzéseket.</w:t>
      </w:r>
    </w:p>
    <w:p w14:paraId="63EF65A2" w14:textId="63FFA0D5" w:rsidR="009A587A" w:rsidRDefault="009A587A" w:rsidP="009A587A">
      <w:pPr>
        <w:pStyle w:val="Kp"/>
        <w:rPr>
          <w:lang w:eastAsia="hu-HU"/>
        </w:rPr>
      </w:pPr>
      <w:r w:rsidRPr="009A587A">
        <w:rPr>
          <w:noProof/>
          <w:lang w:eastAsia="hu-HU"/>
        </w:rPr>
        <w:lastRenderedPageBreak/>
        <w:drawing>
          <wp:inline distT="0" distB="0" distL="0" distR="0" wp14:anchorId="4B3A443B" wp14:editId="38EBE04F">
            <wp:extent cx="5400040" cy="2556510"/>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556510"/>
                    </a:xfrm>
                    <a:prstGeom prst="rect">
                      <a:avLst/>
                    </a:prstGeom>
                  </pic:spPr>
                </pic:pic>
              </a:graphicData>
            </a:graphic>
          </wp:inline>
        </w:drawing>
      </w:r>
    </w:p>
    <w:p w14:paraId="60CA049C" w14:textId="4B43FB66" w:rsidR="009A587A" w:rsidRPr="009A587A" w:rsidRDefault="009A587A" w:rsidP="000973A0">
      <w:pPr>
        <w:pStyle w:val="Kpalrs"/>
        <w:rPr>
          <w:lang w:eastAsia="hu-HU"/>
        </w:rPr>
      </w:pPr>
      <w:r>
        <w:t xml:space="preserve">8. ábra </w:t>
      </w:r>
      <w:proofErr w:type="gramStart"/>
      <w:r>
        <w:t>Recipe szerkesztési</w:t>
      </w:r>
      <w:proofErr w:type="gramEnd"/>
      <w:r>
        <w:t xml:space="preserve"> felület</w:t>
      </w:r>
    </w:p>
    <w:p w14:paraId="1DF29050" w14:textId="41E8148A" w:rsidR="002C2294" w:rsidRDefault="002C2294" w:rsidP="005C24E1">
      <w:pPr>
        <w:pStyle w:val="Cmsor4"/>
        <w:rPr>
          <w:lang w:eastAsia="hu-HU"/>
        </w:rPr>
      </w:pPr>
      <w:r>
        <w:rPr>
          <w:lang w:eastAsia="hu-HU"/>
        </w:rPr>
        <w:t>Receptek megjelenítése</w:t>
      </w:r>
    </w:p>
    <w:p w14:paraId="2A5C4753" w14:textId="6F9A49CB" w:rsidR="000458E9" w:rsidRPr="002840E6" w:rsidRDefault="002C2294" w:rsidP="00CD1370">
      <w:pPr>
        <w:rPr>
          <w:lang w:eastAsia="hu-HU"/>
        </w:rPr>
      </w:pPr>
      <w:r>
        <w:rPr>
          <w:lang w:eastAsia="hu-HU"/>
        </w:rPr>
        <w:t xml:space="preserve">A RecipesComponent felelős a kész receptek </w:t>
      </w:r>
      <w:proofErr w:type="gramStart"/>
      <w:r>
        <w:rPr>
          <w:lang w:eastAsia="hu-HU"/>
        </w:rPr>
        <w:t>prezentálásáért</w:t>
      </w:r>
      <w:proofErr w:type="gramEnd"/>
      <w:r>
        <w:rPr>
          <w:lang w:eastAsia="hu-HU"/>
        </w:rPr>
        <w:t xml:space="preserve">. Itt is </w:t>
      </w:r>
      <w:r w:rsidR="0003439D">
        <w:rPr>
          <w:lang w:eastAsia="hu-HU"/>
        </w:rPr>
        <w:t>érvényesül a jogosultságkezelés,</w:t>
      </w:r>
      <w:r>
        <w:rPr>
          <w:lang w:eastAsia="hu-HU"/>
        </w:rPr>
        <w:t xml:space="preserve"> bár a kártyákat bárki láthatja, a szerkesztés (/recipes/edit/</w:t>
      </w:r>
      <w:proofErr w:type="gramStart"/>
      <w:r>
        <w:rPr>
          <w:lang w:eastAsia="hu-HU"/>
        </w:rPr>
        <w:t>:id</w:t>
      </w:r>
      <w:proofErr w:type="gramEnd"/>
      <w:r>
        <w:rPr>
          <w:lang w:eastAsia="hu-HU"/>
        </w:rPr>
        <w:t xml:space="preserve">) opció csak a bejelentkezett felhasználónak érhető el. A kártyákon már a backend által kiszámolt és tárolt összesített makróértékeket jelenítem meg, így a listázás </w:t>
      </w:r>
      <w:r w:rsidR="0003439D">
        <w:rPr>
          <w:lang w:eastAsia="hu-HU"/>
        </w:rPr>
        <w:t>teljesítmény</w:t>
      </w:r>
      <w:r w:rsidR="008B0C7C">
        <w:rPr>
          <w:lang w:eastAsia="hu-HU"/>
        </w:rPr>
        <w:t xml:space="preserve"> </w:t>
      </w:r>
      <w:r>
        <w:rPr>
          <w:lang w:eastAsia="hu-HU"/>
        </w:rPr>
        <w:t xml:space="preserve">igénye </w:t>
      </w:r>
      <w:proofErr w:type="gramStart"/>
      <w:r>
        <w:rPr>
          <w:lang w:eastAsia="hu-HU"/>
        </w:rPr>
        <w:t>minimális</w:t>
      </w:r>
      <w:proofErr w:type="gramEnd"/>
      <w:r>
        <w:rPr>
          <w:lang w:eastAsia="hu-HU"/>
        </w:rPr>
        <w:t>.</w:t>
      </w:r>
    </w:p>
    <w:p w14:paraId="44BBFA9E" w14:textId="28477643" w:rsidR="004703B9" w:rsidRDefault="004703B9" w:rsidP="004703B9">
      <w:pPr>
        <w:pStyle w:val="Cmsor3"/>
        <w:rPr>
          <w:sz w:val="27"/>
          <w:szCs w:val="27"/>
          <w:lang w:eastAsia="hu-HU"/>
        </w:rPr>
      </w:pPr>
      <w:bookmarkStart w:id="74" w:name="_Toc216294331"/>
      <w:r>
        <w:t>Naplózás megvalósítása (Daily Note)</w:t>
      </w:r>
      <w:bookmarkEnd w:id="74"/>
    </w:p>
    <w:p w14:paraId="0C91BB1E" w14:textId="77777777" w:rsidR="00101547" w:rsidRDefault="00101547" w:rsidP="00101547">
      <w:r>
        <w:t xml:space="preserve">Az alkalmazás </w:t>
      </w:r>
      <w:proofErr w:type="gramStart"/>
      <w:r>
        <w:t>funkcionális</w:t>
      </w:r>
      <w:proofErr w:type="gramEnd"/>
      <w:r>
        <w:t xml:space="preserve"> központja a DailyNoteComponent, amely egy komplex állapotgépet valósít meg: kezeli a dátumváltást, koordinálja a modális ablakok láncolatát, és valós időben frissíti a napi összesítőket. Ebben a fejezetben részletesen bemutatom a </w:t>
      </w:r>
      <w:proofErr w:type="gramStart"/>
      <w:r>
        <w:t>komponens</w:t>
      </w:r>
      <w:proofErr w:type="gramEnd"/>
      <w:r>
        <w:t xml:space="preserve"> belső logikáját és az általa vezérelt folyamatokat.</w:t>
      </w:r>
    </w:p>
    <w:p w14:paraId="4DC43441" w14:textId="02140856" w:rsidR="00101547" w:rsidRDefault="00720A1A" w:rsidP="005C24E1">
      <w:pPr>
        <w:pStyle w:val="Cmsor4"/>
      </w:pPr>
      <w:r>
        <w:t xml:space="preserve"> </w:t>
      </w:r>
      <w:proofErr w:type="gramStart"/>
      <w:r>
        <w:t>Inicializálás</w:t>
      </w:r>
      <w:proofErr w:type="gramEnd"/>
      <w:r>
        <w:t xml:space="preserve"> és d</w:t>
      </w:r>
      <w:r w:rsidR="00101547">
        <w:t>átum</w:t>
      </w:r>
      <w:r w:rsidR="008B0C7C">
        <w:t xml:space="preserve"> </w:t>
      </w:r>
      <w:r w:rsidR="00101547">
        <w:t>navigáció</w:t>
      </w:r>
    </w:p>
    <w:p w14:paraId="5653D5A5" w14:textId="1A652102" w:rsidR="00101547" w:rsidRDefault="00101547" w:rsidP="00031BA4">
      <w:r>
        <w:t xml:space="preserve">A </w:t>
      </w:r>
      <w:proofErr w:type="gramStart"/>
      <w:r>
        <w:t>komponens</w:t>
      </w:r>
      <w:proofErr w:type="gramEnd"/>
      <w:r>
        <w:t xml:space="preserve"> életciklusa az ngOnInit metódussal kezdődik. Itt az elsődleges feladatom az volt, hogy a rendszer képes legyen bármilyen </w:t>
      </w:r>
      <w:proofErr w:type="gramStart"/>
      <w:r>
        <w:t>dátum</w:t>
      </w:r>
      <w:proofErr w:type="gramEnd"/>
      <w:r>
        <w:t xml:space="preserve"> adatait betölteni, ne </w:t>
      </w:r>
      <w:r w:rsidR="00186A15" w:rsidRPr="0032288A">
        <w:t xml:space="preserve">kizárólag az aznapit. </w:t>
      </w:r>
      <w:r w:rsidR="00031BA4">
        <w:t xml:space="preserve">A </w:t>
      </w:r>
      <w:proofErr w:type="gramStart"/>
      <w:r>
        <w:t>l</w:t>
      </w:r>
      <w:r w:rsidR="00031BA4">
        <w:t>oadDailyNote(</w:t>
      </w:r>
      <w:proofErr w:type="gramEnd"/>
      <w:r>
        <w:t>) a központi adatbetöltő függvény. Ez a DailyNoteClient-et használva aszinkron módon lekéri a backendtől a teljes napi ad</w:t>
      </w:r>
      <w:r w:rsidR="00031BA4">
        <w:t>athalmazt</w:t>
      </w:r>
      <w:r>
        <w:t xml:space="preserve">. A válasz megérkezésekor nemcsak a dailyNote változót frissítem, hanem újraszámolom a "burnedCalories" (elégetett kalória) értékét is a </w:t>
      </w:r>
      <w:proofErr w:type="gramStart"/>
      <w:r>
        <w:t>calculateBurnedCalories(</w:t>
      </w:r>
      <w:proofErr w:type="gramEnd"/>
      <w:r>
        <w:t>) segédfüggvény meghívásával.</w:t>
      </w:r>
    </w:p>
    <w:p w14:paraId="69380EEE" w14:textId="6027112E" w:rsidR="00101547" w:rsidRDefault="00101547" w:rsidP="00101547">
      <w:r>
        <w:lastRenderedPageBreak/>
        <w:t xml:space="preserve">A loadPreviousNote() és loadNextNote() </w:t>
      </w:r>
      <w:proofErr w:type="gramStart"/>
      <w:r>
        <w:t>metódusok</w:t>
      </w:r>
      <w:proofErr w:type="gramEnd"/>
      <w:r>
        <w:t xml:space="preserve"> egyszerű dátum</w:t>
      </w:r>
      <w:r w:rsidR="008B0C7C">
        <w:t xml:space="preserve"> </w:t>
      </w:r>
      <w:r>
        <w:t>aritmetiká</w:t>
      </w:r>
      <w:r w:rsidR="00031BA4">
        <w:t>t végeznek,</w:t>
      </w:r>
      <w:r>
        <w:t xml:space="preserve"> a jelenleg megjelenített dátumhoz képest egy napot vonnak ki vagy adnak hozzá, majd újra meghívják a betöltő logikát.</w:t>
      </w:r>
    </w:p>
    <w:p w14:paraId="395FC21C" w14:textId="53665821" w:rsidR="00B33F24" w:rsidRDefault="00B33F24" w:rsidP="00B33F24">
      <w:pPr>
        <w:pStyle w:val="Kp"/>
      </w:pPr>
      <w:r w:rsidRPr="00B33F24">
        <w:rPr>
          <w:noProof/>
          <w:lang w:eastAsia="hu-HU"/>
        </w:rPr>
        <w:drawing>
          <wp:inline distT="0" distB="0" distL="0" distR="0" wp14:anchorId="2884EE92" wp14:editId="0EC119A7">
            <wp:extent cx="2000529" cy="562053"/>
            <wp:effectExtent l="0" t="0" r="0" b="952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00529" cy="562053"/>
                    </a:xfrm>
                    <a:prstGeom prst="rect">
                      <a:avLst/>
                    </a:prstGeom>
                  </pic:spPr>
                </pic:pic>
              </a:graphicData>
            </a:graphic>
          </wp:inline>
        </w:drawing>
      </w:r>
    </w:p>
    <w:p w14:paraId="184FC2A2" w14:textId="26ABA0A3" w:rsidR="00B4475C" w:rsidRPr="00B4475C" w:rsidRDefault="00B4475C" w:rsidP="000973A0">
      <w:pPr>
        <w:pStyle w:val="Kpalrs"/>
        <w:rPr>
          <w:lang w:eastAsia="hu-HU"/>
        </w:rPr>
      </w:pPr>
      <w:r>
        <w:t>9. ábra Dátum léptető</w:t>
      </w:r>
    </w:p>
    <w:p w14:paraId="26A1A132" w14:textId="128EC461" w:rsidR="00101547" w:rsidRDefault="00101547" w:rsidP="00101547">
      <w:r>
        <w:t xml:space="preserve">A naptár </w:t>
      </w:r>
      <w:proofErr w:type="gramStart"/>
      <w:r>
        <w:t>funkciót</w:t>
      </w:r>
      <w:proofErr w:type="gramEnd"/>
      <w:r>
        <w:t xml:space="preserve"> az openCalendar() metódus kezeli, amely egy NgbDatepicker komponenst tartalmazó modális ablakot nyit meg. A kiválasztás után a handleCalendarConfirm() v</w:t>
      </w:r>
      <w:r w:rsidR="00C3293C">
        <w:t xml:space="preserve">égzi el a </w:t>
      </w:r>
      <w:proofErr w:type="gramStart"/>
      <w:r w:rsidR="00C3293C">
        <w:t>konverziót</w:t>
      </w:r>
      <w:proofErr w:type="gramEnd"/>
      <w:r w:rsidR="00C3293C">
        <w:t xml:space="preserve"> az Angular</w:t>
      </w:r>
      <w:r>
        <w:t xml:space="preserve"> dátumformátum és a natív JavaScript Date objektum között, majd frissíti a nézetet.</w:t>
      </w:r>
    </w:p>
    <w:p w14:paraId="79EA84A0" w14:textId="6EC24064" w:rsidR="00B33F24" w:rsidRDefault="00B33F24" w:rsidP="00B33F24">
      <w:pPr>
        <w:pStyle w:val="Kp"/>
      </w:pPr>
      <w:r w:rsidRPr="00B33F24">
        <w:rPr>
          <w:noProof/>
          <w:lang w:eastAsia="hu-HU"/>
        </w:rPr>
        <w:drawing>
          <wp:inline distT="0" distB="0" distL="0" distR="0" wp14:anchorId="3077EB86" wp14:editId="0393425C">
            <wp:extent cx="2772162" cy="2972215"/>
            <wp:effectExtent l="0" t="0" r="9525"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72162" cy="2972215"/>
                    </a:xfrm>
                    <a:prstGeom prst="rect">
                      <a:avLst/>
                    </a:prstGeom>
                  </pic:spPr>
                </pic:pic>
              </a:graphicData>
            </a:graphic>
          </wp:inline>
        </w:drawing>
      </w:r>
    </w:p>
    <w:p w14:paraId="2D2D31D1" w14:textId="16E6469E" w:rsidR="00E33E22" w:rsidRPr="00E33E22" w:rsidRDefault="00E33E22" w:rsidP="000973A0">
      <w:pPr>
        <w:pStyle w:val="Kpalrs"/>
        <w:rPr>
          <w:lang w:eastAsia="hu-HU"/>
        </w:rPr>
      </w:pPr>
      <w:r>
        <w:t>10. ábra Naptár</w:t>
      </w:r>
    </w:p>
    <w:p w14:paraId="21B1C1C0" w14:textId="66D65FAA" w:rsidR="00101547" w:rsidRDefault="00720A1A" w:rsidP="005C24E1">
      <w:pPr>
        <w:pStyle w:val="Cmsor4"/>
      </w:pPr>
      <w:r>
        <w:t>Többlépcsős hozzáadási f</w:t>
      </w:r>
      <w:r w:rsidR="00101547">
        <w:t>olyamat (Modal Chain)</w:t>
      </w:r>
    </w:p>
    <w:p w14:paraId="3B629A46" w14:textId="26E0B143" w:rsidR="00101547" w:rsidRDefault="00101547" w:rsidP="00101547">
      <w:r>
        <w:t>Az új tételek rögzítését a jobb felhasználói élmény érdekében egy háromlépcsős folyamatra bontottam, ahol a DailyNoteComponent vezérli a modális ablakok közötti váltást.</w:t>
      </w:r>
    </w:p>
    <w:p w14:paraId="14FD1037" w14:textId="5855B0D2" w:rsidR="0059230E" w:rsidRDefault="00702DC3" w:rsidP="0059230E">
      <w:pPr>
        <w:pStyle w:val="Kp"/>
      </w:pPr>
      <w:r w:rsidRPr="00702DC3">
        <w:rPr>
          <w:noProof/>
          <w:lang w:eastAsia="hu-HU"/>
        </w:rPr>
        <w:lastRenderedPageBreak/>
        <w:drawing>
          <wp:inline distT="0" distB="0" distL="0" distR="0" wp14:anchorId="6A6D4041" wp14:editId="400D8A6A">
            <wp:extent cx="5400040" cy="2186305"/>
            <wp:effectExtent l="0" t="0" r="0" b="4445"/>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186305"/>
                    </a:xfrm>
                    <a:prstGeom prst="rect">
                      <a:avLst/>
                    </a:prstGeom>
                  </pic:spPr>
                </pic:pic>
              </a:graphicData>
            </a:graphic>
          </wp:inline>
        </w:drawing>
      </w:r>
    </w:p>
    <w:p w14:paraId="12706B1D" w14:textId="6B43669C" w:rsidR="0059230E" w:rsidRPr="0059230E" w:rsidRDefault="0059230E" w:rsidP="000973A0">
      <w:pPr>
        <w:pStyle w:val="Kpalrs"/>
        <w:rPr>
          <w:lang w:eastAsia="hu-HU"/>
        </w:rPr>
      </w:pPr>
      <w:r>
        <w:t>11. ábra DailyNote részlet</w:t>
      </w:r>
    </w:p>
    <w:p w14:paraId="50C539C2" w14:textId="7ECE4890" w:rsidR="00101547" w:rsidRDefault="00101547" w:rsidP="00101547">
      <w:r w:rsidRPr="00797F71">
        <w:rPr>
          <w:b/>
        </w:rPr>
        <w:t>1. Keresés és Szűrés (MealItemSearchComponent):</w:t>
      </w:r>
      <w:r>
        <w:t xml:space="preserve"> A folyamat az openMealItemSearchModal(mealEntryId) </w:t>
      </w:r>
      <w:proofErr w:type="gramStart"/>
      <w:r>
        <w:t>metódussal</w:t>
      </w:r>
      <w:proofErr w:type="gramEnd"/>
      <w:r>
        <w:t xml:space="preserve"> indul, amelyet a felhasználó az "Add Food" gombra kattintva vált ki. Ez a függvény elmenti a kiválasztott étkezés (pl. Reggeli) azonosítóját, majd </w:t>
      </w:r>
      <w:proofErr w:type="gramStart"/>
      <w:r>
        <w:t>inicializálja</w:t>
      </w:r>
      <w:proofErr w:type="gramEnd"/>
      <w:r>
        <w:t xml:space="preserve"> a kereső komponenst. A MealItemSearchComponent-ben az onInputChange() </w:t>
      </w:r>
      <w:proofErr w:type="gramStart"/>
      <w:r>
        <w:t>metódus</w:t>
      </w:r>
      <w:proofErr w:type="gramEnd"/>
      <w:r>
        <w:t xml:space="preserve"> figyeli a </w:t>
      </w:r>
      <w:r w:rsidRPr="0032288A">
        <w:t xml:space="preserve">gépelést. </w:t>
      </w:r>
      <w:r>
        <w:t xml:space="preserve">A clear() </w:t>
      </w:r>
      <w:proofErr w:type="gramStart"/>
      <w:r>
        <w:t>metódus</w:t>
      </w:r>
      <w:proofErr w:type="gramEnd"/>
      <w:r>
        <w:t xml:space="preserve"> biztosítja, hogy az ablak minden megnyitáskor tiszta találati listával induljon.</w:t>
      </w:r>
    </w:p>
    <w:p w14:paraId="5AAF51F2" w14:textId="4C28EF93" w:rsidR="0059230E" w:rsidRDefault="00702DC3" w:rsidP="00702DC3">
      <w:pPr>
        <w:pStyle w:val="Kp"/>
      </w:pPr>
      <w:r w:rsidRPr="00702DC3">
        <w:rPr>
          <w:noProof/>
          <w:lang w:eastAsia="hu-HU"/>
        </w:rPr>
        <w:drawing>
          <wp:inline distT="0" distB="0" distL="0" distR="0" wp14:anchorId="589AD728" wp14:editId="346061CD">
            <wp:extent cx="5400040" cy="2510155"/>
            <wp:effectExtent l="0" t="0" r="0" b="4445"/>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510155"/>
                    </a:xfrm>
                    <a:prstGeom prst="rect">
                      <a:avLst/>
                    </a:prstGeom>
                  </pic:spPr>
                </pic:pic>
              </a:graphicData>
            </a:graphic>
          </wp:inline>
        </w:drawing>
      </w:r>
    </w:p>
    <w:p w14:paraId="597BAF12" w14:textId="605E4BDE" w:rsidR="00702DC3" w:rsidRDefault="00702DC3" w:rsidP="000973A0">
      <w:pPr>
        <w:pStyle w:val="Kpalrs"/>
      </w:pPr>
      <w:r>
        <w:t>12. ábra Vacsora részletes nézet</w:t>
      </w:r>
    </w:p>
    <w:p w14:paraId="6C1A6E1D" w14:textId="77777777" w:rsidR="00FA5895" w:rsidRDefault="00FA5895" w:rsidP="00101547"/>
    <w:p w14:paraId="4166D38B" w14:textId="39301F06" w:rsidR="003301D6" w:rsidRDefault="003301D6" w:rsidP="00124A8E">
      <w:pPr>
        <w:ind w:firstLine="0"/>
      </w:pPr>
    </w:p>
    <w:p w14:paraId="7D90D577" w14:textId="068BE6C3" w:rsidR="003301D6" w:rsidRDefault="00101547" w:rsidP="00124A8E">
      <w:r w:rsidRPr="00797F71">
        <w:rPr>
          <w:b/>
        </w:rPr>
        <w:lastRenderedPageBreak/>
        <w:t>2. Kiválasztás és Típusfelismerés:</w:t>
      </w:r>
      <w:r>
        <w:t xml:space="preserve"> A keresőablak egy itemSelected eseményt </w:t>
      </w:r>
      <w:r w:rsidR="00797F71">
        <w:t>használ</w:t>
      </w:r>
      <w:r>
        <w:t xml:space="preserve"> kiválasztáskor. Ezt a fő </w:t>
      </w:r>
      <w:proofErr w:type="gramStart"/>
      <w:r>
        <w:t>komponens</w:t>
      </w:r>
      <w:proofErr w:type="gramEnd"/>
      <w:r>
        <w:t xml:space="preserve"> handleItemSelected() metódusa kapja el. Itt egy elágazással vizsgálom meg a kiválasztott elem típusát: amennyiben ételről van szó, bezárom a keresőt és a FoodQuantityModalComponent-et nyitom meg; recept esetén pedig a RecipeQuantityModalComponent-et.</w:t>
      </w:r>
    </w:p>
    <w:p w14:paraId="6A3A6DCE" w14:textId="08C13A25" w:rsidR="003301D6" w:rsidRPr="00124A8E" w:rsidRDefault="00702DC3" w:rsidP="00124A8E">
      <w:pPr>
        <w:pStyle w:val="Kp"/>
        <w:rPr>
          <w:b/>
          <w:bCs/>
          <w:sz w:val="20"/>
          <w:szCs w:val="20"/>
        </w:rPr>
      </w:pPr>
      <w:r w:rsidRPr="0059230E">
        <w:rPr>
          <w:noProof/>
          <w:lang w:eastAsia="hu-HU"/>
        </w:rPr>
        <w:drawing>
          <wp:inline distT="0" distB="0" distL="0" distR="0" wp14:anchorId="10E11F17" wp14:editId="125762CE">
            <wp:extent cx="5400040" cy="1628140"/>
            <wp:effectExtent l="0" t="0" r="0" b="0"/>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628140"/>
                    </a:xfrm>
                    <a:prstGeom prst="rect">
                      <a:avLst/>
                    </a:prstGeom>
                  </pic:spPr>
                </pic:pic>
              </a:graphicData>
            </a:graphic>
          </wp:inline>
        </w:drawing>
      </w:r>
      <w:r w:rsidRPr="003301D6">
        <w:rPr>
          <w:b/>
          <w:bCs/>
          <w:sz w:val="20"/>
          <w:szCs w:val="20"/>
        </w:rPr>
        <w:t>1</w:t>
      </w:r>
      <w:r w:rsidR="000B7806" w:rsidRPr="003301D6">
        <w:rPr>
          <w:b/>
          <w:bCs/>
          <w:sz w:val="20"/>
          <w:szCs w:val="20"/>
        </w:rPr>
        <w:t>3</w:t>
      </w:r>
      <w:r w:rsidRPr="003301D6">
        <w:rPr>
          <w:b/>
          <w:bCs/>
          <w:sz w:val="20"/>
          <w:szCs w:val="20"/>
        </w:rPr>
        <w:t xml:space="preserve">. ábra Kereső mező </w:t>
      </w:r>
    </w:p>
    <w:p w14:paraId="43D20147" w14:textId="7C20B4C1" w:rsidR="00B419FB" w:rsidRDefault="00101547" w:rsidP="00124A8E">
      <w:r w:rsidRPr="00797F71">
        <w:rPr>
          <w:b/>
        </w:rPr>
        <w:t>3. Mennyiség megadása és Valós idejű számolá</w:t>
      </w:r>
      <w:r w:rsidR="00797F71" w:rsidRPr="00797F71">
        <w:rPr>
          <w:b/>
        </w:rPr>
        <w:t>s:</w:t>
      </w:r>
      <w:r w:rsidR="00797F71">
        <w:t xml:space="preserve"> A mennyiség-bekérő modális ablakok </w:t>
      </w:r>
      <w:r>
        <w:t xml:space="preserve">(FoodQuantityModalComponent) nemcsak adatbevitelt szolgálnak, hanem számolnak is. Implementáltam az onQuantityChange() </w:t>
      </w:r>
      <w:proofErr w:type="gramStart"/>
      <w:r>
        <w:t>metódust</w:t>
      </w:r>
      <w:proofErr w:type="gramEnd"/>
      <w:r>
        <w:t>, amely minden billentyűleütésre (ngModelChange) újraszámolja a tápértékeket. Ezáltal a felhasználó azonnali visszajelzést kap arról, hogy az általa beírt mennyiség pontosan mennyi tápanyagot tartalmaz.</w:t>
      </w:r>
    </w:p>
    <w:p w14:paraId="0CC55546" w14:textId="1504EE2C" w:rsidR="0059230E" w:rsidRDefault="00AD02FE" w:rsidP="00290505">
      <w:pPr>
        <w:pStyle w:val="Kp"/>
      </w:pPr>
      <w:r w:rsidRPr="00AD02FE">
        <w:rPr>
          <w:noProof/>
          <w:lang w:eastAsia="hu-HU"/>
        </w:rPr>
        <w:drawing>
          <wp:inline distT="0" distB="0" distL="0" distR="0" wp14:anchorId="7931C700" wp14:editId="34C09F4E">
            <wp:extent cx="2965456" cy="2710507"/>
            <wp:effectExtent l="0" t="0" r="6350" b="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91665" cy="2734463"/>
                    </a:xfrm>
                    <a:prstGeom prst="rect">
                      <a:avLst/>
                    </a:prstGeom>
                  </pic:spPr>
                </pic:pic>
              </a:graphicData>
            </a:graphic>
          </wp:inline>
        </w:drawing>
      </w:r>
    </w:p>
    <w:p w14:paraId="778AF9A7" w14:textId="77777777" w:rsidR="00B419FB" w:rsidRPr="00B419FB" w:rsidRDefault="00B419FB" w:rsidP="000973A0">
      <w:pPr>
        <w:pStyle w:val="Kpalrs"/>
      </w:pPr>
    </w:p>
    <w:p w14:paraId="5748690A" w14:textId="708E1082" w:rsidR="00B419FB" w:rsidRPr="00B419FB" w:rsidRDefault="00290505" w:rsidP="00D60DE7">
      <w:pPr>
        <w:pStyle w:val="Kpalrs"/>
      </w:pPr>
      <w:r>
        <w:t>1</w:t>
      </w:r>
      <w:r w:rsidR="000B7806">
        <w:t>4</w:t>
      </w:r>
      <w:r>
        <w:t xml:space="preserve">. ábra Mennyiség megadása </w:t>
      </w:r>
    </w:p>
    <w:p w14:paraId="006FB7FB" w14:textId="4B935D4C" w:rsidR="00101547" w:rsidRDefault="00101547" w:rsidP="00101547">
      <w:r w:rsidRPr="005C24E1">
        <w:rPr>
          <w:b/>
        </w:rPr>
        <w:lastRenderedPageBreak/>
        <w:t>4. Mentés:</w:t>
      </w:r>
      <w:r>
        <w:t xml:space="preserve"> A modális ablak save() </w:t>
      </w:r>
      <w:proofErr w:type="gramStart"/>
      <w:r>
        <w:t>metódusa</w:t>
      </w:r>
      <w:proofErr w:type="gramEnd"/>
      <w:r>
        <w:t xml:space="preserve"> végzi a tényleges API hívást. Létrehozza a megfelelő DTO-</w:t>
      </w:r>
      <w:r w:rsidR="00797F71">
        <w:t>t</w:t>
      </w:r>
      <w:r>
        <w:t xml:space="preserve"> és elküldi a szervernek. Siker esetén a modal egy added kimeneti eseményt (Output) </w:t>
      </w:r>
      <w:r w:rsidR="00797F71">
        <w:t>jelez</w:t>
      </w:r>
      <w:r>
        <w:t xml:space="preserve">. Erre </w:t>
      </w:r>
      <w:proofErr w:type="gramStart"/>
      <w:r>
        <w:t>reagálva</w:t>
      </w:r>
      <w:proofErr w:type="gramEnd"/>
      <w:r>
        <w:t xml:space="preserve"> a fő komponens onItemAdded() metódusa lezárja az ablakot, eltünteti a szürke hátteret, és a loadDailyNote() meghívásával frissíti a teljes napi nézetet.</w:t>
      </w:r>
    </w:p>
    <w:p w14:paraId="0F9BD301" w14:textId="0E8F26C4" w:rsidR="0059230E" w:rsidRDefault="00A05BF0" w:rsidP="000B7806">
      <w:pPr>
        <w:pStyle w:val="Kp"/>
      </w:pPr>
      <w:r w:rsidRPr="00A05BF0">
        <w:rPr>
          <w:noProof/>
          <w:lang w:eastAsia="hu-HU"/>
        </w:rPr>
        <w:drawing>
          <wp:inline distT="0" distB="0" distL="0" distR="0" wp14:anchorId="24CEE494" wp14:editId="117B6F3F">
            <wp:extent cx="5305443" cy="2775625"/>
            <wp:effectExtent l="0" t="0" r="0" b="5715"/>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6112" cy="2775975"/>
                    </a:xfrm>
                    <a:prstGeom prst="rect">
                      <a:avLst/>
                    </a:prstGeom>
                  </pic:spPr>
                </pic:pic>
              </a:graphicData>
            </a:graphic>
          </wp:inline>
        </w:drawing>
      </w:r>
    </w:p>
    <w:p w14:paraId="0C381274" w14:textId="511C7B73" w:rsidR="000B7806" w:rsidRDefault="000B7806" w:rsidP="000973A0">
      <w:pPr>
        <w:pStyle w:val="Kpalrs"/>
      </w:pPr>
      <w:r>
        <w:t xml:space="preserve">15. ábra Vacsora részletes nézet </w:t>
      </w:r>
      <w:r w:rsidR="00204B59">
        <w:t>recept</w:t>
      </w:r>
      <w:r>
        <w:t xml:space="preserve"> hozzáadása után</w:t>
      </w:r>
    </w:p>
    <w:p w14:paraId="083B0FB1" w14:textId="77777777" w:rsidR="003301D6" w:rsidRPr="003301D6" w:rsidRDefault="003301D6" w:rsidP="003301D6"/>
    <w:p w14:paraId="190D072D" w14:textId="5C462060" w:rsidR="00204B59" w:rsidRPr="00204B59" w:rsidRDefault="00204B59" w:rsidP="00204B59">
      <w:pPr>
        <w:pStyle w:val="Kp"/>
        <w:rPr>
          <w:lang w:eastAsia="hu-HU"/>
        </w:rPr>
      </w:pPr>
      <w:r w:rsidRPr="00204B59">
        <w:rPr>
          <w:noProof/>
          <w:lang w:eastAsia="hu-HU"/>
        </w:rPr>
        <w:drawing>
          <wp:inline distT="0" distB="0" distL="0" distR="0" wp14:anchorId="0954FBF6" wp14:editId="49C8F1F9">
            <wp:extent cx="5400040" cy="2162810"/>
            <wp:effectExtent l="0" t="0" r="0" b="889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162810"/>
                    </a:xfrm>
                    <a:prstGeom prst="rect">
                      <a:avLst/>
                    </a:prstGeom>
                  </pic:spPr>
                </pic:pic>
              </a:graphicData>
            </a:graphic>
          </wp:inline>
        </w:drawing>
      </w:r>
    </w:p>
    <w:p w14:paraId="5ACF13F6" w14:textId="3F501206" w:rsidR="0059230E" w:rsidRDefault="00204B59" w:rsidP="00D60DE7">
      <w:pPr>
        <w:pStyle w:val="Kpalrs"/>
      </w:pPr>
      <w:r>
        <w:t>16. ábra DailyNote részlet nézet recept hozzáadása után</w:t>
      </w:r>
    </w:p>
    <w:p w14:paraId="58F1BDA6" w14:textId="1DEDDAB0" w:rsidR="00101547" w:rsidRDefault="00101547" w:rsidP="005C24E1">
      <w:pPr>
        <w:pStyle w:val="Cmsor4"/>
      </w:pPr>
      <w:r>
        <w:t>Szerkeszt</w:t>
      </w:r>
      <w:r w:rsidR="00720A1A">
        <w:t>és, törlés és k</w:t>
      </w:r>
      <w:r>
        <w:t>arbantartás</w:t>
      </w:r>
    </w:p>
    <w:p w14:paraId="61B0EB79" w14:textId="160DE7C0" w:rsidR="00101547" w:rsidRDefault="00101547" w:rsidP="00101547">
      <w:r>
        <w:t xml:space="preserve">Amikor a felhasználó a listában egy tételre kattint, az editMealFood() vagy editMealRecipe() </w:t>
      </w:r>
      <w:proofErr w:type="gramStart"/>
      <w:r>
        <w:t>metódus</w:t>
      </w:r>
      <w:proofErr w:type="gramEnd"/>
      <w:r>
        <w:t xml:space="preserve"> fut le. Ez újra megnyitja a mennyiség-bekérő modált, de egy </w:t>
      </w:r>
      <w:r>
        <w:lastRenderedPageBreak/>
        <w:t xml:space="preserve">fontos különbséggel: átadja neki a szerkesztendő tétel azonosítóját (editingMealFoodId). A modal ngOnInit </w:t>
      </w:r>
      <w:proofErr w:type="gramStart"/>
      <w:r>
        <w:t>metódusa</w:t>
      </w:r>
      <w:proofErr w:type="gramEnd"/>
      <w:r>
        <w:t xml:space="preserve"> ezt érzékeli, és "Létrehozás" helyett "Frissítés" módba kapcsol, az API hívást pedig create-ről update-re cseréli. A sporttevékenységek módosításáért az editActivity() </w:t>
      </w:r>
      <w:proofErr w:type="gramStart"/>
      <w:r>
        <w:t>metódus</w:t>
      </w:r>
      <w:proofErr w:type="gramEnd"/>
      <w:r>
        <w:t xml:space="preserve"> felel. Ez visszatölti a ki</w:t>
      </w:r>
      <w:r w:rsidR="00DA067B">
        <w:t>választott tevékenység adatait</w:t>
      </w:r>
      <w:r>
        <w:t xml:space="preserve">, és engedélyezi a </w:t>
      </w:r>
      <w:r w:rsidR="00DA067B">
        <w:t>szerkesztést</w:t>
      </w:r>
      <w:r>
        <w:t>.</w:t>
      </w:r>
    </w:p>
    <w:p w14:paraId="5B467432" w14:textId="7FC0143F" w:rsidR="00101547" w:rsidRDefault="00101547" w:rsidP="00101547">
      <w:r>
        <w:t xml:space="preserve">A deleteMealFood() és deleteActivity() </w:t>
      </w:r>
      <w:proofErr w:type="gramStart"/>
      <w:r>
        <w:t>metódusok</w:t>
      </w:r>
      <w:proofErr w:type="gramEnd"/>
      <w:r>
        <w:t xml:space="preserve"> </w:t>
      </w:r>
      <w:r w:rsidRPr="0032288A">
        <w:t xml:space="preserve">közvetlenül hívják a megfelelő törlő végpontokat, majd a válasz után azonnal frissítik a nézetet. </w:t>
      </w:r>
      <w:r w:rsidR="00B52749" w:rsidRPr="0032288A">
        <w:t>Tekintettel arra, hogy a</w:t>
      </w:r>
      <w:r w:rsidRPr="0032288A">
        <w:t xml:space="preserve">z alkalmazás sok modális ablakot használ, </w:t>
      </w:r>
      <w:r w:rsidR="00B52749" w:rsidRPr="0032288A">
        <w:t xml:space="preserve">ezért </w:t>
      </w:r>
      <w:r w:rsidRPr="0032288A">
        <w:t xml:space="preserve">egy </w:t>
      </w:r>
      <w:proofErr w:type="gramStart"/>
      <w:r w:rsidRPr="0032288A">
        <w:t>closeAllModals(</w:t>
      </w:r>
      <w:proofErr w:type="gramEnd"/>
      <w:r w:rsidRPr="0032288A">
        <w:t>) technikai segédfüggvényt</w:t>
      </w:r>
      <w:r w:rsidR="00B52749" w:rsidRPr="0032288A">
        <w:t xml:space="preserve"> alkalmaztam</w:t>
      </w:r>
      <w:r w:rsidRPr="0032288A">
        <w:t xml:space="preserve">. </w:t>
      </w:r>
      <w:r w:rsidR="00A5113A" w:rsidRPr="0032288A">
        <w:t>Ennek az a</w:t>
      </w:r>
      <w:r w:rsidRPr="0032288A">
        <w:t xml:space="preserve"> feladata, hogy ablakváltáskor vagy mentéskor </w:t>
      </w:r>
      <w:proofErr w:type="gramStart"/>
      <w:r w:rsidRPr="0032288A">
        <w:t>manuálisan</w:t>
      </w:r>
      <w:proofErr w:type="gramEnd"/>
      <w:r w:rsidRPr="0032288A">
        <w:t xml:space="preserve"> eltávolítsa a DOM-ból a beragadó</w:t>
      </w:r>
      <w:r>
        <w:t xml:space="preserve"> modal-backdrop elemeket és a modal-open osztályt, biztosítva, hogy az alkalmazás felülete sose fagyjon le egy beragadt ablak miatt.</w:t>
      </w:r>
    </w:p>
    <w:p w14:paraId="38E489F1" w14:textId="70C16F7C" w:rsidR="00101547" w:rsidRDefault="00720A1A" w:rsidP="005C24E1">
      <w:pPr>
        <w:pStyle w:val="Cmsor4"/>
      </w:pPr>
      <w:r>
        <w:t xml:space="preserve"> Testsúly, </w:t>
      </w:r>
      <w:proofErr w:type="gramStart"/>
      <w:r>
        <w:t>aktivitás</w:t>
      </w:r>
      <w:proofErr w:type="gramEnd"/>
      <w:r>
        <w:t xml:space="preserve"> és ö</w:t>
      </w:r>
      <w:r w:rsidR="00101547">
        <w:t>sszesítés</w:t>
      </w:r>
    </w:p>
    <w:p w14:paraId="328CABFB" w14:textId="7D7E0955" w:rsidR="00101547" w:rsidRPr="00D60DE7" w:rsidRDefault="00101547" w:rsidP="00101547">
      <w:r>
        <w:t>A testsúly rögzítését a lehető legegyszerűbbre terveztem. A</w:t>
      </w:r>
      <w:r w:rsidR="00ED7C34">
        <w:t>z</w:t>
      </w:r>
      <w:r>
        <w:t xml:space="preserve"> updateWeight() </w:t>
      </w:r>
      <w:proofErr w:type="gramStart"/>
      <w:r>
        <w:t>metódust</w:t>
      </w:r>
      <w:proofErr w:type="gramEnd"/>
      <w:r>
        <w:t xml:space="preserve"> közvetlenül a beviteli mező change eseményéhez kötöttem</w:t>
      </w:r>
      <w:r w:rsidR="00ED7C34">
        <w:t xml:space="preserve">, </w:t>
      </w:r>
      <w:r w:rsidR="00ED7C34" w:rsidRPr="00D60DE7">
        <w:t>ezáltal</w:t>
      </w:r>
      <w:r w:rsidRPr="00D60DE7">
        <w:t xml:space="preserve"> amint a felhasználó beírja az új adatot</w:t>
      </w:r>
      <w:r w:rsidR="00562823" w:rsidRPr="00D60DE7">
        <w:t xml:space="preserve">, majd a </w:t>
      </w:r>
      <w:r w:rsidR="00A41F97" w:rsidRPr="00D60DE7">
        <w:t xml:space="preserve">mentésre </w:t>
      </w:r>
      <w:r w:rsidR="00A41F97" w:rsidRPr="00DA067B">
        <w:t>kattint</w:t>
      </w:r>
      <w:r w:rsidR="00A1708F" w:rsidRPr="00A1708F">
        <w:rPr>
          <w:highlight w:val="darkGray"/>
        </w:rPr>
        <w:t>,</w:t>
      </w:r>
      <w:r w:rsidR="00A41F97" w:rsidRPr="00D60DE7">
        <w:t xml:space="preserve"> </w:t>
      </w:r>
      <w:r w:rsidRPr="00D60DE7">
        <w:t>a rendszer a háttérben automatikusan elmenti azt.</w:t>
      </w:r>
    </w:p>
    <w:p w14:paraId="59AE9652" w14:textId="3FD4478B" w:rsidR="00101547" w:rsidRDefault="00101547" w:rsidP="00101547">
      <w:r w:rsidRPr="00D60DE7">
        <w:t xml:space="preserve">A sporttevékenységeknél a saveActivity() </w:t>
      </w:r>
      <w:proofErr w:type="gramStart"/>
      <w:r w:rsidRPr="00D60DE7">
        <w:t>metódus</w:t>
      </w:r>
      <w:proofErr w:type="gramEnd"/>
      <w:r w:rsidRPr="00D60DE7">
        <w:t xml:space="preserve"> menti el az időtartamo</w:t>
      </w:r>
      <w:r w:rsidR="00AE6AF8" w:rsidRPr="00D60DE7">
        <w:t>t, majd e</w:t>
      </w:r>
      <w:r w:rsidRPr="00D60DE7">
        <w:t xml:space="preserve">zt követően lefut a calculateBurnedCalories() metódus. Ez a függvény végigiterál a naphoz tartozó összes aktivitáson, és a katalógusadatok </w:t>
      </w:r>
      <w:proofErr w:type="gramStart"/>
      <w:r w:rsidRPr="00D60DE7">
        <w:t>alapján</w:t>
      </w:r>
      <w:proofErr w:type="gramEnd"/>
      <w:r w:rsidRPr="00D60DE7">
        <w:t xml:space="preserve"> kliens oldalon összegzi az elégetett kalóriákat. Ezt az értéket a grafikus felületen, a kalória-folyamatsávon</w:t>
      </w:r>
      <w:r>
        <w:t xml:space="preserve"> (Progress Bar) egy külön színnel jelenítem meg, vizualizálva a "ledolgozott" energiát.</w:t>
      </w:r>
    </w:p>
    <w:p w14:paraId="490B71FF" w14:textId="4963CA6F" w:rsidR="00B8388C" w:rsidRDefault="00B8388C" w:rsidP="00B8388C">
      <w:pPr>
        <w:pStyle w:val="Kp"/>
      </w:pPr>
      <w:r w:rsidRPr="00B8388C">
        <w:rPr>
          <w:noProof/>
          <w:lang w:eastAsia="hu-HU"/>
        </w:rPr>
        <w:drawing>
          <wp:inline distT="0" distB="0" distL="0" distR="0" wp14:anchorId="44FAD3AB" wp14:editId="2720A192">
            <wp:extent cx="5400040" cy="1906905"/>
            <wp:effectExtent l="0" t="0" r="0" b="0"/>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906905"/>
                    </a:xfrm>
                    <a:prstGeom prst="rect">
                      <a:avLst/>
                    </a:prstGeom>
                  </pic:spPr>
                </pic:pic>
              </a:graphicData>
            </a:graphic>
          </wp:inline>
        </w:drawing>
      </w:r>
    </w:p>
    <w:p w14:paraId="1459DD58" w14:textId="66BF81FC" w:rsidR="00B8388C" w:rsidRPr="00B8388C" w:rsidRDefault="00B8388C" w:rsidP="000973A0">
      <w:pPr>
        <w:pStyle w:val="Kpalrs"/>
      </w:pPr>
      <w:r>
        <w:t>17. ábra Aktivitás és Súly felvétel részlet</w:t>
      </w:r>
    </w:p>
    <w:p w14:paraId="5AA1AAB4" w14:textId="2CAD494A" w:rsidR="00905DE3" w:rsidRDefault="00720A1A" w:rsidP="00050E1F">
      <w:pPr>
        <w:pStyle w:val="Cmsor3"/>
      </w:pPr>
      <w:bookmarkStart w:id="75" w:name="_Toc216294332"/>
      <w:proofErr w:type="gramStart"/>
      <w:r>
        <w:lastRenderedPageBreak/>
        <w:t>Profil</w:t>
      </w:r>
      <w:proofErr w:type="gramEnd"/>
      <w:r>
        <w:t xml:space="preserve"> és s</w:t>
      </w:r>
      <w:r w:rsidR="00905DE3">
        <w:t>tatisztikák</w:t>
      </w:r>
      <w:bookmarkEnd w:id="75"/>
    </w:p>
    <w:p w14:paraId="26616E0E" w14:textId="77777777" w:rsidR="009C3670" w:rsidRPr="009C3670" w:rsidRDefault="009C3670" w:rsidP="009C3670">
      <w:r w:rsidRPr="009C3670">
        <w:t>Egy egészségmegőrző alkalmazásnál kulcsfontosságú a személyre szabhatóság és a fejlődés nyomon követése. Ezt a két funkcióterületet a CreateProfileComponent és a WeightHistoryComponent segítségével valósítottam meg.</w:t>
      </w:r>
    </w:p>
    <w:p w14:paraId="02C7C689" w14:textId="0F3639E5" w:rsidR="009C3670" w:rsidRPr="009C3670" w:rsidRDefault="00720A1A" w:rsidP="005C24E1">
      <w:pPr>
        <w:pStyle w:val="Cmsor4"/>
      </w:pPr>
      <w:proofErr w:type="gramStart"/>
      <w:r>
        <w:t>Profil varázsló</w:t>
      </w:r>
      <w:proofErr w:type="gramEnd"/>
      <w:r>
        <w:t xml:space="preserve"> és c</w:t>
      </w:r>
      <w:r w:rsidR="009C3670" w:rsidRPr="009C3670">
        <w:t>élok automatikus kezelése</w:t>
      </w:r>
    </w:p>
    <w:p w14:paraId="45183921" w14:textId="1E99F935" w:rsidR="009C3670" w:rsidRPr="009C3670" w:rsidRDefault="009C3670" w:rsidP="009C3670">
      <w:r w:rsidRPr="009C3670">
        <w:t xml:space="preserve">A felhasználói </w:t>
      </w:r>
      <w:proofErr w:type="gramStart"/>
      <w:r w:rsidRPr="009C3670">
        <w:t>profil</w:t>
      </w:r>
      <w:proofErr w:type="gramEnd"/>
      <w:r w:rsidRPr="009C3670">
        <w:t xml:space="preserve"> nem csupán statikus adatok tárolására szolgál, hanem ez vezérli a napi kalória és makrotápanyag</w:t>
      </w:r>
      <w:r w:rsidR="000F0D7E">
        <w:t xml:space="preserve"> </w:t>
      </w:r>
      <w:r w:rsidR="00D739EA">
        <w:t>számításokat.</w:t>
      </w:r>
    </w:p>
    <w:p w14:paraId="4D548C25" w14:textId="25552039" w:rsidR="009C3670" w:rsidRPr="009C3670" w:rsidRDefault="009C3670" w:rsidP="009C3670">
      <w:r w:rsidRPr="009C3670">
        <w:t xml:space="preserve">A felhasználói élmény javítása érdekében nem kérem be </w:t>
      </w:r>
      <w:proofErr w:type="gramStart"/>
      <w:r w:rsidRPr="009C3670">
        <w:t>explicit</w:t>
      </w:r>
      <w:proofErr w:type="gramEnd"/>
      <w:r w:rsidRPr="009C3670">
        <w:t xml:space="preserve"> módon, hogy a felhasználó fogyni vagy hízni szeretne-e. Ehelyett implementáltam az updateGoalType() </w:t>
      </w:r>
      <w:proofErr w:type="gramStart"/>
      <w:r w:rsidRPr="009C3670">
        <w:t>metódust</w:t>
      </w:r>
      <w:proofErr w:type="gramEnd"/>
      <w:r w:rsidRPr="009C3670">
        <w:t>, amely a megadott Jelenlegi súly (weight) és Célsúly (goalWeight) mezők változásait figyeli (valueChanges).</w:t>
      </w:r>
    </w:p>
    <w:p w14:paraId="2CA9AACB" w14:textId="5DD82521" w:rsidR="009C3670" w:rsidRPr="009C3670" w:rsidRDefault="009C3670" w:rsidP="00D739EA">
      <w:pPr>
        <w:ind w:firstLine="360"/>
      </w:pPr>
      <w:r w:rsidRPr="009C3670">
        <w:t xml:space="preserve">Ha a célsúly kisebb, mint a jelenlegi, a rendszer </w:t>
      </w:r>
      <w:proofErr w:type="gramStart"/>
      <w:r w:rsidRPr="009C3670">
        <w:t>automatikusan</w:t>
      </w:r>
      <w:proofErr w:type="gramEnd"/>
      <w:r w:rsidRPr="009C3670">
        <w:t xml:space="preserve"> Fogyás módba áll.</w:t>
      </w:r>
      <w:r w:rsidR="00D739EA">
        <w:t xml:space="preserve"> </w:t>
      </w:r>
      <w:r w:rsidRPr="009C3670">
        <w:t>Ha nagyobb, akkor Tömegnövelés módba.</w:t>
      </w:r>
      <w:r w:rsidR="00D739EA">
        <w:t xml:space="preserve"> </w:t>
      </w:r>
      <w:r w:rsidRPr="009C3670">
        <w:t>Ha egyenlő, akkor Súlytartás a cél.</w:t>
      </w:r>
    </w:p>
    <w:p w14:paraId="0E7EA66E" w14:textId="3612EF08" w:rsidR="009C3670" w:rsidRDefault="009C3670" w:rsidP="00D739EA">
      <w:r w:rsidRPr="009C3670">
        <w:t xml:space="preserve">A kalóriaszükséglet (TDEE) pontosításához egy legördülő menüben kínálok fel </w:t>
      </w:r>
      <w:proofErr w:type="gramStart"/>
      <w:r w:rsidRPr="009C3670">
        <w:t>aktivitási</w:t>
      </w:r>
      <w:proofErr w:type="gramEnd"/>
      <w:r w:rsidRPr="009C3670">
        <w:t xml:space="preserve"> szorzókat (1.2-től 1.9-ig), részletes leírással (pl. "Sedentary", "Very active"), hogy a felhasználó a valósághoz legközelebb álló értéket választhassa.</w:t>
      </w:r>
      <w:r w:rsidR="00D739EA">
        <w:t xml:space="preserve"> </w:t>
      </w:r>
      <w:r w:rsidRPr="009C3670">
        <w:t xml:space="preserve">Az ngOnInit során az </w:t>
      </w:r>
      <w:proofErr w:type="gramStart"/>
      <w:r w:rsidRPr="009C3670">
        <w:t>AccountClient.getProfile(</w:t>
      </w:r>
      <w:proofErr w:type="gramEnd"/>
      <w:r w:rsidRPr="009C3670">
        <w:t xml:space="preserve">) segítségével próbálom betölteni a meglévő adatokat. Ha a szerver 204-es (No Content) választ küld, az azt jelenti, hogy ez egy új regisztráció, így az űrlap üresen </w:t>
      </w:r>
      <w:proofErr w:type="gramStart"/>
      <w:r w:rsidRPr="009C3670">
        <w:t>inicializálódik</w:t>
      </w:r>
      <w:proofErr w:type="gramEnd"/>
      <w:r w:rsidRPr="009C3670">
        <w:t xml:space="preserve">. Mentéskor a submit() </w:t>
      </w:r>
      <w:proofErr w:type="gramStart"/>
      <w:r w:rsidRPr="009C3670">
        <w:t>metódus</w:t>
      </w:r>
      <w:proofErr w:type="gramEnd"/>
      <w:r w:rsidRPr="009C3670">
        <w:t xml:space="preserve"> validálja az űrlapot, és elküldi az UpdateUserProfileDto-t a backendnek.</w:t>
      </w:r>
    </w:p>
    <w:p w14:paraId="07F998F9" w14:textId="5B22AF5B" w:rsidR="0018644A" w:rsidRDefault="00093F4D" w:rsidP="0018644A">
      <w:pPr>
        <w:pStyle w:val="Kp"/>
      </w:pPr>
      <w:r w:rsidRPr="00093F4D">
        <w:rPr>
          <w:noProof/>
          <w:lang w:eastAsia="hu-HU"/>
        </w:rPr>
        <w:lastRenderedPageBreak/>
        <w:drawing>
          <wp:inline distT="0" distB="0" distL="0" distR="0" wp14:anchorId="5CAE0DCC" wp14:editId="18FD4524">
            <wp:extent cx="5400040" cy="2647950"/>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647950"/>
                    </a:xfrm>
                    <a:prstGeom prst="rect">
                      <a:avLst/>
                    </a:prstGeom>
                  </pic:spPr>
                </pic:pic>
              </a:graphicData>
            </a:graphic>
          </wp:inline>
        </w:drawing>
      </w:r>
    </w:p>
    <w:p w14:paraId="1C028D42" w14:textId="045E917E" w:rsidR="00835453" w:rsidRPr="00835453" w:rsidRDefault="00835453" w:rsidP="000973A0">
      <w:pPr>
        <w:pStyle w:val="Kpalrs"/>
      </w:pPr>
      <w:r>
        <w:t>18. ábra Profil nézet</w:t>
      </w:r>
    </w:p>
    <w:p w14:paraId="2BC3708D" w14:textId="6034FA4A" w:rsidR="009C3670" w:rsidRPr="009C3670" w:rsidRDefault="00720A1A" w:rsidP="005C24E1">
      <w:pPr>
        <w:pStyle w:val="Cmsor4"/>
      </w:pPr>
      <w:r>
        <w:t>Adatvizualizáció: t</w:t>
      </w:r>
      <w:r w:rsidR="009C3670" w:rsidRPr="009C3670">
        <w:t>estsúlytörténet grafikon</w:t>
      </w:r>
    </w:p>
    <w:p w14:paraId="352E949E" w14:textId="08D52933" w:rsidR="009C3670" w:rsidRPr="009C3670" w:rsidRDefault="009C3670" w:rsidP="00843961">
      <w:r w:rsidRPr="009C3670">
        <w:t xml:space="preserve">A fejlődés vizuális visszacsatolása a legmotiválóbb eszköz. A testsúly alakulásának megjelenítésére a Chart.js </w:t>
      </w:r>
      <w:proofErr w:type="gramStart"/>
      <w:r w:rsidRPr="009C3670">
        <w:t>könyvtárat</w:t>
      </w:r>
      <w:proofErr w:type="gramEnd"/>
      <w:r w:rsidR="00D739EA">
        <w:t xml:space="preserve"> használtam</w:t>
      </w:r>
      <w:r w:rsidRPr="009C3670">
        <w:t xml:space="preserve"> a WeightHistoryComponent-be. Azért választottam a Chart.js-t, mert ez egy standard, megjelenítő, amely kiváló teljesítményt nyújt nagy adathalmazok esetén is, és rugalmasan testreszabható.</w:t>
      </w:r>
    </w:p>
    <w:p w14:paraId="01142DC5" w14:textId="284AEAFD" w:rsidR="009C3670" w:rsidRPr="009C3670" w:rsidRDefault="009C3670" w:rsidP="00843961">
      <w:r w:rsidRPr="009C3670">
        <w:t xml:space="preserve">A backendtől kapott nyers DailyNoteResponseDto listát a createChartData() </w:t>
      </w:r>
      <w:proofErr w:type="gramStart"/>
      <w:r w:rsidRPr="009C3670">
        <w:t>metódusban</w:t>
      </w:r>
      <w:proofErr w:type="gramEnd"/>
      <w:r w:rsidRPr="009C3670">
        <w:t xml:space="preserve"> dolgozom fel.</w:t>
      </w:r>
      <w:r w:rsidR="00843961">
        <w:t xml:space="preserve"> </w:t>
      </w:r>
      <w:r w:rsidRPr="009C3670">
        <w:t>Kiszűröm azokat a napokat, ahol a súly 0 vagy érvénytelen, hogy ne torzuljon a grafikon.</w:t>
      </w:r>
      <w:r w:rsidR="00843961">
        <w:t xml:space="preserve"> </w:t>
      </w:r>
      <w:r w:rsidRPr="009C3670">
        <w:t xml:space="preserve">Az adatokat a Chart.js által várt </w:t>
      </w:r>
      <w:proofErr w:type="gramStart"/>
      <w:r w:rsidRPr="009C3670">
        <w:t>{ x</w:t>
      </w:r>
      <w:proofErr w:type="gramEnd"/>
      <w:r w:rsidRPr="009C3670">
        <w:t>: timestamp, y: weight } formátumra alakítom át.</w:t>
      </w:r>
      <w:r w:rsidR="00843961">
        <w:t xml:space="preserve"> </w:t>
      </w:r>
      <w:r w:rsidRPr="009C3670">
        <w:t xml:space="preserve">A grafikon csak akkor jelenik meg, ha </w:t>
      </w:r>
      <w:r w:rsidRPr="0032288A">
        <w:t xml:space="preserve">legalább </w:t>
      </w:r>
      <w:r w:rsidR="006529D0" w:rsidRPr="0032288A">
        <w:t>kettő</w:t>
      </w:r>
      <w:r w:rsidRPr="0032288A">
        <w:t xml:space="preserve"> érvényes mérési pont</w:t>
      </w:r>
      <w:r w:rsidR="006529D0" w:rsidRPr="0032288A">
        <w:t xml:space="preserve"> áll </w:t>
      </w:r>
      <w:r w:rsidRPr="0032288A">
        <w:t>rendelkezésre</w:t>
      </w:r>
      <w:r w:rsidR="006529D0" w:rsidRPr="0032288A">
        <w:t xml:space="preserve">, </w:t>
      </w:r>
      <w:r w:rsidRPr="0032288A">
        <w:t>ellenkező esetben egy figyelmeztető</w:t>
      </w:r>
      <w:r w:rsidRPr="009C3670">
        <w:t xml:space="preserve"> üzenetet jelenítek meg.</w:t>
      </w:r>
    </w:p>
    <w:p w14:paraId="7E2C98A2" w14:textId="56575C98" w:rsidR="009C3670" w:rsidRPr="009C3670" w:rsidRDefault="009C3670" w:rsidP="009C3670">
      <w:r w:rsidRPr="009C3670">
        <w:t xml:space="preserve">Mivel a grafikon gyakran modális ablakban jelenik meg, kritikus volt a renderelés időzítése. Az AfterViewInit életciklusban, a </w:t>
      </w:r>
      <w:proofErr w:type="gramStart"/>
      <w:r w:rsidRPr="009C3670">
        <w:t>ChangeDetectorRef.detectChanges(</w:t>
      </w:r>
      <w:proofErr w:type="gramEnd"/>
      <w:r w:rsidRPr="009C3670">
        <w:t>) és egy rövid késleltetés (setTimeout) kombinációjával biztosítottam, hogy a &lt;canvas&gt; elem már biztosan létezzen a DOM-ban, mielőtt a Chart.js megpróbálna rajzolni rá. Ezzel elkerültem a modális ablakoknál gyakori "üres grafikon" hibát</w:t>
      </w:r>
      <w:r w:rsidR="00843961">
        <w:t>, miután többször szembesültem vele tesztelésnél</w:t>
      </w:r>
      <w:r w:rsidRPr="009C3670">
        <w:t>.</w:t>
      </w:r>
    </w:p>
    <w:p w14:paraId="0FE8764B" w14:textId="63EB8B81" w:rsidR="009C3670" w:rsidRDefault="009C3670" w:rsidP="009C3670">
      <w:r w:rsidRPr="009C3670">
        <w:t>A jobb olvashatóság érdekében a grafikon Y-tengelyét (Súly) nem 0-tól indítom, hanem dinamikusan számolom: a felhasználó legkisebb mért súlyából kivonok 5 kg-o</w:t>
      </w:r>
      <w:r w:rsidR="00843961">
        <w:t xml:space="preserve">t, </w:t>
      </w:r>
      <w:r w:rsidR="00843961">
        <w:lastRenderedPageBreak/>
        <w:t>és ezt állítom be minimumnak.</w:t>
      </w:r>
      <w:r w:rsidRPr="009C3670">
        <w:t xml:space="preserve"> Ez biztosítja, hogy a súlyváltozás </w:t>
      </w:r>
      <w:proofErr w:type="gramStart"/>
      <w:r w:rsidRPr="009C3670">
        <w:t>trendje</w:t>
      </w:r>
      <w:proofErr w:type="gramEnd"/>
      <w:r w:rsidRPr="009C3670">
        <w:t xml:space="preserve"> (a vonal emelkedése vagy süllyedése) látványosan kirajzolódjon, még kis változások esetén is.</w:t>
      </w:r>
    </w:p>
    <w:p w14:paraId="4706B5C8" w14:textId="108CC81A" w:rsidR="00E9749E" w:rsidRDefault="00E9749E" w:rsidP="00E9749E">
      <w:pPr>
        <w:pStyle w:val="Kp"/>
      </w:pPr>
      <w:r w:rsidRPr="00E9749E">
        <w:rPr>
          <w:noProof/>
          <w:lang w:eastAsia="hu-HU"/>
        </w:rPr>
        <w:drawing>
          <wp:inline distT="0" distB="0" distL="0" distR="0" wp14:anchorId="175C5733" wp14:editId="437396EF">
            <wp:extent cx="5400040" cy="2735580"/>
            <wp:effectExtent l="0" t="0" r="0" b="7620"/>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735580"/>
                    </a:xfrm>
                    <a:prstGeom prst="rect">
                      <a:avLst/>
                    </a:prstGeom>
                  </pic:spPr>
                </pic:pic>
              </a:graphicData>
            </a:graphic>
          </wp:inline>
        </w:drawing>
      </w:r>
    </w:p>
    <w:p w14:paraId="03E536E2" w14:textId="64A700D1" w:rsidR="00E9749E" w:rsidRPr="00E9749E" w:rsidRDefault="00E9749E" w:rsidP="004909DB">
      <w:pPr>
        <w:pStyle w:val="Kpalrs"/>
      </w:pPr>
      <w:r>
        <w:t>19. ábra Profil nézet</w:t>
      </w:r>
    </w:p>
    <w:p w14:paraId="5BC40042" w14:textId="78CDBDDF" w:rsidR="00905DE3" w:rsidRDefault="00905DE3" w:rsidP="00843961">
      <w:pPr>
        <w:pStyle w:val="Cmsor3"/>
      </w:pPr>
      <w:bookmarkStart w:id="76" w:name="_Toc216294333"/>
      <w:r>
        <w:t>Felhasználói élmény (UX) elemek</w:t>
      </w:r>
      <w:bookmarkEnd w:id="76"/>
    </w:p>
    <w:p w14:paraId="07411EBF" w14:textId="069523CD" w:rsidR="00C74F82" w:rsidRDefault="00C74F82" w:rsidP="00C74F82">
      <w:r>
        <w:t xml:space="preserve">Egy modern webalkalmazás nemcsak attól jó, hogy működik, hanem attól is, hogy folyamatosan kommunikál a felhasználóval. </w:t>
      </w:r>
      <w:r w:rsidR="00843961">
        <w:t>Éppen ezért figyeltem arra</w:t>
      </w:r>
      <w:proofErr w:type="gramStart"/>
      <w:r w:rsidR="00843961">
        <w:t>,</w:t>
      </w:r>
      <w:r>
        <w:t>hogy</w:t>
      </w:r>
      <w:proofErr w:type="gramEnd"/>
      <w:r>
        <w:t xml:space="preserve"> a felhasználó soha ne érezze </w:t>
      </w:r>
      <w:r w:rsidRPr="00843961">
        <w:t>magát elveszve</w:t>
      </w:r>
      <w:r w:rsidR="00A1708F" w:rsidRPr="00843961">
        <w:t>. M</w:t>
      </w:r>
      <w:r w:rsidRPr="00843961">
        <w:t>inden</w:t>
      </w:r>
      <w:r>
        <w:t xml:space="preserve"> sikeres vagy sikertelen műveletről visszajelzést adok</w:t>
      </w:r>
      <w:r w:rsidR="00A1708F">
        <w:t xml:space="preserve"> </w:t>
      </w:r>
      <w:r w:rsidR="00A1708F" w:rsidRPr="00843961">
        <w:t>neki</w:t>
      </w:r>
      <w:r>
        <w:t xml:space="preserve">, és kezelem a </w:t>
      </w:r>
      <w:proofErr w:type="gramStart"/>
      <w:r>
        <w:t>navigációs</w:t>
      </w:r>
      <w:proofErr w:type="gramEnd"/>
      <w:r>
        <w:t xml:space="preserve"> hibákat. Ezeket a </w:t>
      </w:r>
      <w:proofErr w:type="gramStart"/>
      <w:r>
        <w:t>funkciókat</w:t>
      </w:r>
      <w:proofErr w:type="gramEnd"/>
      <w:r>
        <w:t xml:space="preserve"> a SharedModule-ban, újrafelhasználható komponensekként valósítottam meg.</w:t>
      </w:r>
    </w:p>
    <w:p w14:paraId="68454B84" w14:textId="1F5A50E9" w:rsidR="00C74F82" w:rsidRDefault="00720A1A" w:rsidP="005C24E1">
      <w:pPr>
        <w:pStyle w:val="Cmsor4"/>
      </w:pPr>
      <w:r>
        <w:t xml:space="preserve"> Központosított értesítési r</w:t>
      </w:r>
      <w:r w:rsidR="00C74F82">
        <w:t>endszer (Notification)</w:t>
      </w:r>
    </w:p>
    <w:p w14:paraId="6C17F7A9" w14:textId="02BC148A" w:rsidR="008C787E" w:rsidRPr="008C787E" w:rsidRDefault="008C787E" w:rsidP="008C787E">
      <w:r w:rsidRPr="008C787E">
        <w:t>A rendszerüzenetek (pl. "Sikeres regisztráció", "Hiba történt") megjelenítésére nem</w:t>
      </w:r>
      <w:r w:rsidR="000B7D2D">
        <w:t xml:space="preserve"> mindig</w:t>
      </w:r>
      <w:r w:rsidRPr="008C787E">
        <w:t xml:space="preserve"> a böngésző beépített </w:t>
      </w:r>
      <w:proofErr w:type="gramStart"/>
      <w:r w:rsidRPr="008C787E">
        <w:t>alert(</w:t>
      </w:r>
      <w:proofErr w:type="gramEnd"/>
      <w:r w:rsidRPr="008C787E">
        <w:t>) ablakát, hanem az ngx-bootstrap könyvtár modális szolgáltatását (BsModalService) választottam. A NotificationComponent felelős az üzenetek megjelenítéséért, amely egy esztétikus, felugró ablakot biztosít.</w:t>
      </w:r>
    </w:p>
    <w:p w14:paraId="6E84EFCC" w14:textId="77777777" w:rsidR="008C787E" w:rsidRPr="008C787E" w:rsidRDefault="008C787E" w:rsidP="008C787E">
      <w:r w:rsidRPr="008C787E">
        <w:t xml:space="preserve">A </w:t>
      </w:r>
      <w:proofErr w:type="gramStart"/>
      <w:r w:rsidRPr="008C787E">
        <w:t>komponens</w:t>
      </w:r>
      <w:proofErr w:type="gramEnd"/>
      <w:r w:rsidRPr="008C787E">
        <w:t xml:space="preserve"> logikáját úgy terveztem, hogy dinamikusan alkalmazkodjon az üzenet típusához. Egy isSuccess logikai változó vezérli a megjelenést:</w:t>
      </w:r>
    </w:p>
    <w:p w14:paraId="7CF06A67" w14:textId="77777777" w:rsidR="008C787E" w:rsidRPr="008C787E" w:rsidRDefault="008C787E" w:rsidP="00235B08">
      <w:pPr>
        <w:pStyle w:val="Listaszerbekezds"/>
        <w:numPr>
          <w:ilvl w:val="0"/>
          <w:numId w:val="38"/>
        </w:numPr>
      </w:pPr>
      <w:r w:rsidRPr="008C787E">
        <w:t>Siker esetén: A fejléc zöld háttérszínt (bg-success) kap.</w:t>
      </w:r>
    </w:p>
    <w:p w14:paraId="40858783" w14:textId="0683AD28" w:rsidR="001220A5" w:rsidRDefault="008C787E" w:rsidP="004909DB">
      <w:pPr>
        <w:pStyle w:val="Listaszerbekezds"/>
        <w:numPr>
          <w:ilvl w:val="0"/>
          <w:numId w:val="38"/>
        </w:numPr>
      </w:pPr>
      <w:r w:rsidRPr="008C787E">
        <w:t>Hiba esetén: A fejléc pirosra (bg-danger) vált.</w:t>
      </w:r>
    </w:p>
    <w:p w14:paraId="6AA9F6FA" w14:textId="3520082C" w:rsidR="00D75D83" w:rsidRPr="008C787E" w:rsidRDefault="008C787E" w:rsidP="004909DB">
      <w:r w:rsidRPr="008C787E">
        <w:lastRenderedPageBreak/>
        <w:t xml:space="preserve">Ezt a dinamikus stílusozást az Angular [ngClass] </w:t>
      </w:r>
      <w:proofErr w:type="gramStart"/>
      <w:r w:rsidRPr="008C787E">
        <w:t>direktívájával</w:t>
      </w:r>
      <w:proofErr w:type="gramEnd"/>
      <w:r w:rsidRPr="008C787E">
        <w:t xml:space="preserve"> oldottam meg a HTML sablonban. A </w:t>
      </w:r>
      <w:proofErr w:type="gramStart"/>
      <w:r w:rsidRPr="008C787E">
        <w:t>komponenst</w:t>
      </w:r>
      <w:proofErr w:type="gramEnd"/>
      <w:r w:rsidRPr="008C787E">
        <w:t xml:space="preserve"> az ngx-bootstrap BsModalRef osztályával integráltam, így az ablak bezárása közvetlenül a sablonból vezérelhető, az alkalmazás bármely pontjáról pedig programozottan megnyitható.</w:t>
      </w:r>
    </w:p>
    <w:p w14:paraId="4F9F4A7E" w14:textId="7A7DE18C" w:rsidR="00C74F82" w:rsidRDefault="00720A1A" w:rsidP="005C24E1">
      <w:pPr>
        <w:pStyle w:val="Cmsor4"/>
      </w:pPr>
      <w:r>
        <w:t>Újrahasznosítható v</w:t>
      </w:r>
      <w:r w:rsidR="00C74F82">
        <w:t>alidációs Üzenetek</w:t>
      </w:r>
    </w:p>
    <w:p w14:paraId="02C9778D" w14:textId="7B32B3B3" w:rsidR="00C74F82" w:rsidRDefault="00C74F82" w:rsidP="001F71A9">
      <w:r>
        <w:t xml:space="preserve">Az űrlapok (Regisztráció, Bejelentkezés, Receptkészítés) validációjakor keletkező hibaüzenetek egységes megjelenítésére létrehoztam a </w:t>
      </w:r>
      <w:r w:rsidR="001F71A9">
        <w:t>ValidationMessagesComponent-et.</w:t>
      </w:r>
    </w:p>
    <w:p w14:paraId="04FC4E4C" w14:textId="764BD8AA" w:rsidR="00D75D83" w:rsidRDefault="00311C64" w:rsidP="004909DB">
      <w:r>
        <w:t>Ennek</w:t>
      </w:r>
      <w:r w:rsidR="00C74F82">
        <w:t xml:space="preserve"> a </w:t>
      </w:r>
      <w:proofErr w:type="gramStart"/>
      <w:r w:rsidR="00C74F82">
        <w:t>komponens</w:t>
      </w:r>
      <w:proofErr w:type="gramEnd"/>
      <w:r w:rsidR="00C74F82">
        <w:t xml:space="preserve"> a nincs saját üzleti logikája, kizárólag a megjelenítésért felel. Egy @Input() dekorátorral ellátott errorMessages tömböt </w:t>
      </w:r>
      <w:r w:rsidR="00C74F82" w:rsidRPr="003B1D04">
        <w:t xml:space="preserve">vár a szülő </w:t>
      </w:r>
      <w:proofErr w:type="gramStart"/>
      <w:r w:rsidR="00C74F82" w:rsidRPr="003B1D04">
        <w:t>komponenstől</w:t>
      </w:r>
      <w:proofErr w:type="gramEnd"/>
      <w:r w:rsidR="00C74F82">
        <w:t xml:space="preserve">. A HTML sablonban az *ngIf </w:t>
      </w:r>
      <w:proofErr w:type="gramStart"/>
      <w:r w:rsidR="00C74F82">
        <w:t>direktívával</w:t>
      </w:r>
      <w:proofErr w:type="gramEnd"/>
      <w:r w:rsidR="00C74F82">
        <w:t xml:space="preserve"> ellenőrzöm, hogy van-e megjelenítendő hiba, majd az *ngFor segítségével listázom ki azokat piros színnel. Ezzel a megoldással elértem</w:t>
      </w:r>
      <w:r w:rsidR="001220A5">
        <w:t xml:space="preserve"> azt</w:t>
      </w:r>
      <w:r w:rsidR="00C74F82">
        <w:t xml:space="preserve">, hogy nem kellett minden egyes </w:t>
      </w:r>
      <w:r w:rsidR="00C74F82" w:rsidRPr="0032288A">
        <w:t>űrlapnál újra</w:t>
      </w:r>
      <w:r w:rsidR="001220A5" w:rsidRPr="0032288A">
        <w:t xml:space="preserve"> megadnom a</w:t>
      </w:r>
      <w:r w:rsidR="00C74F82" w:rsidRPr="0032288A">
        <w:t xml:space="preserve"> hibamegjelenítő</w:t>
      </w:r>
      <w:r w:rsidR="00C74F82">
        <w:t xml:space="preserve"> HTML </w:t>
      </w:r>
      <w:proofErr w:type="gramStart"/>
      <w:r w:rsidR="00C74F82">
        <w:t>struktúrát</w:t>
      </w:r>
      <w:proofErr w:type="gramEnd"/>
      <w:r w:rsidR="00C74F82">
        <w:t>, jelentősen csökkentve a kódduplik</w:t>
      </w:r>
      <w:r w:rsidR="001F71A9">
        <w:t>ációt.</w:t>
      </w:r>
    </w:p>
    <w:p w14:paraId="717A8028" w14:textId="7291D7B8" w:rsidR="00C74F82" w:rsidRDefault="00C74F82" w:rsidP="005C24E1">
      <w:pPr>
        <w:pStyle w:val="Cmsor4"/>
      </w:pPr>
      <w:r>
        <w:t>Hibás útvonalak kezelése (404 Not Found)</w:t>
      </w:r>
    </w:p>
    <w:p w14:paraId="4BE93A26" w14:textId="75F37F10" w:rsidR="00C74F82" w:rsidRDefault="00C74F82" w:rsidP="001F71A9">
      <w:r>
        <w:t xml:space="preserve">A felhasználói élmény része a </w:t>
      </w:r>
      <w:proofErr w:type="gramStart"/>
      <w:r>
        <w:t>navigációs</w:t>
      </w:r>
      <w:proofErr w:type="gramEnd"/>
      <w:r>
        <w:t xml:space="preserve"> hibák elegáns kezelése is. Ha a felhasználó olyan URL-t ír be, amely nem létezik az alkalmazásban, a rendszer nem egy üres oldalt vagy konzolhibát mutat, hanem </w:t>
      </w:r>
      <w:r w:rsidR="001F71A9">
        <w:t>betölti a NotFoundComponent-et.</w:t>
      </w:r>
    </w:p>
    <w:p w14:paraId="2C992C80" w14:textId="79E6823A" w:rsidR="00905DE3" w:rsidRDefault="00C74F82" w:rsidP="00C74F82">
      <w:r>
        <w:t xml:space="preserve">Ezt a </w:t>
      </w:r>
      <w:proofErr w:type="gramStart"/>
      <w:r>
        <w:t>komponenst</w:t>
      </w:r>
      <w:proofErr w:type="gramEnd"/>
      <w:r>
        <w:t xml:space="preserve"> a routing modul ** (wildcard) útvonalára kötöttem be. A felületen egyértelmű hibaüzenetet és egy gombot helyeztem el, amely a fő</w:t>
      </w:r>
      <w:r w:rsidR="0063169B">
        <w:t xml:space="preserve"> </w:t>
      </w:r>
      <w:r>
        <w:t xml:space="preserve">oldalra (/food) </w:t>
      </w:r>
      <w:proofErr w:type="gramStart"/>
      <w:r>
        <w:t>navigálja</w:t>
      </w:r>
      <w:proofErr w:type="gramEnd"/>
      <w:r>
        <w:t xml:space="preserve"> a felhasználót, így biztosítva, hogy sose kerüljön zsákutcába.</w:t>
      </w:r>
    </w:p>
    <w:p w14:paraId="78C0BF20" w14:textId="2DA08DF9" w:rsidR="00311C64" w:rsidRDefault="00311C64" w:rsidP="00311C64">
      <w:pPr>
        <w:pStyle w:val="Cmsor4"/>
      </w:pPr>
      <w:r>
        <w:t xml:space="preserve"> Megerősítés </w:t>
      </w:r>
    </w:p>
    <w:p w14:paraId="1B1EF072" w14:textId="7F350A03" w:rsidR="00311C64" w:rsidRDefault="00311C64" w:rsidP="00311C64">
      <w:r>
        <w:t xml:space="preserve">A felhasználói élmény és az adatbiztonság kritikus eleme a véletlen műveletek (például törlés) megakadályozása. Nem hagyatkoztam a böngésző egyszerű </w:t>
      </w:r>
      <w:proofErr w:type="gramStart"/>
      <w:r>
        <w:t>window.confirm(</w:t>
      </w:r>
      <w:proofErr w:type="gramEnd"/>
      <w:r>
        <w:t xml:space="preserve">) ablakára, helyette egy saját, stílusos megerősítő ablakot (ConfirmDialogComponent) implementáltam. A </w:t>
      </w:r>
      <w:proofErr w:type="gramStart"/>
      <w:r>
        <w:t>komponens</w:t>
      </w:r>
      <w:proofErr w:type="gramEnd"/>
      <w:r>
        <w:t xml:space="preserve"> felépítésekor a dinamikus újrafelhasználhatóságot tartottam szem előtt. Az ngx-bootstrap BsModalRef osztályát felhasználva a modális ablak minden szöveges eleme (Cím, Üzenet, Gombok felirata) kívülről paraméterezhető, így ugyanazt a </w:t>
      </w:r>
      <w:proofErr w:type="gramStart"/>
      <w:r>
        <w:t>komponenst</w:t>
      </w:r>
      <w:proofErr w:type="gramEnd"/>
      <w:r>
        <w:t xml:space="preserve"> pl. használhatom étel törlésére vagy kilépés megerősítésére is. A "Yes" gomb megnyomásakor a confirm() </w:t>
      </w:r>
      <w:proofErr w:type="gramStart"/>
      <w:r>
        <w:t>metódus</w:t>
      </w:r>
      <w:proofErr w:type="gramEnd"/>
      <w:r>
        <w:t xml:space="preserve"> true </w:t>
      </w:r>
      <w:r>
        <w:lastRenderedPageBreak/>
        <w:t xml:space="preserve">értéket küld és bezárja az ablakot. A "No" gomb esetén a decline() </w:t>
      </w:r>
      <w:proofErr w:type="gramStart"/>
      <w:r>
        <w:t>metódus</w:t>
      </w:r>
      <w:proofErr w:type="gramEnd"/>
      <w:r>
        <w:t xml:space="preserve"> false értékkel válaszol. Ez a megoldás lehetővé teszi, hogy a szülő </w:t>
      </w:r>
      <w:proofErr w:type="gramStart"/>
      <w:r>
        <w:t>komponens</w:t>
      </w:r>
      <w:proofErr w:type="gramEnd"/>
      <w:r>
        <w:t xml:space="preserve"> (pl. FoodComponent) feliratkozzon az eredményre, és csak pozitív visszajelzés esetén indítsa el a tényleges API hívást.</w:t>
      </w:r>
    </w:p>
    <w:p w14:paraId="69C2E5D5" w14:textId="062CA8D8" w:rsidR="00684608" w:rsidRDefault="00684608" w:rsidP="00684608">
      <w:pPr>
        <w:pStyle w:val="Cmsor1"/>
      </w:pPr>
      <w:bookmarkStart w:id="77" w:name="_Toc216294334"/>
      <w:r>
        <w:lastRenderedPageBreak/>
        <w:t>Önálló munka értékelése, mérések, tesztelés, eredmények bemutatása</w:t>
      </w:r>
      <w:bookmarkEnd w:id="77"/>
    </w:p>
    <w:p w14:paraId="6776CF9F" w14:textId="51044356" w:rsidR="005D4FF1" w:rsidRPr="005D4FF1" w:rsidRDefault="005D4FF1" w:rsidP="005D4FF1">
      <w:pPr>
        <w:rPr>
          <w:rFonts w:cs="Arial"/>
          <w:b/>
          <w:bCs/>
          <w:iCs/>
          <w:sz w:val="32"/>
          <w:szCs w:val="28"/>
        </w:rPr>
      </w:pPr>
      <w:r w:rsidRPr="005D4FF1">
        <w:t xml:space="preserve">A fejlesztési </w:t>
      </w:r>
      <w:proofErr w:type="gramStart"/>
      <w:r w:rsidRPr="005D4FF1">
        <w:t>folyamat záró</w:t>
      </w:r>
      <w:proofErr w:type="gramEnd"/>
      <w:r w:rsidRPr="005D4FF1">
        <w:t xml:space="preserve"> szakaszában elvégeztem az elkészült rendszer ellenőrzését és teljesítményértékelését. Mérnöki szempontból a legfontosabb feladatom annak igazolása volt, hogy a szoftver nemcsak a </w:t>
      </w:r>
      <w:proofErr w:type="gramStart"/>
      <w:r w:rsidRPr="005D4FF1">
        <w:t>funkcionális</w:t>
      </w:r>
      <w:proofErr w:type="gramEnd"/>
      <w:r w:rsidRPr="005D4FF1">
        <w:t xml:space="preserve"> követelményeket teljesíti, hanem architektúrális szempontból is stab</w:t>
      </w:r>
      <w:r w:rsidR="007664C3">
        <w:t>il, karbantartható és hibatűrő.</w:t>
      </w:r>
    </w:p>
    <w:p w14:paraId="0909012B" w14:textId="2F1B990D" w:rsidR="00D7139D" w:rsidRPr="00D7139D" w:rsidRDefault="00D7139D" w:rsidP="00D7139D">
      <w:pPr>
        <w:pStyle w:val="Cmsor2"/>
      </w:pPr>
      <w:bookmarkStart w:id="78" w:name="_Toc216294335"/>
      <w:r w:rsidRPr="00D7139D">
        <w:t>Automatizált tesztelés és kódminőség</w:t>
      </w:r>
      <w:bookmarkEnd w:id="78"/>
    </w:p>
    <w:p w14:paraId="46E438A6" w14:textId="4E32DE1A" w:rsidR="00D7139D" w:rsidRPr="00D7139D" w:rsidRDefault="00D7139D" w:rsidP="00D7139D">
      <w:r w:rsidRPr="00D7139D">
        <w:t>A backend üzl</w:t>
      </w:r>
      <w:r w:rsidR="007664C3">
        <w:t>eti logikájának validálására</w:t>
      </w:r>
      <w:r w:rsidRPr="00D7139D">
        <w:t xml:space="preserve">, automatizált tesztkörnyezetet </w:t>
      </w:r>
      <w:r w:rsidR="007664C3">
        <w:t>hoztam létre</w:t>
      </w:r>
      <w:r w:rsidRPr="00D7139D">
        <w:t xml:space="preserve"> a HealthyAPI</w:t>
      </w:r>
      <w:proofErr w:type="gramStart"/>
      <w:r w:rsidRPr="00D7139D">
        <w:t>.Tests</w:t>
      </w:r>
      <w:proofErr w:type="gramEnd"/>
      <w:r w:rsidRPr="00D7139D">
        <w:t xml:space="preserve"> projektben. Mivel az alkalmazás központi eleme a tápanyagok </w:t>
      </w:r>
      <w:proofErr w:type="gramStart"/>
      <w:r w:rsidRPr="00D7139D">
        <w:t>precíz</w:t>
      </w:r>
      <w:proofErr w:type="gramEnd"/>
      <w:r w:rsidRPr="00D7139D">
        <w:t xml:space="preserve"> számítása és a különböző entitások (ételek, étkezések, naplók) közötti adatkonzisztencia megőrzése, </w:t>
      </w:r>
      <w:r w:rsidR="007664C3">
        <w:t xml:space="preserve">így olyan teszteket hoztam létre, </w:t>
      </w:r>
      <w:r w:rsidRPr="00D7139D">
        <w:t>hogy ne csak izolált metódusokat, hanem a Service réteg osztályainak együttműködését is vizsgálja</w:t>
      </w:r>
      <w:r>
        <w:t>m valósághű körülmények között.</w:t>
      </w:r>
    </w:p>
    <w:p w14:paraId="7FA02A79" w14:textId="10A8F613" w:rsidR="00D7139D" w:rsidRPr="00D7139D" w:rsidRDefault="00D7139D" w:rsidP="006366F4">
      <w:r w:rsidRPr="00D7139D">
        <w:t xml:space="preserve">A tesztkörnyezet technológiai alapjait </w:t>
      </w:r>
      <w:proofErr w:type="gramStart"/>
      <w:r w:rsidRPr="00D7139D">
        <w:t>a .NET</w:t>
      </w:r>
      <w:proofErr w:type="gramEnd"/>
      <w:r w:rsidRPr="00D7139D">
        <w:t xml:space="preserve"> ökoszisztéma modern eszközeire helyeztem. A tesztfuttatáshoz az xUnit keretrendszert alkalmaztam</w:t>
      </w:r>
      <w:r w:rsidR="007664C3">
        <w:t xml:space="preserve">. </w:t>
      </w:r>
      <w:r w:rsidRPr="00D7139D">
        <w:t>A kód olvashatóságának növelése érdekében bevezettem a FluentAssertions könyvtárat, amellyel a tesztek elvárásait természetes nyelvi formában (</w:t>
      </w:r>
      <w:proofErr w:type="gramStart"/>
      <w:r w:rsidRPr="00D7139D">
        <w:t>pl. .Should</w:t>
      </w:r>
      <w:proofErr w:type="gramEnd"/>
      <w:r w:rsidRPr="00D7139D">
        <w:t xml:space="preserve">().Be()) fogalmaztam meg, jelentősen megkönnyítve a későbbi karbantartást. A külső függőségek, mint például a fizikai SQL Server, kiváltására az Entity Framework Core InMemory Database szolgáltatóját használtam. Ez a döntés biztosította, hogy minden tesztfuttatás egy tiszta, </w:t>
      </w:r>
      <w:proofErr w:type="gramStart"/>
      <w:r w:rsidRPr="00D7139D">
        <w:t>izolált</w:t>
      </w:r>
      <w:proofErr w:type="gramEnd"/>
      <w:r w:rsidRPr="00D7139D">
        <w:t xml:space="preserve"> memóriabeli adatbázison induljon el, </w:t>
      </w:r>
      <w:r w:rsidR="007664C3">
        <w:t>kiküszöbölve a felesleges adatok létrehozását és a futási idő csökkenést</w:t>
      </w:r>
      <w:r w:rsidRPr="00D7139D">
        <w:t xml:space="preserve">. A felhasználói </w:t>
      </w:r>
      <w:proofErr w:type="gramStart"/>
      <w:r w:rsidRPr="00D7139D">
        <w:t>kontextus</w:t>
      </w:r>
      <w:proofErr w:type="gramEnd"/>
      <w:r w:rsidRPr="00D7139D">
        <w:t xml:space="preserve"> (pl. bejelentkezett User ID) szimulálás</w:t>
      </w:r>
      <w:r w:rsidR="00C85097">
        <w:t>ára a Moq könyvtárat használtam</w:t>
      </w:r>
      <w:r w:rsidRPr="00D7139D">
        <w:t xml:space="preserve">, amellyel a </w:t>
      </w:r>
      <w:r w:rsidR="00294F74">
        <w:t>http</w:t>
      </w:r>
      <w:r w:rsidR="00FB7189">
        <w:t xml:space="preserve"> kérés</w:t>
      </w:r>
      <w:r w:rsidRPr="00D7139D">
        <w:t xml:space="preserve"> viselkedését tudtam utánozni.</w:t>
      </w:r>
    </w:p>
    <w:p w14:paraId="62CDDAAF" w14:textId="532FB2A5" w:rsidR="00015852" w:rsidRDefault="00D7139D" w:rsidP="003D3803">
      <w:r w:rsidRPr="00D7139D">
        <w:t xml:space="preserve">A </w:t>
      </w:r>
      <w:r w:rsidRPr="00252960">
        <w:t xml:space="preserve">tesztesetek </w:t>
      </w:r>
      <w:r w:rsidR="00E013F4" w:rsidRPr="00252960">
        <w:t>során</w:t>
      </w:r>
      <w:r w:rsidRPr="00252960">
        <w:t xml:space="preserve"> a „Recalculation Chain”</w:t>
      </w:r>
      <w:r w:rsidR="00E013F4" w:rsidRPr="00252960">
        <w:t>-ra</w:t>
      </w:r>
      <w:r w:rsidRPr="00252960">
        <w:t xml:space="preserve"> (újra</w:t>
      </w:r>
      <w:r w:rsidR="006366F4" w:rsidRPr="00252960">
        <w:t xml:space="preserve"> </w:t>
      </w:r>
      <w:r w:rsidRPr="00252960">
        <w:t xml:space="preserve">számolási lánc) </w:t>
      </w:r>
      <w:r w:rsidR="00E013F4" w:rsidRPr="00252960">
        <w:t>fókuszáltam.</w:t>
      </w:r>
      <w:r w:rsidR="00E013F4">
        <w:t xml:space="preserve"> </w:t>
      </w:r>
      <w:r w:rsidRPr="00D7139D">
        <w:t>. Részletesen vizsgáltam például a CreateMealFoods_Should_UpdateEntrySums esetet, ahol azt ellenőriztem, hogy egy új alapanyag hozzáadásakor a rendszer helyesen frissí</w:t>
      </w:r>
      <w:r w:rsidR="00133916">
        <w:t>ti-e az adott étkezés (MealEntries</w:t>
      </w:r>
      <w:r w:rsidRPr="00D7139D">
        <w:t xml:space="preserve">) összesített makróértékeit, és a változás propagálódik-e a napi napló (DailyNote) szintjére. Hasonlóan kritikus volt a DeleteMealFoods </w:t>
      </w:r>
      <w:r w:rsidRPr="00D7139D">
        <w:lastRenderedPageBreak/>
        <w:t xml:space="preserve">forgatókönyv tesztelése, amely </w:t>
      </w:r>
      <w:proofErr w:type="gramStart"/>
      <w:r w:rsidRPr="00D7139D">
        <w:t>garantálja</w:t>
      </w:r>
      <w:proofErr w:type="gramEnd"/>
      <w:r w:rsidRPr="00D7139D">
        <w:t xml:space="preserve">, hogy törlés esetén az értékek pontosan az eredeti állapotra állnak vissza. A receptkezelésnél a mennyiségi szorzók (pl. 1.5 adag étel) helyes skálázását validáltam, biztosítva, hogy a matematikai </w:t>
      </w:r>
      <w:r w:rsidR="00D9302D">
        <w:t>feltételeim</w:t>
      </w:r>
      <w:r w:rsidRPr="00D7139D">
        <w:t xml:space="preserve"> minden esetben hibátlanul fusson le.</w:t>
      </w:r>
      <w:r w:rsidR="003D3803">
        <w:t xml:space="preserve"> </w:t>
      </w:r>
      <w:r w:rsidR="00015852">
        <w:t>Nem</w:t>
      </w:r>
      <w:r w:rsidR="000F0D7E">
        <w:t xml:space="preserve"> </w:t>
      </w:r>
      <w:proofErr w:type="gramStart"/>
      <w:r w:rsidR="00015852">
        <w:t>funkcionális</w:t>
      </w:r>
      <w:proofErr w:type="gramEnd"/>
      <w:r w:rsidR="00015852">
        <w:t xml:space="preserve"> követelmények teljesülése</w:t>
      </w:r>
    </w:p>
    <w:p w14:paraId="1A7D178D" w14:textId="3BD90BD2" w:rsidR="00015852" w:rsidRDefault="00015852" w:rsidP="00976781">
      <w:pPr>
        <w:ind w:firstLine="576"/>
      </w:pPr>
      <w:r>
        <w:t xml:space="preserve">A mérések és a használat során az alábbi eredményeket tapasztaltam a 3.2-es fejezetben </w:t>
      </w:r>
      <w:proofErr w:type="gramStart"/>
      <w:r>
        <w:t>definiál</w:t>
      </w:r>
      <w:r w:rsidR="00756939">
        <w:t>t</w:t>
      </w:r>
      <w:proofErr w:type="gramEnd"/>
      <w:r w:rsidR="00756939">
        <w:t xml:space="preserve"> követelményekkel kapcsolatban. </w:t>
      </w:r>
      <w:r>
        <w:t xml:space="preserve">Az Angular SPA architektúra és a Scoped élettartamú backend szolgáltatások miatt a </w:t>
      </w:r>
      <w:proofErr w:type="gramStart"/>
      <w:r>
        <w:t>navigáció</w:t>
      </w:r>
      <w:proofErr w:type="gramEnd"/>
      <w:r>
        <w:t xml:space="preserve"> az oldalak között azonnali, a felhasználói élményt nem törik meg újratöltések. A Bootstrap Grid rendszer helyes alkalmazását teszteltem. A táblázatok és kártyák olvashatóan tördelődnek kis kijelzőn is.</w:t>
      </w:r>
      <w:r w:rsidR="00976781">
        <w:t xml:space="preserve"> </w:t>
      </w:r>
      <w:r>
        <w:t xml:space="preserve">A JWT tokenek lejárati idejének kezelése megfelelően működik; a lejárt token esetén a rendszer </w:t>
      </w:r>
      <w:proofErr w:type="gramStart"/>
      <w:r>
        <w:t>automatikusan</w:t>
      </w:r>
      <w:proofErr w:type="gramEnd"/>
      <w:r>
        <w:t xml:space="preserve"> kijelentkezteti a felhasználót, védve az adatokat.</w:t>
      </w:r>
    </w:p>
    <w:p w14:paraId="2A1F36A6" w14:textId="4C32A216" w:rsidR="00E50A30" w:rsidRDefault="00E50A30" w:rsidP="00E50A30">
      <w:pPr>
        <w:pStyle w:val="Cmsor2"/>
      </w:pPr>
      <w:bookmarkStart w:id="79" w:name="_Toc216294336"/>
      <w:r>
        <w:t>Eredmények és a követelmények teljesülése</w:t>
      </w:r>
      <w:bookmarkEnd w:id="79"/>
    </w:p>
    <w:p w14:paraId="742D89E0" w14:textId="182FAC3C" w:rsidR="00E50A30" w:rsidRDefault="00E50A30" w:rsidP="00E50A30">
      <w:r>
        <w:t xml:space="preserve">A fejlesztés eredményeként előállt szoftver sikeresen teljesítette a kitűzött célokat. A </w:t>
      </w:r>
      <w:proofErr w:type="gramStart"/>
      <w:r>
        <w:t>funkcionális</w:t>
      </w:r>
      <w:proofErr w:type="gramEnd"/>
      <w:r>
        <w:t xml:space="preserve"> követelmények tekintetében megvalósult a teljes körű felhasználókezelés (Identity, JWT, Mailjet), a komplex adatmodellel </w:t>
      </w:r>
      <w:r w:rsidR="004B42E1">
        <w:t>létrehozott</w:t>
      </w:r>
      <w:r>
        <w:t xml:space="preserve"> étel és receptnyilvántartás, valamint a napi tevékenységek (táplálkozás, sport, testsúly) naplózása.</w:t>
      </w:r>
    </w:p>
    <w:p w14:paraId="047F6541" w14:textId="64D543E8" w:rsidR="00E50A30" w:rsidRDefault="00E50A30" w:rsidP="00E50A30">
      <w:r>
        <w:t>A nem</w:t>
      </w:r>
      <w:r w:rsidR="000F0D7E">
        <w:t xml:space="preserve"> </w:t>
      </w:r>
      <w:proofErr w:type="gramStart"/>
      <w:r>
        <w:t>funkcionális</w:t>
      </w:r>
      <w:proofErr w:type="gramEnd"/>
      <w:r>
        <w:t xml:space="preserve"> követelmények terén végzett méréseim alapján a rendszer teljesítménye megfelelő. Az alkalmazott Scoped élettartamú szolgáltatások és az aszinkron (async/await) adatbázis</w:t>
      </w:r>
      <w:r w:rsidR="000F0D7E">
        <w:t xml:space="preserve"> </w:t>
      </w:r>
      <w:r>
        <w:t>műveletek biztosítják, hogy a szerver válaszideje alacsony maradjon. A biztonsági tesztek igazolták, hogy a token-alapú hitelesítés és a szerveroldali jogosultság</w:t>
      </w:r>
      <w:r w:rsidR="000F0D7E">
        <w:t xml:space="preserve"> </w:t>
      </w:r>
      <w:r>
        <w:t>ellenőrzés hatékonyan védi a felhasználói adatokat az illetéktelen hozzáféréstől. A reszponzív felület (Bootstrap Grid) tesztelése során megbizonyos</w:t>
      </w:r>
      <w:r w:rsidR="00494E08">
        <w:t>odtam arról, hogy az alkalmazás</w:t>
      </w:r>
      <w:r>
        <w:t xml:space="preserve"> asztali környezetben</w:t>
      </w:r>
      <w:r w:rsidR="00494E08">
        <w:t xml:space="preserve"> és más</w:t>
      </w:r>
      <w:r>
        <w:t xml:space="preserve"> is egységes felhasználói élményt nyújt.</w:t>
      </w:r>
    </w:p>
    <w:p w14:paraId="00337222" w14:textId="0665A534" w:rsidR="00684608" w:rsidRPr="00684608" w:rsidRDefault="003B5D51" w:rsidP="00E50A30">
      <w:pPr>
        <w:pStyle w:val="Cmsor1"/>
      </w:pPr>
      <w:bookmarkStart w:id="80" w:name="_Toc216294337"/>
      <w:r>
        <w:lastRenderedPageBreak/>
        <w:t>Összefoglaló</w:t>
      </w:r>
      <w:bookmarkEnd w:id="80"/>
    </w:p>
    <w:p w14:paraId="7300DE96" w14:textId="141F5F38" w:rsidR="00F33978" w:rsidRPr="00F33978" w:rsidRDefault="00F33978" w:rsidP="00F33978">
      <w:r w:rsidRPr="00F33978">
        <w:t>Diplomamunkám keretében megterveztem és</w:t>
      </w:r>
      <w:r w:rsidR="00ED21D1">
        <w:t xml:space="preserve"> </w:t>
      </w:r>
      <w:r w:rsidR="00ED21D1" w:rsidRPr="00513BCF">
        <w:t>létrehoztam</w:t>
      </w:r>
      <w:r w:rsidRPr="00F33978">
        <w:t xml:space="preserve"> egy modern, többrétegű webalkalmazást, amely a felhasználók egészségtudatos életmódját támogatja. A fejlesztés során sikerrel integráltam a szerveroldali ASP</w:t>
      </w:r>
      <w:proofErr w:type="gramStart"/>
      <w:r w:rsidRPr="00F33978">
        <w:t>.NET</w:t>
      </w:r>
      <w:proofErr w:type="gramEnd"/>
      <w:r w:rsidRPr="00F33978">
        <w:t xml:space="preserve"> Core és a kliensoldali Angular technológiákat, létrehozva egy reszponzív, nagy teljesítményű rendszert.</w:t>
      </w:r>
    </w:p>
    <w:p w14:paraId="49BBA0DE" w14:textId="027D7580" w:rsidR="00F33978" w:rsidRPr="00F33978" w:rsidRDefault="00F33978" w:rsidP="00F33978">
      <w:r w:rsidRPr="00F33978">
        <w:t xml:space="preserve">A rendszer alapjait Code-First megközelítéssel, Microsoft SQL </w:t>
      </w:r>
      <w:proofErr w:type="gramStart"/>
      <w:r w:rsidRPr="00F33978">
        <w:t>Server adatbázison</w:t>
      </w:r>
      <w:proofErr w:type="gramEnd"/>
      <w:r w:rsidRPr="00F33978">
        <w:t xml:space="preserve"> alakítottam ki, különös figyelmet fordítva a komplex (több</w:t>
      </w:r>
      <w:r w:rsidR="000F0D7E">
        <w:t xml:space="preserve"> </w:t>
      </w:r>
      <w:r w:rsidRPr="00F33978">
        <w:t>a</w:t>
      </w:r>
      <w:r w:rsidR="000F0D7E">
        <w:t xml:space="preserve"> </w:t>
      </w:r>
      <w:r w:rsidRPr="00F33978">
        <w:t xml:space="preserve">többhöz) kapcsolatok kezelésére. A biztonságos működést az ASP.NET Core Identity és a JWT token alapú hitelesítés, valamint a Mailjet e-mail szolgáltatás integrálásával </w:t>
      </w:r>
      <w:proofErr w:type="gramStart"/>
      <w:r w:rsidRPr="00F33978">
        <w:t>garantáltam</w:t>
      </w:r>
      <w:proofErr w:type="gramEnd"/>
      <w:r w:rsidRPr="00F33978">
        <w:t>. A backend fejlesztésének legfontosabb</w:t>
      </w:r>
      <w:r w:rsidR="00602575">
        <w:t xml:space="preserve"> </w:t>
      </w:r>
      <w:r w:rsidR="00602575" w:rsidRPr="00F2765C">
        <w:t>pontja</w:t>
      </w:r>
      <w:r w:rsidRPr="00F33978">
        <w:t xml:space="preserve"> a „Recalculation Chain” (újraszámolási lánc) architektúra megvalósítása volt, amely biztosítja, hogy a naplóbejegyzések összesített tápértékei minden felhasználói módosítás után (legyen szó receptszerkesztésről vagy étkezés törléséről) valós időben, adatkonzisztencia</w:t>
      </w:r>
      <w:r w:rsidR="000F0D7E">
        <w:t xml:space="preserve"> </w:t>
      </w:r>
      <w:r w:rsidRPr="00F33978">
        <w:t>hiba nélkül frissüljenek.</w:t>
      </w:r>
    </w:p>
    <w:p w14:paraId="1ADF48F1" w14:textId="2601166F" w:rsidR="00F33978" w:rsidRPr="00F33978" w:rsidRDefault="00F33978" w:rsidP="00F33978">
      <w:r w:rsidRPr="00F33978">
        <w:t xml:space="preserve">A kliensoldali fejlesztés hatékonyságát az NSwag kódgenerátor bevezetésével növeltem, amellyel automatizáltam a frontend és backend közötti típusbiztos kommunikációt. A felhasználói élményt reaktív űrlapokkal és a Chart.js könyvtárral megvalósított dinamikus adatvizualizációval javítottam. A rendszer </w:t>
      </w:r>
      <w:proofErr w:type="gramStart"/>
      <w:r w:rsidRPr="00F33978">
        <w:t>stabilitását</w:t>
      </w:r>
      <w:proofErr w:type="gramEnd"/>
      <w:r w:rsidRPr="00F33978">
        <w:t xml:space="preserve"> és az üzleti logika helyességét xUnit és InMemory Database segítségével futtatott automatizált integrációs tesztekkel igazoltam.</w:t>
      </w:r>
    </w:p>
    <w:p w14:paraId="757F1963" w14:textId="1EB85F6A" w:rsidR="00F33978" w:rsidRDefault="002E101B" w:rsidP="00F33978">
      <w:r w:rsidRPr="00006FD3">
        <w:t xml:space="preserve">A jövőben a rendszert, vonalkód-leolvasóval és különböző bejelentkezési lehetőséggel tervezem </w:t>
      </w:r>
      <w:r>
        <w:t>tovább bővíteni</w:t>
      </w:r>
      <w:r w:rsidR="00F33978" w:rsidRPr="00F33978">
        <w:t xml:space="preserve">. A projekt során szerzett legfontosabb szakmai tapasztalatom a „Full Stack” szemlélet elsajátítása volt: megtanultam, hogy a tiszta architektúra, a jól </w:t>
      </w:r>
      <w:proofErr w:type="gramStart"/>
      <w:r w:rsidR="00F33978" w:rsidRPr="00F33978">
        <w:t>definiált</w:t>
      </w:r>
      <w:proofErr w:type="gramEnd"/>
      <w:r w:rsidR="00F33978" w:rsidRPr="00F33978">
        <w:t xml:space="preserve"> API</w:t>
      </w:r>
      <w:r w:rsidR="00F33978">
        <w:t xml:space="preserve"> </w:t>
      </w:r>
      <w:r w:rsidR="00F33978" w:rsidRPr="00F33978">
        <w:t>és az automatizált tesztelés nem csupán elméleti elvárások, hanem a hosszútávon fenntartható és hibatűrő szoftver elengedhetetlen alapfeltételei.</w:t>
      </w:r>
    </w:p>
    <w:bookmarkStart w:id="81" w:name="_Toc216294338" w:displacedByCustomXml="next"/>
    <w:sdt>
      <w:sdtPr>
        <w:rPr>
          <w:rFonts w:cs="Times New Roman"/>
          <w:b w:val="0"/>
          <w:bCs w:val="0"/>
          <w:kern w:val="0"/>
          <w:sz w:val="24"/>
          <w:szCs w:val="24"/>
        </w:rPr>
        <w:id w:val="1622036989"/>
        <w:docPartObj>
          <w:docPartGallery w:val="Bibliographies"/>
          <w:docPartUnique/>
        </w:docPartObj>
      </w:sdtPr>
      <w:sdtContent>
        <w:p w14:paraId="1203B7AF" w14:textId="5308039A" w:rsidR="002D718D" w:rsidRDefault="002D718D" w:rsidP="00F33978">
          <w:pPr>
            <w:pStyle w:val="Cmsor1"/>
          </w:pPr>
          <w:r>
            <w:t>Irodalomjegyzék</w:t>
          </w:r>
          <w:bookmarkEnd w:id="81"/>
        </w:p>
        <w:sdt>
          <w:sdtPr>
            <w:id w:val="111145805"/>
            <w:bibliography/>
          </w:sdtPr>
          <w:sdtContent>
            <w:p w14:paraId="6C78F1E4" w14:textId="77777777" w:rsidR="00871A5C" w:rsidRDefault="002D718D" w:rsidP="00FE4336">
              <w:pPr>
                <w:ind w:firstLine="0"/>
                <w:rPr>
                  <w:noProof/>
                  <w:sz w:val="20"/>
                  <w:szCs w:val="20"/>
                  <w:lang w:eastAsia="hu-HU"/>
                </w:rPr>
              </w:pPr>
              <w:r>
                <w:fldChar w:fldCharType="begin"/>
              </w:r>
              <w:r>
                <w:instrText>BIBLIOGRAPHY</w:instrText>
              </w:r>
              <w:r>
                <w:fldChar w:fldCharType="separate"/>
              </w:r>
              <w:bookmarkStart w:id="82" w:name="_Ref20935963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029"/>
              </w:tblGrid>
              <w:tr w:rsidR="00871A5C" w14:paraId="658ACF73" w14:textId="77777777">
                <w:trPr>
                  <w:divId w:val="1951934005"/>
                  <w:tblCellSpacing w:w="15" w:type="dxa"/>
                </w:trPr>
                <w:tc>
                  <w:tcPr>
                    <w:tcW w:w="50" w:type="pct"/>
                    <w:hideMark/>
                  </w:tcPr>
                  <w:p w14:paraId="658E1EB2" w14:textId="49E4E02D" w:rsidR="00871A5C" w:rsidRDefault="00871A5C">
                    <w:pPr>
                      <w:pStyle w:val="Irodalomjegyzk"/>
                    </w:pPr>
                    <w:r>
                      <w:t xml:space="preserve">[1] </w:t>
                    </w:r>
                  </w:p>
                </w:tc>
                <w:tc>
                  <w:tcPr>
                    <w:tcW w:w="0" w:type="auto"/>
                    <w:hideMark/>
                  </w:tcPr>
                  <w:p w14:paraId="183C8A1A" w14:textId="77777777" w:rsidR="00871A5C" w:rsidRDefault="00871A5C">
                    <w:pPr>
                      <w:pStyle w:val="Irodalomjegyzk"/>
                    </w:pPr>
                    <w:r>
                      <w:t>[Online]. Available: https://en.wikipedia.org/wiki/Quantified_self.</w:t>
                    </w:r>
                  </w:p>
                </w:tc>
              </w:tr>
              <w:tr w:rsidR="00871A5C" w14:paraId="5C1D19C4" w14:textId="77777777">
                <w:trPr>
                  <w:divId w:val="1951934005"/>
                  <w:tblCellSpacing w:w="15" w:type="dxa"/>
                </w:trPr>
                <w:tc>
                  <w:tcPr>
                    <w:tcW w:w="50" w:type="pct"/>
                    <w:hideMark/>
                  </w:tcPr>
                  <w:p w14:paraId="19455DF9" w14:textId="77777777" w:rsidR="00871A5C" w:rsidRDefault="00871A5C">
                    <w:pPr>
                      <w:pStyle w:val="Irodalomjegyzk"/>
                    </w:pPr>
                    <w:r>
                      <w:t xml:space="preserve">[2] </w:t>
                    </w:r>
                  </w:p>
                </w:tc>
                <w:tc>
                  <w:tcPr>
                    <w:tcW w:w="0" w:type="auto"/>
                    <w:hideMark/>
                  </w:tcPr>
                  <w:p w14:paraId="1532E237" w14:textId="77777777" w:rsidR="00871A5C" w:rsidRDefault="00871A5C">
                    <w:pPr>
                      <w:pStyle w:val="Irodalomjegyzk"/>
                    </w:pPr>
                    <w:r>
                      <w:t>„ASP:NET Core áttekintése,” [Online]. Available: https://learn.microsoft.com/hu-hu/aspnet/core/overview?view=aspnetcore-9.0.</w:t>
                    </w:r>
                  </w:p>
                </w:tc>
              </w:tr>
              <w:tr w:rsidR="00871A5C" w14:paraId="3710B39D" w14:textId="77777777">
                <w:trPr>
                  <w:divId w:val="1951934005"/>
                  <w:tblCellSpacing w:w="15" w:type="dxa"/>
                </w:trPr>
                <w:tc>
                  <w:tcPr>
                    <w:tcW w:w="50" w:type="pct"/>
                    <w:hideMark/>
                  </w:tcPr>
                  <w:p w14:paraId="63726079" w14:textId="77777777" w:rsidR="00871A5C" w:rsidRDefault="00871A5C">
                    <w:pPr>
                      <w:pStyle w:val="Irodalomjegyzk"/>
                    </w:pPr>
                    <w:r>
                      <w:t xml:space="preserve">[3] </w:t>
                    </w:r>
                  </w:p>
                </w:tc>
                <w:tc>
                  <w:tcPr>
                    <w:tcW w:w="0" w:type="auto"/>
                    <w:hideMark/>
                  </w:tcPr>
                  <w:p w14:paraId="35EBEDDB" w14:textId="77777777" w:rsidR="00871A5C" w:rsidRDefault="00871A5C">
                    <w:pPr>
                      <w:pStyle w:val="Irodalomjegyzk"/>
                    </w:pPr>
                    <w:r>
                      <w:t>„Jwtbearer,” [Online]. Available: https://www.nuget.org/packages/Microsoft.AspNetCore.Authentication.JwtBearer.</w:t>
                    </w:r>
                  </w:p>
                </w:tc>
              </w:tr>
              <w:tr w:rsidR="00871A5C" w14:paraId="483C942C" w14:textId="77777777">
                <w:trPr>
                  <w:divId w:val="1951934005"/>
                  <w:tblCellSpacing w:w="15" w:type="dxa"/>
                </w:trPr>
                <w:tc>
                  <w:tcPr>
                    <w:tcW w:w="50" w:type="pct"/>
                    <w:hideMark/>
                  </w:tcPr>
                  <w:p w14:paraId="16C76BB3" w14:textId="77777777" w:rsidR="00871A5C" w:rsidRDefault="00871A5C">
                    <w:pPr>
                      <w:pStyle w:val="Irodalomjegyzk"/>
                    </w:pPr>
                    <w:r>
                      <w:t xml:space="preserve">[4] </w:t>
                    </w:r>
                  </w:p>
                </w:tc>
                <w:tc>
                  <w:tcPr>
                    <w:tcW w:w="0" w:type="auto"/>
                    <w:hideMark/>
                  </w:tcPr>
                  <w:p w14:paraId="7B7B6773" w14:textId="77777777" w:rsidR="00871A5C" w:rsidRDefault="00871A5C">
                    <w:pPr>
                      <w:pStyle w:val="Irodalomjegyzk"/>
                    </w:pPr>
                    <w:r>
                      <w:t>„Entity Framework documentation,” [Online]. Available: https://learn.microsoft.com/hu-hu/ef/.</w:t>
                    </w:r>
                  </w:p>
                </w:tc>
              </w:tr>
              <w:tr w:rsidR="00871A5C" w14:paraId="4ADEF39C" w14:textId="77777777">
                <w:trPr>
                  <w:divId w:val="1951934005"/>
                  <w:tblCellSpacing w:w="15" w:type="dxa"/>
                </w:trPr>
                <w:tc>
                  <w:tcPr>
                    <w:tcW w:w="50" w:type="pct"/>
                    <w:hideMark/>
                  </w:tcPr>
                  <w:p w14:paraId="570D3D51" w14:textId="77777777" w:rsidR="00871A5C" w:rsidRDefault="00871A5C">
                    <w:pPr>
                      <w:pStyle w:val="Irodalomjegyzk"/>
                    </w:pPr>
                    <w:r>
                      <w:t xml:space="preserve">[5] </w:t>
                    </w:r>
                  </w:p>
                </w:tc>
                <w:tc>
                  <w:tcPr>
                    <w:tcW w:w="0" w:type="auto"/>
                    <w:hideMark/>
                  </w:tcPr>
                  <w:p w14:paraId="31F62465" w14:textId="77777777" w:rsidR="00871A5C" w:rsidRDefault="00871A5C">
                    <w:pPr>
                      <w:pStyle w:val="Irodalomjegyzk"/>
                    </w:pPr>
                    <w:r>
                      <w:t>„Email API Overview,” [Online]. Available: https://dev.mailjet.com/email/guides/.</w:t>
                    </w:r>
                  </w:p>
                </w:tc>
              </w:tr>
              <w:tr w:rsidR="00871A5C" w14:paraId="1879DFFE" w14:textId="77777777">
                <w:trPr>
                  <w:divId w:val="1951934005"/>
                  <w:tblCellSpacing w:w="15" w:type="dxa"/>
                </w:trPr>
                <w:tc>
                  <w:tcPr>
                    <w:tcW w:w="50" w:type="pct"/>
                    <w:hideMark/>
                  </w:tcPr>
                  <w:p w14:paraId="663474FF" w14:textId="77777777" w:rsidR="00871A5C" w:rsidRDefault="00871A5C">
                    <w:pPr>
                      <w:pStyle w:val="Irodalomjegyzk"/>
                    </w:pPr>
                    <w:r>
                      <w:t xml:space="preserve">[6] </w:t>
                    </w:r>
                  </w:p>
                </w:tc>
                <w:tc>
                  <w:tcPr>
                    <w:tcW w:w="0" w:type="auto"/>
                    <w:hideMark/>
                  </w:tcPr>
                  <w:p w14:paraId="057945DD" w14:textId="77777777" w:rsidR="00871A5C" w:rsidRDefault="00871A5C">
                    <w:pPr>
                      <w:pStyle w:val="Irodalomjegyzk"/>
                    </w:pPr>
                    <w:r>
                      <w:t>„Nswag,” [Online]. Available: https://github.com/RicoSuter/NSwag?tab=readme-ov-file.</w:t>
                    </w:r>
                  </w:p>
                </w:tc>
              </w:tr>
              <w:tr w:rsidR="00871A5C" w14:paraId="1A6869E9" w14:textId="77777777">
                <w:trPr>
                  <w:divId w:val="1951934005"/>
                  <w:tblCellSpacing w:w="15" w:type="dxa"/>
                </w:trPr>
                <w:tc>
                  <w:tcPr>
                    <w:tcW w:w="50" w:type="pct"/>
                    <w:hideMark/>
                  </w:tcPr>
                  <w:p w14:paraId="1692C94D" w14:textId="77777777" w:rsidR="00871A5C" w:rsidRDefault="00871A5C">
                    <w:pPr>
                      <w:pStyle w:val="Irodalomjegyzk"/>
                    </w:pPr>
                    <w:r>
                      <w:t xml:space="preserve">[7] </w:t>
                    </w:r>
                  </w:p>
                </w:tc>
                <w:tc>
                  <w:tcPr>
                    <w:tcW w:w="0" w:type="auto"/>
                    <w:hideMark/>
                  </w:tcPr>
                  <w:p w14:paraId="18414107" w14:textId="77777777" w:rsidR="00871A5C" w:rsidRDefault="00871A5C">
                    <w:pPr>
                      <w:pStyle w:val="Irodalomjegyzk"/>
                    </w:pPr>
                    <w:r>
                      <w:t>„Angular documentation,” [Online]. Available: https://angular.dev/overview.</w:t>
                    </w:r>
                  </w:p>
                </w:tc>
              </w:tr>
              <w:tr w:rsidR="00871A5C" w14:paraId="0147D794" w14:textId="77777777">
                <w:trPr>
                  <w:divId w:val="1951934005"/>
                  <w:tblCellSpacing w:w="15" w:type="dxa"/>
                </w:trPr>
                <w:tc>
                  <w:tcPr>
                    <w:tcW w:w="50" w:type="pct"/>
                    <w:hideMark/>
                  </w:tcPr>
                  <w:p w14:paraId="32B3C43F" w14:textId="77777777" w:rsidR="00871A5C" w:rsidRDefault="00871A5C">
                    <w:pPr>
                      <w:pStyle w:val="Irodalomjegyzk"/>
                    </w:pPr>
                    <w:r>
                      <w:t xml:space="preserve">[8] </w:t>
                    </w:r>
                  </w:p>
                </w:tc>
                <w:tc>
                  <w:tcPr>
                    <w:tcW w:w="0" w:type="auto"/>
                    <w:hideMark/>
                  </w:tcPr>
                  <w:p w14:paraId="357C6BFF" w14:textId="77777777" w:rsidR="00871A5C" w:rsidRDefault="00871A5C">
                    <w:pPr>
                      <w:pStyle w:val="Irodalomjegyzk"/>
                    </w:pPr>
                    <w:r>
                      <w:t>„Typescript,” [Online]. Available: https://www.typescriptlang.org/why-create-typescript/.</w:t>
                    </w:r>
                  </w:p>
                </w:tc>
              </w:tr>
              <w:tr w:rsidR="00871A5C" w14:paraId="0D2253C5" w14:textId="77777777">
                <w:trPr>
                  <w:divId w:val="1951934005"/>
                  <w:tblCellSpacing w:w="15" w:type="dxa"/>
                </w:trPr>
                <w:tc>
                  <w:tcPr>
                    <w:tcW w:w="50" w:type="pct"/>
                    <w:hideMark/>
                  </w:tcPr>
                  <w:p w14:paraId="3C25F63F" w14:textId="77777777" w:rsidR="00871A5C" w:rsidRDefault="00871A5C">
                    <w:pPr>
                      <w:pStyle w:val="Irodalomjegyzk"/>
                    </w:pPr>
                    <w:r>
                      <w:t xml:space="preserve">[9] </w:t>
                    </w:r>
                  </w:p>
                </w:tc>
                <w:tc>
                  <w:tcPr>
                    <w:tcW w:w="0" w:type="auto"/>
                    <w:hideMark/>
                  </w:tcPr>
                  <w:p w14:paraId="1764B28C" w14:textId="77777777" w:rsidR="00871A5C" w:rsidRDefault="00871A5C">
                    <w:pPr>
                      <w:pStyle w:val="Irodalomjegyzk"/>
                    </w:pPr>
                    <w:r>
                      <w:t>[Online]. Available: https://en.wikipedia.org/wiki/TypeScript.</w:t>
                    </w:r>
                  </w:p>
                </w:tc>
              </w:tr>
              <w:tr w:rsidR="00871A5C" w14:paraId="7A8F08E8" w14:textId="77777777">
                <w:trPr>
                  <w:divId w:val="1951934005"/>
                  <w:tblCellSpacing w:w="15" w:type="dxa"/>
                </w:trPr>
                <w:tc>
                  <w:tcPr>
                    <w:tcW w:w="50" w:type="pct"/>
                    <w:hideMark/>
                  </w:tcPr>
                  <w:p w14:paraId="78F454CD" w14:textId="77777777" w:rsidR="00871A5C" w:rsidRDefault="00871A5C">
                    <w:pPr>
                      <w:pStyle w:val="Irodalomjegyzk"/>
                    </w:pPr>
                    <w:r>
                      <w:t xml:space="preserve">[10] </w:t>
                    </w:r>
                  </w:p>
                </w:tc>
                <w:tc>
                  <w:tcPr>
                    <w:tcW w:w="0" w:type="auto"/>
                    <w:hideMark/>
                  </w:tcPr>
                  <w:p w14:paraId="50662B11" w14:textId="77777777" w:rsidR="00871A5C" w:rsidRDefault="00871A5C">
                    <w:pPr>
                      <w:pStyle w:val="Irodalomjegyzk"/>
                    </w:pPr>
                    <w:r>
                      <w:t>P. P. Benjámin, „Laboratóriumi információmenedzsment-rendszerek automatikus dokumentumgeneráló moduljának fejlesztése”.</w:t>
                    </w:r>
                  </w:p>
                </w:tc>
              </w:tr>
              <w:tr w:rsidR="00871A5C" w14:paraId="74B57EF6" w14:textId="77777777">
                <w:trPr>
                  <w:divId w:val="1951934005"/>
                  <w:tblCellSpacing w:w="15" w:type="dxa"/>
                </w:trPr>
                <w:tc>
                  <w:tcPr>
                    <w:tcW w:w="50" w:type="pct"/>
                    <w:hideMark/>
                  </w:tcPr>
                  <w:p w14:paraId="5C55B566" w14:textId="77777777" w:rsidR="00871A5C" w:rsidRDefault="00871A5C">
                    <w:pPr>
                      <w:pStyle w:val="Irodalomjegyzk"/>
                    </w:pPr>
                    <w:r>
                      <w:t xml:space="preserve">[11] </w:t>
                    </w:r>
                  </w:p>
                </w:tc>
                <w:tc>
                  <w:tcPr>
                    <w:tcW w:w="0" w:type="auto"/>
                    <w:hideMark/>
                  </w:tcPr>
                  <w:p w14:paraId="5F1CF37A" w14:textId="77777777" w:rsidR="00871A5C" w:rsidRDefault="00871A5C">
                    <w:pPr>
                      <w:pStyle w:val="Irodalomjegyzk"/>
                    </w:pPr>
                    <w:r>
                      <w:t>[Online]. Available: https://getbootstrap.com/.</w:t>
                    </w:r>
                  </w:p>
                </w:tc>
              </w:tr>
              <w:tr w:rsidR="00871A5C" w14:paraId="306D5C5A" w14:textId="77777777">
                <w:trPr>
                  <w:divId w:val="1951934005"/>
                  <w:tblCellSpacing w:w="15" w:type="dxa"/>
                </w:trPr>
                <w:tc>
                  <w:tcPr>
                    <w:tcW w:w="50" w:type="pct"/>
                    <w:hideMark/>
                  </w:tcPr>
                  <w:p w14:paraId="71D495EE" w14:textId="77777777" w:rsidR="00871A5C" w:rsidRDefault="00871A5C">
                    <w:pPr>
                      <w:pStyle w:val="Irodalomjegyzk"/>
                    </w:pPr>
                    <w:r>
                      <w:t xml:space="preserve">[12] </w:t>
                    </w:r>
                  </w:p>
                </w:tc>
                <w:tc>
                  <w:tcPr>
                    <w:tcW w:w="0" w:type="auto"/>
                    <w:hideMark/>
                  </w:tcPr>
                  <w:p w14:paraId="0388C154" w14:textId="77777777" w:rsidR="00871A5C" w:rsidRDefault="00871A5C">
                    <w:pPr>
                      <w:pStyle w:val="Irodalomjegyzk"/>
                    </w:pPr>
                    <w:r>
                      <w:t>[Online]. Available: https://learn.microsoft.com/en-us/sql/sql-server/?view=sql-server-ver16.</w:t>
                    </w:r>
                  </w:p>
                </w:tc>
              </w:tr>
              <w:tr w:rsidR="00871A5C" w14:paraId="37CC31D8" w14:textId="77777777">
                <w:trPr>
                  <w:divId w:val="1951934005"/>
                  <w:tblCellSpacing w:w="15" w:type="dxa"/>
                </w:trPr>
                <w:tc>
                  <w:tcPr>
                    <w:tcW w:w="50" w:type="pct"/>
                    <w:hideMark/>
                  </w:tcPr>
                  <w:p w14:paraId="6E7CC24F" w14:textId="77777777" w:rsidR="00871A5C" w:rsidRDefault="00871A5C">
                    <w:pPr>
                      <w:pStyle w:val="Irodalomjegyzk"/>
                    </w:pPr>
                    <w:r>
                      <w:t xml:space="preserve">[13] </w:t>
                    </w:r>
                  </w:p>
                </w:tc>
                <w:tc>
                  <w:tcPr>
                    <w:tcW w:w="0" w:type="auto"/>
                    <w:hideMark/>
                  </w:tcPr>
                  <w:p w14:paraId="433733D4" w14:textId="77777777" w:rsidR="00871A5C" w:rsidRDefault="00871A5C">
                    <w:pPr>
                      <w:pStyle w:val="Irodalomjegyzk"/>
                    </w:pPr>
                    <w:r>
                      <w:t>[Online]. Available: https://code.visualstudio.com/.</w:t>
                    </w:r>
                  </w:p>
                </w:tc>
              </w:tr>
              <w:tr w:rsidR="00871A5C" w14:paraId="71F03151" w14:textId="77777777">
                <w:trPr>
                  <w:divId w:val="1951934005"/>
                  <w:tblCellSpacing w:w="15" w:type="dxa"/>
                </w:trPr>
                <w:tc>
                  <w:tcPr>
                    <w:tcW w:w="50" w:type="pct"/>
                    <w:hideMark/>
                  </w:tcPr>
                  <w:p w14:paraId="2FA0FF8A" w14:textId="77777777" w:rsidR="00871A5C" w:rsidRDefault="00871A5C">
                    <w:pPr>
                      <w:pStyle w:val="Irodalomjegyzk"/>
                    </w:pPr>
                    <w:r>
                      <w:t xml:space="preserve">[14] </w:t>
                    </w:r>
                  </w:p>
                </w:tc>
                <w:tc>
                  <w:tcPr>
                    <w:tcW w:w="0" w:type="auto"/>
                    <w:hideMark/>
                  </w:tcPr>
                  <w:p w14:paraId="4E782354" w14:textId="77777777" w:rsidR="00871A5C" w:rsidRDefault="00871A5C">
                    <w:pPr>
                      <w:pStyle w:val="Irodalomjegyzk"/>
                    </w:pPr>
                    <w:r>
                      <w:t>„Visual Studio,” [Online]. Available: https://visualstudio.microsoft.com/.</w:t>
                    </w:r>
                  </w:p>
                </w:tc>
              </w:tr>
              <w:tr w:rsidR="00871A5C" w14:paraId="1946A338" w14:textId="77777777">
                <w:trPr>
                  <w:divId w:val="1951934005"/>
                  <w:tblCellSpacing w:w="15" w:type="dxa"/>
                </w:trPr>
                <w:tc>
                  <w:tcPr>
                    <w:tcW w:w="50" w:type="pct"/>
                    <w:hideMark/>
                  </w:tcPr>
                  <w:p w14:paraId="26A0EE88" w14:textId="77777777" w:rsidR="00871A5C" w:rsidRDefault="00871A5C">
                    <w:pPr>
                      <w:pStyle w:val="Irodalomjegyzk"/>
                    </w:pPr>
                    <w:r>
                      <w:lastRenderedPageBreak/>
                      <w:t xml:space="preserve">[15] </w:t>
                    </w:r>
                  </w:p>
                </w:tc>
                <w:tc>
                  <w:tcPr>
                    <w:tcW w:w="0" w:type="auto"/>
                    <w:hideMark/>
                  </w:tcPr>
                  <w:p w14:paraId="06EBA5DC" w14:textId="77777777" w:rsidR="00871A5C" w:rsidRDefault="00871A5C">
                    <w:pPr>
                      <w:pStyle w:val="Irodalomjegyzk"/>
                    </w:pPr>
                    <w:r>
                      <w:t>[Online]. Available: https://docs.github.com/en.</w:t>
                    </w:r>
                  </w:p>
                </w:tc>
              </w:tr>
              <w:tr w:rsidR="00871A5C" w14:paraId="5AF07C0B" w14:textId="77777777">
                <w:trPr>
                  <w:divId w:val="1951934005"/>
                  <w:tblCellSpacing w:w="15" w:type="dxa"/>
                </w:trPr>
                <w:tc>
                  <w:tcPr>
                    <w:tcW w:w="50" w:type="pct"/>
                    <w:hideMark/>
                  </w:tcPr>
                  <w:p w14:paraId="45F05AF5" w14:textId="77777777" w:rsidR="00871A5C" w:rsidRDefault="00871A5C">
                    <w:pPr>
                      <w:pStyle w:val="Irodalomjegyzk"/>
                    </w:pPr>
                    <w:r>
                      <w:t xml:space="preserve">[16] </w:t>
                    </w:r>
                  </w:p>
                </w:tc>
                <w:tc>
                  <w:tcPr>
                    <w:tcW w:w="0" w:type="auto"/>
                    <w:hideMark/>
                  </w:tcPr>
                  <w:p w14:paraId="30DE4B03" w14:textId="77777777" w:rsidR="00871A5C" w:rsidRDefault="00871A5C">
                    <w:pPr>
                      <w:pStyle w:val="Irodalomjegyzk"/>
                    </w:pPr>
                    <w:r>
                      <w:t>W3C, „HTML, The Web’s Core Language,” [Online]. Available: http://www.w3.org/html/. [Hozzáférés dátuma: 20 október 2015].</w:t>
                    </w:r>
                  </w:p>
                </w:tc>
              </w:tr>
              <w:tr w:rsidR="00871A5C" w14:paraId="4C297C43" w14:textId="77777777">
                <w:trPr>
                  <w:divId w:val="1951934005"/>
                  <w:tblCellSpacing w:w="15" w:type="dxa"/>
                </w:trPr>
                <w:tc>
                  <w:tcPr>
                    <w:tcW w:w="50" w:type="pct"/>
                    <w:hideMark/>
                  </w:tcPr>
                  <w:p w14:paraId="56D3968C" w14:textId="77777777" w:rsidR="00871A5C" w:rsidRDefault="00871A5C">
                    <w:pPr>
                      <w:pStyle w:val="Irodalomjegyzk"/>
                    </w:pPr>
                    <w:r>
                      <w:t xml:space="preserve">[17] </w:t>
                    </w:r>
                  </w:p>
                </w:tc>
                <w:tc>
                  <w:tcPr>
                    <w:tcW w:w="0" w:type="auto"/>
                    <w:hideMark/>
                  </w:tcPr>
                  <w:p w14:paraId="0E436FEC" w14:textId="77777777" w:rsidR="00871A5C" w:rsidRDefault="00871A5C">
                    <w:pPr>
                      <w:pStyle w:val="Irodalomjegyzk"/>
                    </w:pPr>
                    <w:r>
                      <w:t>„OpenAPI,” [Online]. Available: https://swagger.io/resources/open-api/.</w:t>
                    </w:r>
                  </w:p>
                </w:tc>
              </w:tr>
              <w:bookmarkEnd w:id="82"/>
            </w:tbl>
            <w:p w14:paraId="7D9FC970" w14:textId="4F47D620" w:rsidR="00B50CAA" w:rsidRDefault="002D718D" w:rsidP="00FE4336">
              <w:pPr>
                <w:ind w:firstLine="0"/>
              </w:pPr>
              <w:r>
                <w:rPr>
                  <w:b/>
                  <w:bCs/>
                </w:rPr>
                <w:fldChar w:fldCharType="end"/>
              </w:r>
            </w:p>
          </w:sdtContent>
        </w:sdt>
      </w:sdtContent>
    </w:sdt>
    <w:bookmarkEnd w:id="11" w:displacedByCustomXml="prev"/>
    <w:sectPr w:rsidR="00B50CAA" w:rsidSect="00D23BFC">
      <w:headerReference w:type="even" r:id="rId30"/>
      <w:footerReference w:type="default" r:id="rId31"/>
      <w:type w:val="continuous"/>
      <w:pgSz w:w="11907" w:h="16840" w:code="9"/>
      <w:pgMar w:top="1418" w:right="1418" w:bottom="1418" w:left="1418" w:header="709" w:footer="709" w:gutter="567"/>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49262F" w16cex:dateUtc="2025-12-08T23:39:00Z"/>
  <w16cex:commentExtensible w16cex:durableId="7B609DA8" w16cex:dateUtc="2025-12-08T23:42:00Z"/>
  <w16cex:commentExtensible w16cex:durableId="317F7C24" w16cex:dateUtc="2025-12-08T23:40:00Z"/>
  <w16cex:commentExtensible w16cex:durableId="76AB0ED1" w16cex:dateUtc="2025-12-08T23:46:00Z"/>
  <w16cex:commentExtensible w16cex:durableId="74B11010" w16cex:dateUtc="2025-12-08T23:47:00Z"/>
  <w16cex:commentExtensible w16cex:durableId="14D37823" w16cex:dateUtc="2025-12-08T23:47:00Z"/>
  <w16cex:commentExtensible w16cex:durableId="3377C518" w16cex:dateUtc="2025-12-08T23:47:00Z"/>
  <w16cex:commentExtensible w16cex:durableId="59527D5A" w16cex:dateUtc="2025-12-08T23:48:00Z"/>
  <w16cex:commentExtensible w16cex:durableId="6CCDDB07" w16cex:dateUtc="2025-12-08T23:48:00Z"/>
  <w16cex:commentExtensible w16cex:durableId="04FE6848" w16cex:dateUtc="2025-12-08T23:50:00Z"/>
  <w16cex:commentExtensible w16cex:durableId="6EB7F50B" w16cex:dateUtc="2025-12-08T23:52:00Z"/>
  <w16cex:commentExtensible w16cex:durableId="1F3BFBD2" w16cex:dateUtc="2025-12-08T23:53:00Z"/>
  <w16cex:commentExtensible w16cex:durableId="31F12B88" w16cex:dateUtc="2025-12-08T23:53:00Z"/>
  <w16cex:commentExtensible w16cex:durableId="39A82C88" w16cex:dateUtc="2025-12-08T2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D86EF" w16cid:durableId="0F49262F"/>
  <w16cid:commentId w16cid:paraId="084E5CA8" w16cid:durableId="7B609DA8"/>
  <w16cid:commentId w16cid:paraId="40FDF8F6" w16cid:durableId="317F7C24"/>
  <w16cid:commentId w16cid:paraId="648AB007" w16cid:durableId="76AB0ED1"/>
  <w16cid:commentId w16cid:paraId="03853C6E" w16cid:durableId="74B11010"/>
  <w16cid:commentId w16cid:paraId="30425EC2" w16cid:durableId="14D37823"/>
  <w16cid:commentId w16cid:paraId="709DB94F" w16cid:durableId="3377C518"/>
  <w16cid:commentId w16cid:paraId="5248BB93" w16cid:durableId="59527D5A"/>
  <w16cid:commentId w16cid:paraId="71248EF8" w16cid:durableId="6CCDDB07"/>
  <w16cid:commentId w16cid:paraId="45B5EB0C" w16cid:durableId="04FE6848"/>
  <w16cid:commentId w16cid:paraId="7479526F" w16cid:durableId="6EB7F50B"/>
  <w16cid:commentId w16cid:paraId="34A6355E" w16cid:durableId="1F3BFBD2"/>
  <w16cid:commentId w16cid:paraId="12E88AC6" w16cid:durableId="31F12B88"/>
  <w16cid:commentId w16cid:paraId="3E4F0D0C" w16cid:durableId="39A82C8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EB0F1" w14:textId="77777777" w:rsidR="00154A80" w:rsidRDefault="00154A80">
      <w:r>
        <w:separator/>
      </w:r>
    </w:p>
  </w:endnote>
  <w:endnote w:type="continuationSeparator" w:id="0">
    <w:p w14:paraId="66E3F52D" w14:textId="77777777" w:rsidR="00154A80" w:rsidRDefault="00154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6ACE6" w14:textId="77777777" w:rsidR="00B63ED9" w:rsidRDefault="00B63ED9">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9369977"/>
      <w:docPartObj>
        <w:docPartGallery w:val="Page Numbers (Bottom of Page)"/>
        <w:docPartUnique/>
      </w:docPartObj>
    </w:sdtPr>
    <w:sdtContent>
      <w:p w14:paraId="384B213F" w14:textId="36077298" w:rsidR="00B63ED9" w:rsidRDefault="00B63ED9">
        <w:pPr>
          <w:pStyle w:val="llb"/>
          <w:jc w:val="center"/>
        </w:pPr>
        <w:r>
          <w:fldChar w:fldCharType="begin"/>
        </w:r>
        <w:r>
          <w:instrText>PAGE   \* MERGEFORMAT</w:instrText>
        </w:r>
        <w:r>
          <w:fldChar w:fldCharType="separate"/>
        </w:r>
        <w:r w:rsidR="0073637C">
          <w:rPr>
            <w:noProof/>
          </w:rPr>
          <w:t>21</w:t>
        </w:r>
        <w:r>
          <w:fldChar w:fldCharType="end"/>
        </w:r>
      </w:p>
    </w:sdtContent>
  </w:sdt>
  <w:p w14:paraId="76A7C728" w14:textId="53C7EFE6" w:rsidR="00B63ED9" w:rsidRDefault="00B63ED9" w:rsidP="00C00B3C">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66A20" w14:textId="77777777" w:rsidR="00154A80" w:rsidRDefault="00154A80">
      <w:r>
        <w:separator/>
      </w:r>
    </w:p>
  </w:footnote>
  <w:footnote w:type="continuationSeparator" w:id="0">
    <w:p w14:paraId="3B336F8F" w14:textId="77777777" w:rsidR="00154A80" w:rsidRDefault="00154A80">
      <w:r>
        <w:continuationSeparator/>
      </w:r>
    </w:p>
  </w:footnote>
  <w:footnote w:id="1">
    <w:p w14:paraId="5AC368E4" w14:textId="4A14C5F4" w:rsidR="00B63ED9" w:rsidRDefault="00B63ED9">
      <w:pPr>
        <w:pStyle w:val="Lbjegyzetszveg"/>
      </w:pPr>
      <w:r>
        <w:rPr>
          <w:rStyle w:val="Lbjegyzet-hivatkozs"/>
        </w:rPr>
        <w:footnoteRef/>
      </w:r>
      <w:r>
        <w:t>Tipográfia: A nyomtatott és digitális szövegek vizuális megformálásának művészete, amely a betűkkel, szövegekkel és képek elrendezésével foglalkozik.</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6DC4B" w14:textId="77777777" w:rsidR="00B63ED9" w:rsidRDefault="00B63ED9"/>
  <w:p w14:paraId="2C6DFBBE" w14:textId="77777777" w:rsidR="00B63ED9" w:rsidRDefault="00B63ED9"/>
  <w:p w14:paraId="125F8157" w14:textId="77777777" w:rsidR="00B63ED9" w:rsidRDefault="00B63ED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45EF"/>
    <w:multiLevelType w:val="hybridMultilevel"/>
    <w:tmpl w:val="5A54B678"/>
    <w:lvl w:ilvl="0" w:tplc="040E0001">
      <w:start w:val="1"/>
      <w:numFmt w:val="bullet"/>
      <w:lvlText w:val=""/>
      <w:lvlJc w:val="left"/>
      <w:pPr>
        <w:ind w:left="0" w:hanging="360"/>
      </w:pPr>
      <w:rPr>
        <w:rFonts w:ascii="Symbol" w:hAnsi="Symbol" w:hint="default"/>
      </w:rPr>
    </w:lvl>
    <w:lvl w:ilvl="1" w:tplc="040E0003" w:tentative="1">
      <w:start w:val="1"/>
      <w:numFmt w:val="bullet"/>
      <w:lvlText w:val="o"/>
      <w:lvlJc w:val="left"/>
      <w:pPr>
        <w:ind w:left="720" w:hanging="360"/>
      </w:pPr>
      <w:rPr>
        <w:rFonts w:ascii="Courier New" w:hAnsi="Courier New" w:cs="Courier New" w:hint="default"/>
      </w:rPr>
    </w:lvl>
    <w:lvl w:ilvl="2" w:tplc="040E0005" w:tentative="1">
      <w:start w:val="1"/>
      <w:numFmt w:val="bullet"/>
      <w:lvlText w:val=""/>
      <w:lvlJc w:val="left"/>
      <w:pPr>
        <w:ind w:left="1440" w:hanging="360"/>
      </w:pPr>
      <w:rPr>
        <w:rFonts w:ascii="Wingdings" w:hAnsi="Wingdings" w:hint="default"/>
      </w:rPr>
    </w:lvl>
    <w:lvl w:ilvl="3" w:tplc="040E0001" w:tentative="1">
      <w:start w:val="1"/>
      <w:numFmt w:val="bullet"/>
      <w:lvlText w:val=""/>
      <w:lvlJc w:val="left"/>
      <w:pPr>
        <w:ind w:left="2160" w:hanging="360"/>
      </w:pPr>
      <w:rPr>
        <w:rFonts w:ascii="Symbol" w:hAnsi="Symbol" w:hint="default"/>
      </w:rPr>
    </w:lvl>
    <w:lvl w:ilvl="4" w:tplc="040E0003" w:tentative="1">
      <w:start w:val="1"/>
      <w:numFmt w:val="bullet"/>
      <w:lvlText w:val="o"/>
      <w:lvlJc w:val="left"/>
      <w:pPr>
        <w:ind w:left="2880" w:hanging="360"/>
      </w:pPr>
      <w:rPr>
        <w:rFonts w:ascii="Courier New" w:hAnsi="Courier New" w:cs="Courier New" w:hint="default"/>
      </w:rPr>
    </w:lvl>
    <w:lvl w:ilvl="5" w:tplc="040E0005" w:tentative="1">
      <w:start w:val="1"/>
      <w:numFmt w:val="bullet"/>
      <w:lvlText w:val=""/>
      <w:lvlJc w:val="left"/>
      <w:pPr>
        <w:ind w:left="3600" w:hanging="360"/>
      </w:pPr>
      <w:rPr>
        <w:rFonts w:ascii="Wingdings" w:hAnsi="Wingdings" w:hint="default"/>
      </w:rPr>
    </w:lvl>
    <w:lvl w:ilvl="6" w:tplc="040E0001" w:tentative="1">
      <w:start w:val="1"/>
      <w:numFmt w:val="bullet"/>
      <w:lvlText w:val=""/>
      <w:lvlJc w:val="left"/>
      <w:pPr>
        <w:ind w:left="4320" w:hanging="360"/>
      </w:pPr>
      <w:rPr>
        <w:rFonts w:ascii="Symbol" w:hAnsi="Symbol" w:hint="default"/>
      </w:rPr>
    </w:lvl>
    <w:lvl w:ilvl="7" w:tplc="040E0003" w:tentative="1">
      <w:start w:val="1"/>
      <w:numFmt w:val="bullet"/>
      <w:lvlText w:val="o"/>
      <w:lvlJc w:val="left"/>
      <w:pPr>
        <w:ind w:left="5040" w:hanging="360"/>
      </w:pPr>
      <w:rPr>
        <w:rFonts w:ascii="Courier New" w:hAnsi="Courier New" w:cs="Courier New" w:hint="default"/>
      </w:rPr>
    </w:lvl>
    <w:lvl w:ilvl="8" w:tplc="040E0005" w:tentative="1">
      <w:start w:val="1"/>
      <w:numFmt w:val="bullet"/>
      <w:lvlText w:val=""/>
      <w:lvlJc w:val="left"/>
      <w:pPr>
        <w:ind w:left="5760" w:hanging="360"/>
      </w:pPr>
      <w:rPr>
        <w:rFonts w:ascii="Wingdings" w:hAnsi="Wingdings" w:hint="default"/>
      </w:rPr>
    </w:lvl>
  </w:abstractNum>
  <w:abstractNum w:abstractNumId="1" w15:restartNumberingAfterBreak="0">
    <w:nsid w:val="02907130"/>
    <w:multiLevelType w:val="hybridMultilevel"/>
    <w:tmpl w:val="F89E54C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74158A"/>
    <w:multiLevelType w:val="hybridMultilevel"/>
    <w:tmpl w:val="62E8E7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B876251"/>
    <w:multiLevelType w:val="hybridMultilevel"/>
    <w:tmpl w:val="0A84E18E"/>
    <w:lvl w:ilvl="0" w:tplc="FBD49CBA">
      <w:start w:val="1"/>
      <w:numFmt w:val="bullet"/>
      <w:lvlText w:val=""/>
      <w:lvlJc w:val="left"/>
      <w:pPr>
        <w:ind w:left="720" w:hanging="360"/>
      </w:pPr>
      <w:rPr>
        <w:rFonts w:ascii="Symbol" w:hAnsi="Symbol"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0BA32335"/>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D384485"/>
    <w:multiLevelType w:val="multilevel"/>
    <w:tmpl w:val="5E3CA88E"/>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D4139CC"/>
    <w:multiLevelType w:val="multilevel"/>
    <w:tmpl w:val="FEC0CDF8"/>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F9D32CB"/>
    <w:multiLevelType w:val="hybridMultilevel"/>
    <w:tmpl w:val="A4F0F3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2F74870"/>
    <w:multiLevelType w:val="multilevel"/>
    <w:tmpl w:val="FEC0CDF8"/>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951638B"/>
    <w:multiLevelType w:val="hybridMultilevel"/>
    <w:tmpl w:val="300A7DB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EF02526"/>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1A159BE"/>
    <w:multiLevelType w:val="multilevel"/>
    <w:tmpl w:val="5E3CA88E"/>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3DF4CB1"/>
    <w:multiLevelType w:val="hybridMultilevel"/>
    <w:tmpl w:val="CC52DA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6E27218"/>
    <w:multiLevelType w:val="hybridMultilevel"/>
    <w:tmpl w:val="A33CE0EE"/>
    <w:lvl w:ilvl="0" w:tplc="040E0001">
      <w:start w:val="1"/>
      <w:numFmt w:val="bullet"/>
      <w:lvlText w:val=""/>
      <w:lvlJc w:val="left"/>
      <w:pPr>
        <w:ind w:left="1080" w:hanging="360"/>
      </w:pPr>
      <w:rPr>
        <w:rFonts w:ascii="Symbol" w:hAnsi="Symbol" w:hint="default"/>
      </w:rPr>
    </w:lvl>
    <w:lvl w:ilvl="1" w:tplc="040E0003">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6" w15:restartNumberingAfterBreak="0">
    <w:nsid w:val="2C9E7442"/>
    <w:multiLevelType w:val="hybridMultilevel"/>
    <w:tmpl w:val="AE1C0CC6"/>
    <w:lvl w:ilvl="0" w:tplc="FBD49CB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C011F7"/>
    <w:multiLevelType w:val="hybridMultilevel"/>
    <w:tmpl w:val="AC6E712E"/>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9"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8BD71AD"/>
    <w:multiLevelType w:val="hybridMultilevel"/>
    <w:tmpl w:val="83A847E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EEA64CC"/>
    <w:multiLevelType w:val="hybridMultilevel"/>
    <w:tmpl w:val="44945E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3F880F47"/>
    <w:multiLevelType w:val="hybridMultilevel"/>
    <w:tmpl w:val="7870C79A"/>
    <w:lvl w:ilvl="0" w:tplc="040E0001">
      <w:start w:val="1"/>
      <w:numFmt w:val="bullet"/>
      <w:lvlText w:val=""/>
      <w:lvlJc w:val="left"/>
      <w:pPr>
        <w:ind w:left="720" w:hanging="360"/>
      </w:pPr>
      <w:rPr>
        <w:rFonts w:ascii="Symbol" w:hAnsi="Symbol"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5"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B1F31EF"/>
    <w:multiLevelType w:val="hybridMultilevel"/>
    <w:tmpl w:val="8ABE45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4ED32A79"/>
    <w:multiLevelType w:val="hybridMultilevel"/>
    <w:tmpl w:val="7B167C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C1C6DB3"/>
    <w:multiLevelType w:val="multilevel"/>
    <w:tmpl w:val="FEC0CDF8"/>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C476CC2"/>
    <w:multiLevelType w:val="hybridMultilevel"/>
    <w:tmpl w:val="580C41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5EA77D20"/>
    <w:multiLevelType w:val="hybridMultilevel"/>
    <w:tmpl w:val="68C607D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604E55D1"/>
    <w:multiLevelType w:val="multilevel"/>
    <w:tmpl w:val="FEC0CDF8"/>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2617D16"/>
    <w:multiLevelType w:val="multilevel"/>
    <w:tmpl w:val="5E3CA88E"/>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35" w15:restartNumberingAfterBreak="0">
    <w:nsid w:val="672718C9"/>
    <w:multiLevelType w:val="hybridMultilevel"/>
    <w:tmpl w:val="3A28A31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6" w15:restartNumberingAfterBreak="0">
    <w:nsid w:val="6AF62D8E"/>
    <w:multiLevelType w:val="hybridMultilevel"/>
    <w:tmpl w:val="4ABEAAF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7"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CB64CF1"/>
    <w:multiLevelType w:val="hybridMultilevel"/>
    <w:tmpl w:val="22240F9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711B63EF"/>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728B0C57"/>
    <w:multiLevelType w:val="hybridMultilevel"/>
    <w:tmpl w:val="5BE843F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776229F3"/>
    <w:multiLevelType w:val="multilevel"/>
    <w:tmpl w:val="FEC0CDF8"/>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90F7822"/>
    <w:multiLevelType w:val="multilevel"/>
    <w:tmpl w:val="FEC0CDF8"/>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99C3B84"/>
    <w:multiLevelType w:val="multilevel"/>
    <w:tmpl w:val="4218004A"/>
    <w:lvl w:ilvl="0">
      <w:start w:val="1"/>
      <w:numFmt w:val="decimal"/>
      <w:pStyle w:val="Cmsor1"/>
      <w:lvlText w:val="%1"/>
      <w:lvlJc w:val="left"/>
      <w:pPr>
        <w:ind w:left="432" w:hanging="432"/>
      </w:pPr>
      <w:rPr>
        <w:rFonts w:hint="default"/>
      </w:rPr>
    </w:lvl>
    <w:lvl w:ilvl="1">
      <w:start w:val="1"/>
      <w:numFmt w:val="decimal"/>
      <w:pStyle w:val="Cmsor2"/>
      <w:lvlText w:val="%1.%2"/>
      <w:lvlJc w:val="left"/>
      <w:pPr>
        <w:ind w:left="576" w:hanging="576"/>
      </w:pPr>
      <w:rPr>
        <w:rFonts w:hint="default"/>
      </w:rPr>
    </w:lvl>
    <w:lvl w:ilvl="2">
      <w:start w:val="1"/>
      <w:numFmt w:val="decimal"/>
      <w:pStyle w:val="Cmsor3"/>
      <w:lvlText w:val="%1.%2.%3"/>
      <w:lvlJc w:val="left"/>
      <w:pPr>
        <w:ind w:left="720" w:hanging="720"/>
      </w:pPr>
      <w:rPr>
        <w:rFonts w:hint="default"/>
      </w:rPr>
    </w:lvl>
    <w:lvl w:ilvl="3">
      <w:start w:val="1"/>
      <w:numFmt w:val="decimal"/>
      <w:pStyle w:val="Cmsor4"/>
      <w:lvlText w:val="%1.%2.%3.%4"/>
      <w:lvlJc w:val="left"/>
      <w:pPr>
        <w:ind w:left="864" w:hanging="864"/>
      </w:pPr>
      <w:rPr>
        <w:rFonts w:hint="default"/>
      </w:rPr>
    </w:lvl>
    <w:lvl w:ilvl="4">
      <w:start w:val="1"/>
      <w:numFmt w:val="decimal"/>
      <w:pStyle w:val="Cmsor5"/>
      <w:lvlText w:val="%1.%2.%3.%4.%5"/>
      <w:lvlJc w:val="left"/>
      <w:pPr>
        <w:ind w:left="1008" w:hanging="1008"/>
      </w:pPr>
      <w:rPr>
        <w:rFonts w:hint="default"/>
      </w:rPr>
    </w:lvl>
    <w:lvl w:ilvl="5">
      <w:start w:val="1"/>
      <w:numFmt w:val="decimal"/>
      <w:pStyle w:val="Cmsor6"/>
      <w:lvlText w:val="%1.%2.%3.%4.%5.%6"/>
      <w:lvlJc w:val="left"/>
      <w:pPr>
        <w:ind w:left="1152" w:hanging="1152"/>
      </w:pPr>
      <w:rPr>
        <w:rFonts w:hint="default"/>
      </w:rPr>
    </w:lvl>
    <w:lvl w:ilvl="6">
      <w:start w:val="1"/>
      <w:numFmt w:val="decimal"/>
      <w:pStyle w:val="Cmsor7"/>
      <w:lvlText w:val="%1.%2.%3.%4.%5.%6.%7"/>
      <w:lvlJc w:val="left"/>
      <w:pPr>
        <w:ind w:left="1296" w:hanging="1296"/>
      </w:pPr>
      <w:rPr>
        <w:rFonts w:hint="default"/>
      </w:rPr>
    </w:lvl>
    <w:lvl w:ilvl="7">
      <w:start w:val="1"/>
      <w:numFmt w:val="decimal"/>
      <w:pStyle w:val="Cmsor8"/>
      <w:lvlText w:val="%1.%2.%3.%4.%5.%6.%7.%8"/>
      <w:lvlJc w:val="left"/>
      <w:pPr>
        <w:ind w:left="1440" w:hanging="1440"/>
      </w:pPr>
      <w:rPr>
        <w:rFonts w:hint="default"/>
      </w:rPr>
    </w:lvl>
    <w:lvl w:ilvl="8">
      <w:start w:val="1"/>
      <w:numFmt w:val="decimal"/>
      <w:pStyle w:val="Cmsor9"/>
      <w:lvlText w:val="%1.%2.%3.%4.%5.%6.%7.%8.%9"/>
      <w:lvlJc w:val="left"/>
      <w:pPr>
        <w:ind w:left="1584" w:hanging="1584"/>
      </w:pPr>
      <w:rPr>
        <w:rFonts w:hint="default"/>
      </w:rPr>
    </w:lvl>
  </w:abstractNum>
  <w:abstractNum w:abstractNumId="44" w15:restartNumberingAfterBreak="0">
    <w:nsid w:val="7B9C7031"/>
    <w:multiLevelType w:val="multilevel"/>
    <w:tmpl w:val="5E3CA88E"/>
    <w:lvl w:ilvl="0">
      <w:start w:val="1"/>
      <w:numFmt w:val="bullet"/>
      <w:lvlText w:val=""/>
      <w:lvlJc w:val="left"/>
      <w:pPr>
        <w:ind w:left="720" w:hanging="360"/>
      </w:pPr>
      <w:rPr>
        <w:rFonts w:ascii="Symbol" w:hAnsi="Symbol"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43"/>
  </w:num>
  <w:num w:numId="3">
    <w:abstractNumId w:val="11"/>
  </w:num>
  <w:num w:numId="4">
    <w:abstractNumId w:val="22"/>
  </w:num>
  <w:num w:numId="5">
    <w:abstractNumId w:val="25"/>
  </w:num>
  <w:num w:numId="6">
    <w:abstractNumId w:val="28"/>
  </w:num>
  <w:num w:numId="7">
    <w:abstractNumId w:val="17"/>
  </w:num>
  <w:num w:numId="8">
    <w:abstractNumId w:val="19"/>
  </w:num>
  <w:num w:numId="9">
    <w:abstractNumId w:val="20"/>
  </w:num>
  <w:num w:numId="10">
    <w:abstractNumId w:val="37"/>
  </w:num>
  <w:num w:numId="11">
    <w:abstractNumId w:val="34"/>
  </w:num>
  <w:num w:numId="12">
    <w:abstractNumId w:val="10"/>
  </w:num>
  <w:num w:numId="13">
    <w:abstractNumId w:val="3"/>
  </w:num>
  <w:num w:numId="14">
    <w:abstractNumId w:val="40"/>
  </w:num>
  <w:num w:numId="15">
    <w:abstractNumId w:val="1"/>
  </w:num>
  <w:num w:numId="16">
    <w:abstractNumId w:val="15"/>
  </w:num>
  <w:num w:numId="17">
    <w:abstractNumId w:val="27"/>
  </w:num>
  <w:num w:numId="18">
    <w:abstractNumId w:val="0"/>
  </w:num>
  <w:num w:numId="19">
    <w:abstractNumId w:val="36"/>
  </w:num>
  <w:num w:numId="20">
    <w:abstractNumId w:val="6"/>
  </w:num>
  <w:num w:numId="21">
    <w:abstractNumId w:val="8"/>
  </w:num>
  <w:num w:numId="22">
    <w:abstractNumId w:val="26"/>
  </w:num>
  <w:num w:numId="23">
    <w:abstractNumId w:val="31"/>
  </w:num>
  <w:num w:numId="24">
    <w:abstractNumId w:val="44"/>
  </w:num>
  <w:num w:numId="25">
    <w:abstractNumId w:val="9"/>
  </w:num>
  <w:num w:numId="26">
    <w:abstractNumId w:val="13"/>
  </w:num>
  <w:num w:numId="27">
    <w:abstractNumId w:val="33"/>
  </w:num>
  <w:num w:numId="28">
    <w:abstractNumId w:val="5"/>
  </w:num>
  <w:num w:numId="29">
    <w:abstractNumId w:val="12"/>
  </w:num>
  <w:num w:numId="30">
    <w:abstractNumId w:val="32"/>
  </w:num>
  <w:num w:numId="31">
    <w:abstractNumId w:val="7"/>
  </w:num>
  <w:num w:numId="32">
    <w:abstractNumId w:val="39"/>
  </w:num>
  <w:num w:numId="33">
    <w:abstractNumId w:val="41"/>
  </w:num>
  <w:num w:numId="34">
    <w:abstractNumId w:val="42"/>
  </w:num>
  <w:num w:numId="35">
    <w:abstractNumId w:val="29"/>
  </w:num>
  <w:num w:numId="36">
    <w:abstractNumId w:val="21"/>
  </w:num>
  <w:num w:numId="37">
    <w:abstractNumId w:val="14"/>
  </w:num>
  <w:num w:numId="38">
    <w:abstractNumId w:val="35"/>
  </w:num>
  <w:num w:numId="39">
    <w:abstractNumId w:val="30"/>
  </w:num>
  <w:num w:numId="40">
    <w:abstractNumId w:val="24"/>
  </w:num>
  <w:num w:numId="41">
    <w:abstractNumId w:val="16"/>
  </w:num>
  <w:num w:numId="42">
    <w:abstractNumId w:val="4"/>
  </w:num>
  <w:num w:numId="43">
    <w:abstractNumId w:val="23"/>
  </w:num>
  <w:num w:numId="44">
    <w:abstractNumId w:val="18"/>
  </w:num>
  <w:num w:numId="45">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CAA"/>
    <w:rsid w:val="000062F4"/>
    <w:rsid w:val="00006FD3"/>
    <w:rsid w:val="0001192F"/>
    <w:rsid w:val="0001356A"/>
    <w:rsid w:val="0001442E"/>
    <w:rsid w:val="00015852"/>
    <w:rsid w:val="000220A1"/>
    <w:rsid w:val="000234FC"/>
    <w:rsid w:val="000265E4"/>
    <w:rsid w:val="00027DA7"/>
    <w:rsid w:val="00031BA4"/>
    <w:rsid w:val="0003439D"/>
    <w:rsid w:val="0003623B"/>
    <w:rsid w:val="000379CC"/>
    <w:rsid w:val="00042B35"/>
    <w:rsid w:val="000458E9"/>
    <w:rsid w:val="00050926"/>
    <w:rsid w:val="00050E1F"/>
    <w:rsid w:val="00054204"/>
    <w:rsid w:val="00056C78"/>
    <w:rsid w:val="00057016"/>
    <w:rsid w:val="0005748C"/>
    <w:rsid w:val="00057BD4"/>
    <w:rsid w:val="00060965"/>
    <w:rsid w:val="000625B6"/>
    <w:rsid w:val="00065ACB"/>
    <w:rsid w:val="00071E9B"/>
    <w:rsid w:val="00074669"/>
    <w:rsid w:val="000746BD"/>
    <w:rsid w:val="00075E4D"/>
    <w:rsid w:val="000837B7"/>
    <w:rsid w:val="0008679E"/>
    <w:rsid w:val="00087D8D"/>
    <w:rsid w:val="00091026"/>
    <w:rsid w:val="00093F4D"/>
    <w:rsid w:val="00094546"/>
    <w:rsid w:val="0009464A"/>
    <w:rsid w:val="000972D4"/>
    <w:rsid w:val="000973A0"/>
    <w:rsid w:val="000A0FBB"/>
    <w:rsid w:val="000A17DC"/>
    <w:rsid w:val="000A3B32"/>
    <w:rsid w:val="000A5EC9"/>
    <w:rsid w:val="000A7483"/>
    <w:rsid w:val="000B0A49"/>
    <w:rsid w:val="000B32F8"/>
    <w:rsid w:val="000B51F4"/>
    <w:rsid w:val="000B53E0"/>
    <w:rsid w:val="000B6AB1"/>
    <w:rsid w:val="000B6C9B"/>
    <w:rsid w:val="000B7806"/>
    <w:rsid w:val="000B7D2D"/>
    <w:rsid w:val="000C3205"/>
    <w:rsid w:val="000C4C4F"/>
    <w:rsid w:val="000C54C4"/>
    <w:rsid w:val="000D3291"/>
    <w:rsid w:val="000D4481"/>
    <w:rsid w:val="000E6AE3"/>
    <w:rsid w:val="000F0457"/>
    <w:rsid w:val="000F0D7E"/>
    <w:rsid w:val="000F3EA7"/>
    <w:rsid w:val="000F4BAD"/>
    <w:rsid w:val="000F5E4A"/>
    <w:rsid w:val="000F66F5"/>
    <w:rsid w:val="00101547"/>
    <w:rsid w:val="001037D5"/>
    <w:rsid w:val="00110AD4"/>
    <w:rsid w:val="001220A5"/>
    <w:rsid w:val="00124512"/>
    <w:rsid w:val="00124A8E"/>
    <w:rsid w:val="00125B1B"/>
    <w:rsid w:val="00130757"/>
    <w:rsid w:val="0013281C"/>
    <w:rsid w:val="0013335A"/>
    <w:rsid w:val="00133916"/>
    <w:rsid w:val="0014334B"/>
    <w:rsid w:val="00144CA4"/>
    <w:rsid w:val="001522F2"/>
    <w:rsid w:val="00153800"/>
    <w:rsid w:val="00154A80"/>
    <w:rsid w:val="00156DD7"/>
    <w:rsid w:val="00156E20"/>
    <w:rsid w:val="00157FB0"/>
    <w:rsid w:val="00162CD5"/>
    <w:rsid w:val="00164C33"/>
    <w:rsid w:val="001654C1"/>
    <w:rsid w:val="00170C90"/>
    <w:rsid w:val="00171054"/>
    <w:rsid w:val="00172B39"/>
    <w:rsid w:val="00173334"/>
    <w:rsid w:val="001738D6"/>
    <w:rsid w:val="00180440"/>
    <w:rsid w:val="00182961"/>
    <w:rsid w:val="0018644A"/>
    <w:rsid w:val="00186A15"/>
    <w:rsid w:val="0019775B"/>
    <w:rsid w:val="00197DAA"/>
    <w:rsid w:val="001A118A"/>
    <w:rsid w:val="001A2434"/>
    <w:rsid w:val="001A57BC"/>
    <w:rsid w:val="001A7118"/>
    <w:rsid w:val="001B0EB9"/>
    <w:rsid w:val="001B4948"/>
    <w:rsid w:val="001C01F0"/>
    <w:rsid w:val="001C0EED"/>
    <w:rsid w:val="001C344D"/>
    <w:rsid w:val="001C72E2"/>
    <w:rsid w:val="001C7C1F"/>
    <w:rsid w:val="001D287E"/>
    <w:rsid w:val="001D4E83"/>
    <w:rsid w:val="001D5FE6"/>
    <w:rsid w:val="001D7CFE"/>
    <w:rsid w:val="001E66AC"/>
    <w:rsid w:val="001E7617"/>
    <w:rsid w:val="001F25F4"/>
    <w:rsid w:val="001F50D4"/>
    <w:rsid w:val="001F6479"/>
    <w:rsid w:val="001F71A9"/>
    <w:rsid w:val="00203E00"/>
    <w:rsid w:val="00204B59"/>
    <w:rsid w:val="00206F72"/>
    <w:rsid w:val="002102C3"/>
    <w:rsid w:val="002141B3"/>
    <w:rsid w:val="002145E8"/>
    <w:rsid w:val="00214B5C"/>
    <w:rsid w:val="0022498F"/>
    <w:rsid w:val="002252B8"/>
    <w:rsid w:val="00225F65"/>
    <w:rsid w:val="00227347"/>
    <w:rsid w:val="00230980"/>
    <w:rsid w:val="00234463"/>
    <w:rsid w:val="00235B08"/>
    <w:rsid w:val="00236EAA"/>
    <w:rsid w:val="002402AF"/>
    <w:rsid w:val="002407B3"/>
    <w:rsid w:val="00242655"/>
    <w:rsid w:val="00252960"/>
    <w:rsid w:val="002566FB"/>
    <w:rsid w:val="00265B88"/>
    <w:rsid w:val="00266F14"/>
    <w:rsid w:val="002673E9"/>
    <w:rsid w:val="00267677"/>
    <w:rsid w:val="0027121C"/>
    <w:rsid w:val="0027136A"/>
    <w:rsid w:val="002815A3"/>
    <w:rsid w:val="002840E6"/>
    <w:rsid w:val="002841F9"/>
    <w:rsid w:val="002842E0"/>
    <w:rsid w:val="00284593"/>
    <w:rsid w:val="00286E2E"/>
    <w:rsid w:val="00287BED"/>
    <w:rsid w:val="00290505"/>
    <w:rsid w:val="00294F74"/>
    <w:rsid w:val="00295A14"/>
    <w:rsid w:val="0029700B"/>
    <w:rsid w:val="002A60CE"/>
    <w:rsid w:val="002C2294"/>
    <w:rsid w:val="002C6ED7"/>
    <w:rsid w:val="002D01F3"/>
    <w:rsid w:val="002D0621"/>
    <w:rsid w:val="002D2C06"/>
    <w:rsid w:val="002D3760"/>
    <w:rsid w:val="002D43AD"/>
    <w:rsid w:val="002D6BCD"/>
    <w:rsid w:val="002D718D"/>
    <w:rsid w:val="002D7DA9"/>
    <w:rsid w:val="002E04DB"/>
    <w:rsid w:val="002E101B"/>
    <w:rsid w:val="002E1D2A"/>
    <w:rsid w:val="002E28CA"/>
    <w:rsid w:val="002E316B"/>
    <w:rsid w:val="002E3477"/>
    <w:rsid w:val="002E7E8D"/>
    <w:rsid w:val="002F0B5D"/>
    <w:rsid w:val="002F242A"/>
    <w:rsid w:val="00302BB3"/>
    <w:rsid w:val="00305E08"/>
    <w:rsid w:val="00307260"/>
    <w:rsid w:val="0031167D"/>
    <w:rsid w:val="00311C64"/>
    <w:rsid w:val="00313013"/>
    <w:rsid w:val="00314810"/>
    <w:rsid w:val="00314E2F"/>
    <w:rsid w:val="00316DB5"/>
    <w:rsid w:val="003175DB"/>
    <w:rsid w:val="00317DF4"/>
    <w:rsid w:val="00321145"/>
    <w:rsid w:val="0032288A"/>
    <w:rsid w:val="00325A34"/>
    <w:rsid w:val="00327AE5"/>
    <w:rsid w:val="003301D6"/>
    <w:rsid w:val="00335117"/>
    <w:rsid w:val="00345083"/>
    <w:rsid w:val="003507B8"/>
    <w:rsid w:val="00350AEC"/>
    <w:rsid w:val="00356C76"/>
    <w:rsid w:val="003575F0"/>
    <w:rsid w:val="00370A14"/>
    <w:rsid w:val="00371DD9"/>
    <w:rsid w:val="0037381F"/>
    <w:rsid w:val="003801CA"/>
    <w:rsid w:val="00380E14"/>
    <w:rsid w:val="00383983"/>
    <w:rsid w:val="0038420D"/>
    <w:rsid w:val="003A245D"/>
    <w:rsid w:val="003A35F5"/>
    <w:rsid w:val="003A4CDB"/>
    <w:rsid w:val="003A5014"/>
    <w:rsid w:val="003B07AB"/>
    <w:rsid w:val="003B1D04"/>
    <w:rsid w:val="003B3667"/>
    <w:rsid w:val="003B5D51"/>
    <w:rsid w:val="003B667F"/>
    <w:rsid w:val="003B74C8"/>
    <w:rsid w:val="003B77D0"/>
    <w:rsid w:val="003C1E69"/>
    <w:rsid w:val="003C2084"/>
    <w:rsid w:val="003C5C46"/>
    <w:rsid w:val="003C60F9"/>
    <w:rsid w:val="003D3803"/>
    <w:rsid w:val="003D5516"/>
    <w:rsid w:val="003E2ECB"/>
    <w:rsid w:val="003E3027"/>
    <w:rsid w:val="003E3820"/>
    <w:rsid w:val="003E4A6C"/>
    <w:rsid w:val="003E4C54"/>
    <w:rsid w:val="003E70B1"/>
    <w:rsid w:val="003E786D"/>
    <w:rsid w:val="003F292F"/>
    <w:rsid w:val="003F343A"/>
    <w:rsid w:val="003F5425"/>
    <w:rsid w:val="00400E76"/>
    <w:rsid w:val="004066BE"/>
    <w:rsid w:val="00410924"/>
    <w:rsid w:val="00414544"/>
    <w:rsid w:val="00414DD5"/>
    <w:rsid w:val="00415B42"/>
    <w:rsid w:val="00417E1E"/>
    <w:rsid w:val="00422F54"/>
    <w:rsid w:val="00424A2E"/>
    <w:rsid w:val="004278CF"/>
    <w:rsid w:val="00431C5D"/>
    <w:rsid w:val="00434382"/>
    <w:rsid w:val="004466AA"/>
    <w:rsid w:val="00463BC0"/>
    <w:rsid w:val="00466AA4"/>
    <w:rsid w:val="004703B9"/>
    <w:rsid w:val="004713CD"/>
    <w:rsid w:val="0047244A"/>
    <w:rsid w:val="0047594E"/>
    <w:rsid w:val="004778BC"/>
    <w:rsid w:val="0048395A"/>
    <w:rsid w:val="004851C7"/>
    <w:rsid w:val="0048670F"/>
    <w:rsid w:val="004909DB"/>
    <w:rsid w:val="0049156B"/>
    <w:rsid w:val="00491D1C"/>
    <w:rsid w:val="00494E08"/>
    <w:rsid w:val="004951C3"/>
    <w:rsid w:val="004A2BB6"/>
    <w:rsid w:val="004A4A13"/>
    <w:rsid w:val="004A4A61"/>
    <w:rsid w:val="004B161A"/>
    <w:rsid w:val="004B2D5A"/>
    <w:rsid w:val="004B42E1"/>
    <w:rsid w:val="004B4810"/>
    <w:rsid w:val="004B5184"/>
    <w:rsid w:val="004C48EF"/>
    <w:rsid w:val="004C4D8F"/>
    <w:rsid w:val="004C7018"/>
    <w:rsid w:val="004D0969"/>
    <w:rsid w:val="004D12AE"/>
    <w:rsid w:val="004D4E09"/>
    <w:rsid w:val="004D7B85"/>
    <w:rsid w:val="004D7E71"/>
    <w:rsid w:val="004E0935"/>
    <w:rsid w:val="004E2811"/>
    <w:rsid w:val="004E3679"/>
    <w:rsid w:val="004E3BAF"/>
    <w:rsid w:val="004E42AA"/>
    <w:rsid w:val="00502632"/>
    <w:rsid w:val="00502A30"/>
    <w:rsid w:val="005068B0"/>
    <w:rsid w:val="00510898"/>
    <w:rsid w:val="00511390"/>
    <w:rsid w:val="00512ADA"/>
    <w:rsid w:val="00513517"/>
    <w:rsid w:val="00513BCF"/>
    <w:rsid w:val="00521B37"/>
    <w:rsid w:val="00526A1B"/>
    <w:rsid w:val="005334AD"/>
    <w:rsid w:val="0053415C"/>
    <w:rsid w:val="0053535E"/>
    <w:rsid w:val="0053562D"/>
    <w:rsid w:val="00536A7C"/>
    <w:rsid w:val="0054140C"/>
    <w:rsid w:val="00543570"/>
    <w:rsid w:val="00545C6C"/>
    <w:rsid w:val="00546F45"/>
    <w:rsid w:val="00551385"/>
    <w:rsid w:val="005524FC"/>
    <w:rsid w:val="00553878"/>
    <w:rsid w:val="005547B1"/>
    <w:rsid w:val="00555B9D"/>
    <w:rsid w:val="00557514"/>
    <w:rsid w:val="00561EFA"/>
    <w:rsid w:val="00562823"/>
    <w:rsid w:val="0056458F"/>
    <w:rsid w:val="005657AB"/>
    <w:rsid w:val="00570D18"/>
    <w:rsid w:val="005716B3"/>
    <w:rsid w:val="0057338A"/>
    <w:rsid w:val="00574BAB"/>
    <w:rsid w:val="00576495"/>
    <w:rsid w:val="005914D9"/>
    <w:rsid w:val="00591E4F"/>
    <w:rsid w:val="0059230E"/>
    <w:rsid w:val="005A1117"/>
    <w:rsid w:val="005A29E1"/>
    <w:rsid w:val="005A4412"/>
    <w:rsid w:val="005A45E5"/>
    <w:rsid w:val="005A783B"/>
    <w:rsid w:val="005A7BC6"/>
    <w:rsid w:val="005B0A40"/>
    <w:rsid w:val="005B153C"/>
    <w:rsid w:val="005B3DBB"/>
    <w:rsid w:val="005B614F"/>
    <w:rsid w:val="005B6CC3"/>
    <w:rsid w:val="005B7390"/>
    <w:rsid w:val="005B7502"/>
    <w:rsid w:val="005B779E"/>
    <w:rsid w:val="005B78AD"/>
    <w:rsid w:val="005C24E1"/>
    <w:rsid w:val="005C2794"/>
    <w:rsid w:val="005C4A0E"/>
    <w:rsid w:val="005C4DE2"/>
    <w:rsid w:val="005C79DE"/>
    <w:rsid w:val="005C7CD2"/>
    <w:rsid w:val="005D3443"/>
    <w:rsid w:val="005D49B7"/>
    <w:rsid w:val="005D4FF1"/>
    <w:rsid w:val="005D7FBF"/>
    <w:rsid w:val="005E01E0"/>
    <w:rsid w:val="005E41C4"/>
    <w:rsid w:val="00602575"/>
    <w:rsid w:val="006025D6"/>
    <w:rsid w:val="0060285F"/>
    <w:rsid w:val="006034C7"/>
    <w:rsid w:val="00603A89"/>
    <w:rsid w:val="00605754"/>
    <w:rsid w:val="00605D5F"/>
    <w:rsid w:val="006075D4"/>
    <w:rsid w:val="00607AF9"/>
    <w:rsid w:val="00610ADF"/>
    <w:rsid w:val="0061116B"/>
    <w:rsid w:val="006117CB"/>
    <w:rsid w:val="00611926"/>
    <w:rsid w:val="0062185B"/>
    <w:rsid w:val="00624CF6"/>
    <w:rsid w:val="00625F63"/>
    <w:rsid w:val="00630A92"/>
    <w:rsid w:val="006312AD"/>
    <w:rsid w:val="0063169B"/>
    <w:rsid w:val="006316A8"/>
    <w:rsid w:val="0063346F"/>
    <w:rsid w:val="0063585C"/>
    <w:rsid w:val="00635FDD"/>
    <w:rsid w:val="006366F4"/>
    <w:rsid w:val="00636D6F"/>
    <w:rsid w:val="00641018"/>
    <w:rsid w:val="006459E6"/>
    <w:rsid w:val="00647B69"/>
    <w:rsid w:val="00647E32"/>
    <w:rsid w:val="00650C7C"/>
    <w:rsid w:val="00651FBE"/>
    <w:rsid w:val="006529D0"/>
    <w:rsid w:val="00653B84"/>
    <w:rsid w:val="00656B73"/>
    <w:rsid w:val="00657D68"/>
    <w:rsid w:val="00660A02"/>
    <w:rsid w:val="006617DA"/>
    <w:rsid w:val="006631F6"/>
    <w:rsid w:val="00667B7E"/>
    <w:rsid w:val="006718AB"/>
    <w:rsid w:val="00672042"/>
    <w:rsid w:val="00675281"/>
    <w:rsid w:val="00675BE0"/>
    <w:rsid w:val="00676BFD"/>
    <w:rsid w:val="006775F4"/>
    <w:rsid w:val="00681E99"/>
    <w:rsid w:val="00684608"/>
    <w:rsid w:val="0068463F"/>
    <w:rsid w:val="00692605"/>
    <w:rsid w:val="00693840"/>
    <w:rsid w:val="00694A25"/>
    <w:rsid w:val="00697E28"/>
    <w:rsid w:val="006A0E1C"/>
    <w:rsid w:val="006A1B7F"/>
    <w:rsid w:val="006A7A90"/>
    <w:rsid w:val="006B16DD"/>
    <w:rsid w:val="006B2F5C"/>
    <w:rsid w:val="006B5561"/>
    <w:rsid w:val="006C2603"/>
    <w:rsid w:val="006C5B62"/>
    <w:rsid w:val="006C66A6"/>
    <w:rsid w:val="006D338C"/>
    <w:rsid w:val="006E06D1"/>
    <w:rsid w:val="006E30B9"/>
    <w:rsid w:val="006E3115"/>
    <w:rsid w:val="006E321A"/>
    <w:rsid w:val="006E3265"/>
    <w:rsid w:val="006E3B10"/>
    <w:rsid w:val="006E4E19"/>
    <w:rsid w:val="006F099F"/>
    <w:rsid w:val="006F15B3"/>
    <w:rsid w:val="006F4D51"/>
    <w:rsid w:val="006F512E"/>
    <w:rsid w:val="00700E3A"/>
    <w:rsid w:val="00702DC3"/>
    <w:rsid w:val="007034E9"/>
    <w:rsid w:val="00703F72"/>
    <w:rsid w:val="00704AB2"/>
    <w:rsid w:val="00712331"/>
    <w:rsid w:val="00712808"/>
    <w:rsid w:val="007203BD"/>
    <w:rsid w:val="00720A1A"/>
    <w:rsid w:val="0072111B"/>
    <w:rsid w:val="00723F9D"/>
    <w:rsid w:val="0072494D"/>
    <w:rsid w:val="0072745F"/>
    <w:rsid w:val="0072780D"/>
    <w:rsid w:val="00730B07"/>
    <w:rsid w:val="00730B3C"/>
    <w:rsid w:val="00731752"/>
    <w:rsid w:val="0073637C"/>
    <w:rsid w:val="00740F55"/>
    <w:rsid w:val="00741555"/>
    <w:rsid w:val="00756380"/>
    <w:rsid w:val="00756939"/>
    <w:rsid w:val="00756D28"/>
    <w:rsid w:val="00756D62"/>
    <w:rsid w:val="0076314B"/>
    <w:rsid w:val="00765ED5"/>
    <w:rsid w:val="007664C3"/>
    <w:rsid w:val="00770B05"/>
    <w:rsid w:val="00777561"/>
    <w:rsid w:val="00782A29"/>
    <w:rsid w:val="007879B4"/>
    <w:rsid w:val="00797F71"/>
    <w:rsid w:val="007A1B83"/>
    <w:rsid w:val="007B5CF7"/>
    <w:rsid w:val="007B5FA6"/>
    <w:rsid w:val="007B7C31"/>
    <w:rsid w:val="007C3D4D"/>
    <w:rsid w:val="007C4747"/>
    <w:rsid w:val="007C4F7F"/>
    <w:rsid w:val="007C6DE8"/>
    <w:rsid w:val="007D335A"/>
    <w:rsid w:val="007D4963"/>
    <w:rsid w:val="007D7173"/>
    <w:rsid w:val="008078DA"/>
    <w:rsid w:val="008104AC"/>
    <w:rsid w:val="0081132B"/>
    <w:rsid w:val="00812426"/>
    <w:rsid w:val="00812CE4"/>
    <w:rsid w:val="008132CE"/>
    <w:rsid w:val="00814990"/>
    <w:rsid w:val="00816BCB"/>
    <w:rsid w:val="00817CB3"/>
    <w:rsid w:val="008212A0"/>
    <w:rsid w:val="00822157"/>
    <w:rsid w:val="00822DF9"/>
    <w:rsid w:val="008263EC"/>
    <w:rsid w:val="0083074D"/>
    <w:rsid w:val="00831929"/>
    <w:rsid w:val="00834821"/>
    <w:rsid w:val="00835453"/>
    <w:rsid w:val="0083648B"/>
    <w:rsid w:val="00837DFD"/>
    <w:rsid w:val="008414CF"/>
    <w:rsid w:val="00841F6F"/>
    <w:rsid w:val="00843159"/>
    <w:rsid w:val="008435A4"/>
    <w:rsid w:val="00843961"/>
    <w:rsid w:val="008472BB"/>
    <w:rsid w:val="00851C97"/>
    <w:rsid w:val="00852B31"/>
    <w:rsid w:val="00854288"/>
    <w:rsid w:val="00854BDC"/>
    <w:rsid w:val="00856F27"/>
    <w:rsid w:val="0086006A"/>
    <w:rsid w:val="00860AD4"/>
    <w:rsid w:val="00861479"/>
    <w:rsid w:val="00863B54"/>
    <w:rsid w:val="00863DAF"/>
    <w:rsid w:val="00871A5C"/>
    <w:rsid w:val="0087571E"/>
    <w:rsid w:val="00877820"/>
    <w:rsid w:val="00890240"/>
    <w:rsid w:val="008939AF"/>
    <w:rsid w:val="008A2041"/>
    <w:rsid w:val="008A3762"/>
    <w:rsid w:val="008A3852"/>
    <w:rsid w:val="008B0C7C"/>
    <w:rsid w:val="008B204B"/>
    <w:rsid w:val="008B3E9B"/>
    <w:rsid w:val="008B5012"/>
    <w:rsid w:val="008B7788"/>
    <w:rsid w:val="008C5187"/>
    <w:rsid w:val="008C5682"/>
    <w:rsid w:val="008C787E"/>
    <w:rsid w:val="008D6962"/>
    <w:rsid w:val="008E1CEA"/>
    <w:rsid w:val="008E35DF"/>
    <w:rsid w:val="008E4028"/>
    <w:rsid w:val="008E45AB"/>
    <w:rsid w:val="008E7228"/>
    <w:rsid w:val="008F3286"/>
    <w:rsid w:val="008F68CC"/>
    <w:rsid w:val="009022A3"/>
    <w:rsid w:val="00903536"/>
    <w:rsid w:val="0090541F"/>
    <w:rsid w:val="00905DE3"/>
    <w:rsid w:val="0091186B"/>
    <w:rsid w:val="00911FA5"/>
    <w:rsid w:val="009134B9"/>
    <w:rsid w:val="00922C7F"/>
    <w:rsid w:val="00935EB1"/>
    <w:rsid w:val="00936F7C"/>
    <w:rsid w:val="00940CB1"/>
    <w:rsid w:val="00941815"/>
    <w:rsid w:val="00943388"/>
    <w:rsid w:val="009464C8"/>
    <w:rsid w:val="009513A9"/>
    <w:rsid w:val="0095519D"/>
    <w:rsid w:val="00956234"/>
    <w:rsid w:val="009619E2"/>
    <w:rsid w:val="0096266B"/>
    <w:rsid w:val="0096446D"/>
    <w:rsid w:val="009647B8"/>
    <w:rsid w:val="00965E92"/>
    <w:rsid w:val="00966C39"/>
    <w:rsid w:val="00970114"/>
    <w:rsid w:val="009709DD"/>
    <w:rsid w:val="00975421"/>
    <w:rsid w:val="00976781"/>
    <w:rsid w:val="00976784"/>
    <w:rsid w:val="009827F4"/>
    <w:rsid w:val="00984B67"/>
    <w:rsid w:val="0098532E"/>
    <w:rsid w:val="00987397"/>
    <w:rsid w:val="0098789D"/>
    <w:rsid w:val="00990438"/>
    <w:rsid w:val="00990FB8"/>
    <w:rsid w:val="00991AF2"/>
    <w:rsid w:val="00993628"/>
    <w:rsid w:val="00993864"/>
    <w:rsid w:val="00994718"/>
    <w:rsid w:val="00997F0E"/>
    <w:rsid w:val="009A130D"/>
    <w:rsid w:val="009A220F"/>
    <w:rsid w:val="009A47C4"/>
    <w:rsid w:val="009A55C0"/>
    <w:rsid w:val="009A56E2"/>
    <w:rsid w:val="009A587A"/>
    <w:rsid w:val="009B1970"/>
    <w:rsid w:val="009B1AB8"/>
    <w:rsid w:val="009B1E35"/>
    <w:rsid w:val="009B247B"/>
    <w:rsid w:val="009B2EED"/>
    <w:rsid w:val="009B4B2C"/>
    <w:rsid w:val="009B51CC"/>
    <w:rsid w:val="009C1C93"/>
    <w:rsid w:val="009C3670"/>
    <w:rsid w:val="009C5C31"/>
    <w:rsid w:val="009C7330"/>
    <w:rsid w:val="009D22D2"/>
    <w:rsid w:val="009D2FD8"/>
    <w:rsid w:val="009D4362"/>
    <w:rsid w:val="009D70BE"/>
    <w:rsid w:val="009D7858"/>
    <w:rsid w:val="009E31EF"/>
    <w:rsid w:val="009E38BE"/>
    <w:rsid w:val="009E4FED"/>
    <w:rsid w:val="009F5C1D"/>
    <w:rsid w:val="009F6C9C"/>
    <w:rsid w:val="00A05BF0"/>
    <w:rsid w:val="00A10112"/>
    <w:rsid w:val="00A124A9"/>
    <w:rsid w:val="00A12BD6"/>
    <w:rsid w:val="00A1364C"/>
    <w:rsid w:val="00A1708F"/>
    <w:rsid w:val="00A20A1E"/>
    <w:rsid w:val="00A324FB"/>
    <w:rsid w:val="00A34DC4"/>
    <w:rsid w:val="00A41E64"/>
    <w:rsid w:val="00A41F97"/>
    <w:rsid w:val="00A42245"/>
    <w:rsid w:val="00A4279E"/>
    <w:rsid w:val="00A46230"/>
    <w:rsid w:val="00A5113A"/>
    <w:rsid w:val="00A51427"/>
    <w:rsid w:val="00A65968"/>
    <w:rsid w:val="00A671B8"/>
    <w:rsid w:val="00A71216"/>
    <w:rsid w:val="00A736CF"/>
    <w:rsid w:val="00A82271"/>
    <w:rsid w:val="00A85E89"/>
    <w:rsid w:val="00A90922"/>
    <w:rsid w:val="00A90A87"/>
    <w:rsid w:val="00A9757F"/>
    <w:rsid w:val="00AB0977"/>
    <w:rsid w:val="00AB511F"/>
    <w:rsid w:val="00AB7E65"/>
    <w:rsid w:val="00AC093E"/>
    <w:rsid w:val="00AC55E8"/>
    <w:rsid w:val="00AD02FE"/>
    <w:rsid w:val="00AD1FD1"/>
    <w:rsid w:val="00AD214C"/>
    <w:rsid w:val="00AD382C"/>
    <w:rsid w:val="00AE05C4"/>
    <w:rsid w:val="00AE0754"/>
    <w:rsid w:val="00AE1690"/>
    <w:rsid w:val="00AE2084"/>
    <w:rsid w:val="00AE2CF6"/>
    <w:rsid w:val="00AE5419"/>
    <w:rsid w:val="00AE5B83"/>
    <w:rsid w:val="00AE6AF8"/>
    <w:rsid w:val="00AF0609"/>
    <w:rsid w:val="00AF13F6"/>
    <w:rsid w:val="00AF3495"/>
    <w:rsid w:val="00AF5D07"/>
    <w:rsid w:val="00B028F7"/>
    <w:rsid w:val="00B05449"/>
    <w:rsid w:val="00B06D14"/>
    <w:rsid w:val="00B11E62"/>
    <w:rsid w:val="00B132E0"/>
    <w:rsid w:val="00B13B7D"/>
    <w:rsid w:val="00B13FD0"/>
    <w:rsid w:val="00B16AD7"/>
    <w:rsid w:val="00B17973"/>
    <w:rsid w:val="00B21DAE"/>
    <w:rsid w:val="00B3032E"/>
    <w:rsid w:val="00B31BBC"/>
    <w:rsid w:val="00B33F24"/>
    <w:rsid w:val="00B36AF3"/>
    <w:rsid w:val="00B4034B"/>
    <w:rsid w:val="00B4104A"/>
    <w:rsid w:val="00B419FB"/>
    <w:rsid w:val="00B43950"/>
    <w:rsid w:val="00B4475C"/>
    <w:rsid w:val="00B46989"/>
    <w:rsid w:val="00B4730A"/>
    <w:rsid w:val="00B50045"/>
    <w:rsid w:val="00B50B49"/>
    <w:rsid w:val="00B50CAA"/>
    <w:rsid w:val="00B518F3"/>
    <w:rsid w:val="00B52749"/>
    <w:rsid w:val="00B52DEE"/>
    <w:rsid w:val="00B63ED9"/>
    <w:rsid w:val="00B65A86"/>
    <w:rsid w:val="00B702D0"/>
    <w:rsid w:val="00B74904"/>
    <w:rsid w:val="00B74AEA"/>
    <w:rsid w:val="00B76BD7"/>
    <w:rsid w:val="00B76C94"/>
    <w:rsid w:val="00B778C1"/>
    <w:rsid w:val="00B77D61"/>
    <w:rsid w:val="00B8388C"/>
    <w:rsid w:val="00B918C4"/>
    <w:rsid w:val="00B9249B"/>
    <w:rsid w:val="00B9314A"/>
    <w:rsid w:val="00B942E0"/>
    <w:rsid w:val="00B96880"/>
    <w:rsid w:val="00B9757C"/>
    <w:rsid w:val="00BA1654"/>
    <w:rsid w:val="00BA41DD"/>
    <w:rsid w:val="00BA5B15"/>
    <w:rsid w:val="00BA6934"/>
    <w:rsid w:val="00BB0812"/>
    <w:rsid w:val="00BB1305"/>
    <w:rsid w:val="00BB577C"/>
    <w:rsid w:val="00BB5F35"/>
    <w:rsid w:val="00BB650A"/>
    <w:rsid w:val="00BB722F"/>
    <w:rsid w:val="00BC172C"/>
    <w:rsid w:val="00BC41D5"/>
    <w:rsid w:val="00BC4B29"/>
    <w:rsid w:val="00BC600F"/>
    <w:rsid w:val="00BC6270"/>
    <w:rsid w:val="00BC7975"/>
    <w:rsid w:val="00BD0287"/>
    <w:rsid w:val="00BD2DFC"/>
    <w:rsid w:val="00BD3794"/>
    <w:rsid w:val="00BD4DBD"/>
    <w:rsid w:val="00BD7E54"/>
    <w:rsid w:val="00BE10DB"/>
    <w:rsid w:val="00BE4D19"/>
    <w:rsid w:val="00BE7E80"/>
    <w:rsid w:val="00C00B3C"/>
    <w:rsid w:val="00C00FBD"/>
    <w:rsid w:val="00C013AB"/>
    <w:rsid w:val="00C056B3"/>
    <w:rsid w:val="00C145ED"/>
    <w:rsid w:val="00C2111A"/>
    <w:rsid w:val="00C22502"/>
    <w:rsid w:val="00C2686E"/>
    <w:rsid w:val="00C31260"/>
    <w:rsid w:val="00C3293C"/>
    <w:rsid w:val="00C472D8"/>
    <w:rsid w:val="00C47947"/>
    <w:rsid w:val="00C5092E"/>
    <w:rsid w:val="00C53A7F"/>
    <w:rsid w:val="00C53F92"/>
    <w:rsid w:val="00C55970"/>
    <w:rsid w:val="00C60D7A"/>
    <w:rsid w:val="00C64B2D"/>
    <w:rsid w:val="00C67F97"/>
    <w:rsid w:val="00C71B85"/>
    <w:rsid w:val="00C72561"/>
    <w:rsid w:val="00C73DEE"/>
    <w:rsid w:val="00C74F82"/>
    <w:rsid w:val="00C7578F"/>
    <w:rsid w:val="00C83F6A"/>
    <w:rsid w:val="00C84D92"/>
    <w:rsid w:val="00C85097"/>
    <w:rsid w:val="00C90EDB"/>
    <w:rsid w:val="00C927DF"/>
    <w:rsid w:val="00C94815"/>
    <w:rsid w:val="00CB089D"/>
    <w:rsid w:val="00CB196B"/>
    <w:rsid w:val="00CB358F"/>
    <w:rsid w:val="00CB3FB1"/>
    <w:rsid w:val="00CC0158"/>
    <w:rsid w:val="00CC2118"/>
    <w:rsid w:val="00CC23BF"/>
    <w:rsid w:val="00CC3D0D"/>
    <w:rsid w:val="00CD1370"/>
    <w:rsid w:val="00CD5F02"/>
    <w:rsid w:val="00CD6470"/>
    <w:rsid w:val="00CE6435"/>
    <w:rsid w:val="00CE6FDC"/>
    <w:rsid w:val="00CF6896"/>
    <w:rsid w:val="00D00A08"/>
    <w:rsid w:val="00D07335"/>
    <w:rsid w:val="00D15BF0"/>
    <w:rsid w:val="00D160D4"/>
    <w:rsid w:val="00D1632F"/>
    <w:rsid w:val="00D20819"/>
    <w:rsid w:val="00D211DE"/>
    <w:rsid w:val="00D22B3E"/>
    <w:rsid w:val="00D23BFC"/>
    <w:rsid w:val="00D26590"/>
    <w:rsid w:val="00D26F81"/>
    <w:rsid w:val="00D34B15"/>
    <w:rsid w:val="00D37EC8"/>
    <w:rsid w:val="00D4125C"/>
    <w:rsid w:val="00D429F2"/>
    <w:rsid w:val="00D50D1A"/>
    <w:rsid w:val="00D52A9B"/>
    <w:rsid w:val="00D53F5A"/>
    <w:rsid w:val="00D60DE7"/>
    <w:rsid w:val="00D67240"/>
    <w:rsid w:val="00D7139D"/>
    <w:rsid w:val="00D739EA"/>
    <w:rsid w:val="00D75D83"/>
    <w:rsid w:val="00D80370"/>
    <w:rsid w:val="00D80523"/>
    <w:rsid w:val="00D81927"/>
    <w:rsid w:val="00D82885"/>
    <w:rsid w:val="00D84D4A"/>
    <w:rsid w:val="00D9302D"/>
    <w:rsid w:val="00D932DD"/>
    <w:rsid w:val="00D958C9"/>
    <w:rsid w:val="00D95AAE"/>
    <w:rsid w:val="00D95E2C"/>
    <w:rsid w:val="00D95F8F"/>
    <w:rsid w:val="00DA067B"/>
    <w:rsid w:val="00DA7442"/>
    <w:rsid w:val="00DB2262"/>
    <w:rsid w:val="00DB3559"/>
    <w:rsid w:val="00DC039F"/>
    <w:rsid w:val="00DC5E59"/>
    <w:rsid w:val="00DD123D"/>
    <w:rsid w:val="00DD32F5"/>
    <w:rsid w:val="00DD6A58"/>
    <w:rsid w:val="00DE0780"/>
    <w:rsid w:val="00DE61AE"/>
    <w:rsid w:val="00DF3D90"/>
    <w:rsid w:val="00DF47A0"/>
    <w:rsid w:val="00E00E79"/>
    <w:rsid w:val="00E013EA"/>
    <w:rsid w:val="00E013F4"/>
    <w:rsid w:val="00E02225"/>
    <w:rsid w:val="00E02D46"/>
    <w:rsid w:val="00E03AC2"/>
    <w:rsid w:val="00E0482D"/>
    <w:rsid w:val="00E05D75"/>
    <w:rsid w:val="00E064B6"/>
    <w:rsid w:val="00E07EE4"/>
    <w:rsid w:val="00E1413E"/>
    <w:rsid w:val="00E16952"/>
    <w:rsid w:val="00E20536"/>
    <w:rsid w:val="00E24F39"/>
    <w:rsid w:val="00E27144"/>
    <w:rsid w:val="00E300FE"/>
    <w:rsid w:val="00E30398"/>
    <w:rsid w:val="00E3078F"/>
    <w:rsid w:val="00E313E9"/>
    <w:rsid w:val="00E32409"/>
    <w:rsid w:val="00E33E22"/>
    <w:rsid w:val="00E34D86"/>
    <w:rsid w:val="00E41461"/>
    <w:rsid w:val="00E42F0D"/>
    <w:rsid w:val="00E50A30"/>
    <w:rsid w:val="00E5360F"/>
    <w:rsid w:val="00E53C96"/>
    <w:rsid w:val="00E53DE7"/>
    <w:rsid w:val="00E57F9F"/>
    <w:rsid w:val="00E614EE"/>
    <w:rsid w:val="00E6367B"/>
    <w:rsid w:val="00E670DF"/>
    <w:rsid w:val="00E74AEF"/>
    <w:rsid w:val="00E82B1E"/>
    <w:rsid w:val="00E8385C"/>
    <w:rsid w:val="00E83CE5"/>
    <w:rsid w:val="00E83F69"/>
    <w:rsid w:val="00E842EC"/>
    <w:rsid w:val="00E85629"/>
    <w:rsid w:val="00E86A0C"/>
    <w:rsid w:val="00E925C0"/>
    <w:rsid w:val="00E9749E"/>
    <w:rsid w:val="00EA3B6C"/>
    <w:rsid w:val="00EA4107"/>
    <w:rsid w:val="00EA4F64"/>
    <w:rsid w:val="00EB21D6"/>
    <w:rsid w:val="00EB3177"/>
    <w:rsid w:val="00EB3CD7"/>
    <w:rsid w:val="00EC1492"/>
    <w:rsid w:val="00EC4646"/>
    <w:rsid w:val="00ED01B3"/>
    <w:rsid w:val="00ED1451"/>
    <w:rsid w:val="00ED21D1"/>
    <w:rsid w:val="00ED2427"/>
    <w:rsid w:val="00ED5BBC"/>
    <w:rsid w:val="00ED7C34"/>
    <w:rsid w:val="00EE1A1F"/>
    <w:rsid w:val="00EE2264"/>
    <w:rsid w:val="00EE2920"/>
    <w:rsid w:val="00EE376C"/>
    <w:rsid w:val="00EE4542"/>
    <w:rsid w:val="00EE5DF7"/>
    <w:rsid w:val="00EF17C5"/>
    <w:rsid w:val="00F050F9"/>
    <w:rsid w:val="00F0708E"/>
    <w:rsid w:val="00F1219D"/>
    <w:rsid w:val="00F126C6"/>
    <w:rsid w:val="00F132B7"/>
    <w:rsid w:val="00F1542B"/>
    <w:rsid w:val="00F15A75"/>
    <w:rsid w:val="00F16D2E"/>
    <w:rsid w:val="00F217D7"/>
    <w:rsid w:val="00F2765C"/>
    <w:rsid w:val="00F27DDA"/>
    <w:rsid w:val="00F33978"/>
    <w:rsid w:val="00F43019"/>
    <w:rsid w:val="00F4517B"/>
    <w:rsid w:val="00F451C4"/>
    <w:rsid w:val="00F461CD"/>
    <w:rsid w:val="00F52CED"/>
    <w:rsid w:val="00F5338F"/>
    <w:rsid w:val="00F54639"/>
    <w:rsid w:val="00F55256"/>
    <w:rsid w:val="00F7303F"/>
    <w:rsid w:val="00F7638E"/>
    <w:rsid w:val="00F77CDD"/>
    <w:rsid w:val="00F8231B"/>
    <w:rsid w:val="00F8237C"/>
    <w:rsid w:val="00F83A1A"/>
    <w:rsid w:val="00F83FAA"/>
    <w:rsid w:val="00F86602"/>
    <w:rsid w:val="00FA107C"/>
    <w:rsid w:val="00FA55F7"/>
    <w:rsid w:val="00FA5895"/>
    <w:rsid w:val="00FB0EBE"/>
    <w:rsid w:val="00FB50ED"/>
    <w:rsid w:val="00FB7189"/>
    <w:rsid w:val="00FD2971"/>
    <w:rsid w:val="00FD5B4B"/>
    <w:rsid w:val="00FD615E"/>
    <w:rsid w:val="00FD6599"/>
    <w:rsid w:val="00FE4336"/>
    <w:rsid w:val="00FE4615"/>
    <w:rsid w:val="00FE5094"/>
    <w:rsid w:val="00FF02EE"/>
    <w:rsid w:val="00FF6B1E"/>
    <w:rsid w:val="00FF7CE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1726E71D-6AB8-4DA2-96B1-D1BEE5CD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2494D"/>
    <w:pPr>
      <w:spacing w:after="120" w:line="360" w:lineRule="auto"/>
      <w:ind w:firstLine="720"/>
      <w:jc w:val="both"/>
    </w:pPr>
    <w:rPr>
      <w:sz w:val="24"/>
      <w:szCs w:val="24"/>
      <w:lang w:eastAsia="en-US"/>
    </w:rPr>
  </w:style>
  <w:style w:type="paragraph" w:styleId="Cmsor1">
    <w:name w:val="heading 1"/>
    <w:basedOn w:val="Norml"/>
    <w:next w:val="Norml"/>
    <w:link w:val="Cmsor1Char"/>
    <w:autoRedefine/>
    <w:uiPriority w:val="9"/>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rsid w:val="00E83CE5"/>
    <w:pPr>
      <w:keepNext/>
      <w:numPr>
        <w:ilvl w:val="1"/>
        <w:numId w:val="2"/>
      </w:numPr>
      <w:spacing w:before="240" w:after="60"/>
      <w:outlineLvl w:val="1"/>
    </w:pPr>
    <w:rPr>
      <w:rFonts w:cs="Arial"/>
      <w:b/>
      <w:bCs/>
      <w:iCs/>
      <w:sz w:val="32"/>
      <w:szCs w:val="28"/>
    </w:rPr>
  </w:style>
  <w:style w:type="paragraph" w:styleId="Cmsor3">
    <w:name w:val="heading 3"/>
    <w:basedOn w:val="Norml"/>
    <w:next w:val="Norml"/>
    <w:link w:val="Cmsor3Char"/>
    <w:autoRedefine/>
    <w:qFormat/>
    <w:rsid w:val="00D26590"/>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rsid w:val="005C24E1"/>
    <w:pPr>
      <w:keepNext/>
      <w:numPr>
        <w:ilvl w:val="3"/>
        <w:numId w:val="2"/>
      </w:numPr>
      <w:spacing w:before="240" w:after="60"/>
      <w:outlineLvl w:val="3"/>
    </w:pPr>
    <w:rPr>
      <w:b/>
      <w:bCs/>
      <w:szCs w:val="28"/>
    </w:rPr>
  </w:style>
  <w:style w:type="paragraph" w:styleId="Cmsor5">
    <w:name w:val="heading 5"/>
    <w:basedOn w:val="Norml"/>
    <w:next w:val="Norml"/>
    <w:qFormat/>
    <w:pPr>
      <w:numPr>
        <w:ilvl w:val="4"/>
        <w:numId w:val="2"/>
      </w:numPr>
      <w:spacing w:before="240" w:after="60"/>
      <w:outlineLvl w:val="4"/>
    </w:pPr>
    <w:rPr>
      <w:b/>
      <w:bCs/>
      <w:i/>
      <w:iCs/>
      <w:sz w:val="26"/>
      <w:szCs w:val="26"/>
    </w:rPr>
  </w:style>
  <w:style w:type="paragraph" w:styleId="Cmsor6">
    <w:name w:val="heading 6"/>
    <w:basedOn w:val="Norml"/>
    <w:next w:val="Norml"/>
    <w:qFormat/>
    <w:pPr>
      <w:numPr>
        <w:ilvl w:val="5"/>
        <w:numId w:val="2"/>
      </w:numPr>
      <w:spacing w:before="240" w:after="60"/>
      <w:outlineLvl w:val="5"/>
    </w:pPr>
    <w:rPr>
      <w:b/>
      <w:bCs/>
      <w:sz w:val="22"/>
      <w:szCs w:val="22"/>
    </w:rPr>
  </w:style>
  <w:style w:type="paragraph" w:styleId="Cmsor7">
    <w:name w:val="heading 7"/>
    <w:basedOn w:val="Norml"/>
    <w:next w:val="Norml"/>
    <w:qFormat/>
    <w:pPr>
      <w:numPr>
        <w:ilvl w:val="6"/>
        <w:numId w:val="2"/>
      </w:numPr>
      <w:spacing w:before="240" w:after="60"/>
      <w:outlineLvl w:val="6"/>
    </w:pPr>
  </w:style>
  <w:style w:type="paragraph" w:styleId="Cmsor8">
    <w:name w:val="heading 8"/>
    <w:basedOn w:val="Norml"/>
    <w:next w:val="Norml"/>
    <w:qFormat/>
    <w:pPr>
      <w:numPr>
        <w:ilvl w:val="7"/>
        <w:numId w:val="2"/>
      </w:numPr>
      <w:spacing w:before="240" w:after="60"/>
      <w:outlineLvl w:val="7"/>
    </w:pPr>
    <w:rPr>
      <w:i/>
      <w:iCs/>
    </w:rPr>
  </w:style>
  <w:style w:type="paragraph" w:styleId="Cmsor9">
    <w:name w:val="heading 9"/>
    <w:basedOn w:val="Norml"/>
    <w:next w:val="Norml"/>
    <w:qFormat/>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link w:val="llbChar"/>
    <w:uiPriority w:val="99"/>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uiPriority w:val="39"/>
    <w:rsid w:val="009C1C93"/>
    <w:pPr>
      <w:spacing w:after="0"/>
      <w:ind w:left="720" w:firstLine="0"/>
    </w:pPr>
  </w:style>
  <w:style w:type="paragraph" w:styleId="TJ5">
    <w:name w:val="toc 5"/>
    <w:basedOn w:val="Norml"/>
    <w:next w:val="Norml"/>
    <w:autoRedefine/>
    <w:uiPriority w:val="39"/>
    <w:rsid w:val="009C1C93"/>
    <w:pPr>
      <w:spacing w:after="0"/>
      <w:ind w:left="958" w:firstLine="0"/>
    </w:pPr>
  </w:style>
  <w:style w:type="paragraph" w:styleId="TJ6">
    <w:name w:val="toc 6"/>
    <w:basedOn w:val="Norml"/>
    <w:next w:val="Norml"/>
    <w:autoRedefine/>
    <w:uiPriority w:val="39"/>
    <w:rsid w:val="009C1C93"/>
    <w:pPr>
      <w:spacing w:after="0"/>
      <w:ind w:left="1202"/>
    </w:pPr>
  </w:style>
  <w:style w:type="paragraph" w:styleId="TJ7">
    <w:name w:val="toc 7"/>
    <w:basedOn w:val="Norml"/>
    <w:next w:val="Norml"/>
    <w:autoRedefine/>
    <w:uiPriority w:val="39"/>
    <w:pPr>
      <w:ind w:left="1440"/>
    </w:pPr>
  </w:style>
  <w:style w:type="paragraph" w:styleId="TJ8">
    <w:name w:val="toc 8"/>
    <w:basedOn w:val="Norml"/>
    <w:next w:val="Norml"/>
    <w:autoRedefine/>
    <w:uiPriority w:val="39"/>
    <w:pPr>
      <w:ind w:left="1680"/>
    </w:pPr>
  </w:style>
  <w:style w:type="paragraph" w:styleId="TJ9">
    <w:name w:val="toc 9"/>
    <w:basedOn w:val="Norml"/>
    <w:next w:val="Norml"/>
    <w:autoRedefine/>
    <w:uiPriority w:val="39"/>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0973A0"/>
    <w:pPr>
      <w:spacing w:before="120" w:after="240"/>
      <w:ind w:left="360"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8"/>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9"/>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uiPriority w:val="22"/>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Jegyzethivatkozs">
    <w:name w:val="annotation reference"/>
    <w:basedOn w:val="Bekezdsalapbettpusa"/>
    <w:rsid w:val="00630A92"/>
    <w:rPr>
      <w:sz w:val="16"/>
      <w:szCs w:val="16"/>
    </w:rPr>
  </w:style>
  <w:style w:type="paragraph" w:styleId="Jegyzetszveg">
    <w:name w:val="annotation text"/>
    <w:basedOn w:val="Norml"/>
    <w:link w:val="JegyzetszvegChar"/>
    <w:rsid w:val="00630A92"/>
    <w:pPr>
      <w:spacing w:line="240" w:lineRule="auto"/>
    </w:pPr>
    <w:rPr>
      <w:sz w:val="20"/>
      <w:szCs w:val="20"/>
    </w:rPr>
  </w:style>
  <w:style w:type="character" w:customStyle="1" w:styleId="JegyzetszvegChar">
    <w:name w:val="Jegyzetszöveg Char"/>
    <w:basedOn w:val="Bekezdsalapbettpusa"/>
    <w:link w:val="Jegyzetszveg"/>
    <w:rsid w:val="00630A92"/>
    <w:rPr>
      <w:lang w:eastAsia="en-US"/>
    </w:rPr>
  </w:style>
  <w:style w:type="paragraph" w:styleId="Megjegyzstrgya">
    <w:name w:val="annotation subject"/>
    <w:basedOn w:val="Jegyzetszveg"/>
    <w:next w:val="Jegyzetszveg"/>
    <w:link w:val="MegjegyzstrgyaChar"/>
    <w:rsid w:val="00630A92"/>
    <w:rPr>
      <w:b/>
      <w:bCs/>
    </w:rPr>
  </w:style>
  <w:style w:type="character" w:customStyle="1" w:styleId="MegjegyzstrgyaChar">
    <w:name w:val="Megjegyzés tárgya Char"/>
    <w:basedOn w:val="JegyzetszvegChar"/>
    <w:link w:val="Megjegyzstrgya"/>
    <w:rsid w:val="00630A92"/>
    <w:rPr>
      <w:b/>
      <w:bCs/>
      <w:lang w:eastAsia="en-US"/>
    </w:rPr>
  </w:style>
  <w:style w:type="character" w:customStyle="1" w:styleId="Cmsor1Char">
    <w:name w:val="Címsor 1 Char"/>
    <w:basedOn w:val="Bekezdsalapbettpusa"/>
    <w:link w:val="Cmsor1"/>
    <w:uiPriority w:val="9"/>
    <w:rsid w:val="009B2EED"/>
    <w:rPr>
      <w:rFonts w:cs="Arial"/>
      <w:b/>
      <w:bCs/>
      <w:kern w:val="32"/>
      <w:sz w:val="36"/>
      <w:szCs w:val="32"/>
      <w:lang w:eastAsia="en-US"/>
    </w:rPr>
  </w:style>
  <w:style w:type="paragraph" w:styleId="Irodalomjegyzk">
    <w:name w:val="Bibliography"/>
    <w:basedOn w:val="Norml"/>
    <w:next w:val="Norml"/>
    <w:uiPriority w:val="37"/>
    <w:unhideWhenUsed/>
    <w:rsid w:val="009B2EED"/>
    <w:pPr>
      <w:ind w:firstLine="0"/>
    </w:pPr>
    <w:rPr>
      <w:noProof/>
    </w:rPr>
  </w:style>
  <w:style w:type="paragraph" w:styleId="Vltozat">
    <w:name w:val="Revision"/>
    <w:hidden/>
    <w:uiPriority w:val="99"/>
    <w:semiHidden/>
    <w:rsid w:val="00F8237C"/>
    <w:rPr>
      <w:sz w:val="24"/>
      <w:szCs w:val="24"/>
      <w:lang w:eastAsia="en-US"/>
    </w:rPr>
  </w:style>
  <w:style w:type="character" w:styleId="Mrltotthiperhivatkozs">
    <w:name w:val="FollowedHyperlink"/>
    <w:basedOn w:val="Bekezdsalapbettpusa"/>
    <w:rsid w:val="00CC0158"/>
    <w:rPr>
      <w:color w:val="954F72" w:themeColor="followedHyperlink"/>
      <w:u w:val="single"/>
    </w:rPr>
  </w:style>
  <w:style w:type="character" w:customStyle="1" w:styleId="Feloldatlanmegemlts1">
    <w:name w:val="Feloldatlan megemlítés1"/>
    <w:basedOn w:val="Bekezdsalapbettpusa"/>
    <w:uiPriority w:val="99"/>
    <w:semiHidden/>
    <w:unhideWhenUsed/>
    <w:rsid w:val="00F55256"/>
    <w:rPr>
      <w:color w:val="605E5C"/>
      <w:shd w:val="clear" w:color="auto" w:fill="E1DFDD"/>
    </w:rPr>
  </w:style>
  <w:style w:type="paragraph" w:styleId="NormlWeb">
    <w:name w:val="Normal (Web)"/>
    <w:basedOn w:val="Norml"/>
    <w:uiPriority w:val="99"/>
    <w:unhideWhenUsed/>
    <w:rsid w:val="003E4C54"/>
    <w:pPr>
      <w:spacing w:before="100" w:beforeAutospacing="1" w:after="100" w:afterAutospacing="1" w:line="240" w:lineRule="auto"/>
      <w:ind w:firstLine="0"/>
      <w:jc w:val="left"/>
    </w:pPr>
    <w:rPr>
      <w:lang w:eastAsia="hu-HU"/>
    </w:rPr>
  </w:style>
  <w:style w:type="character" w:customStyle="1" w:styleId="Cmsor3Char">
    <w:name w:val="Címsor 3 Char"/>
    <w:basedOn w:val="Bekezdsalapbettpusa"/>
    <w:link w:val="Cmsor3"/>
    <w:rsid w:val="00D26590"/>
    <w:rPr>
      <w:rFonts w:cs="Arial"/>
      <w:b/>
      <w:bCs/>
      <w:sz w:val="28"/>
      <w:szCs w:val="26"/>
      <w:lang w:eastAsia="en-US"/>
    </w:rPr>
  </w:style>
  <w:style w:type="character" w:styleId="HTML-kd">
    <w:name w:val="HTML Code"/>
    <w:basedOn w:val="Bekezdsalapbettpusa"/>
    <w:uiPriority w:val="99"/>
    <w:unhideWhenUsed/>
    <w:rsid w:val="00CF6896"/>
    <w:rPr>
      <w:rFonts w:ascii="Courier New" w:eastAsia="Times New Roman" w:hAnsi="Courier New" w:cs="Courier New"/>
      <w:sz w:val="20"/>
      <w:szCs w:val="20"/>
    </w:rPr>
  </w:style>
  <w:style w:type="character" w:customStyle="1" w:styleId="citation-26">
    <w:name w:val="citation-26"/>
    <w:basedOn w:val="Bekezdsalapbettpusa"/>
    <w:rsid w:val="00ED2427"/>
  </w:style>
  <w:style w:type="character" w:customStyle="1" w:styleId="citation-25">
    <w:name w:val="citation-25"/>
    <w:basedOn w:val="Bekezdsalapbettpusa"/>
    <w:rsid w:val="00ED2427"/>
  </w:style>
  <w:style w:type="character" w:customStyle="1" w:styleId="citation-24">
    <w:name w:val="citation-24"/>
    <w:basedOn w:val="Bekezdsalapbettpusa"/>
    <w:rsid w:val="00ED2427"/>
  </w:style>
  <w:style w:type="character" w:customStyle="1" w:styleId="citation-23">
    <w:name w:val="citation-23"/>
    <w:basedOn w:val="Bekezdsalapbettpusa"/>
    <w:rsid w:val="00ED2427"/>
  </w:style>
  <w:style w:type="character" w:customStyle="1" w:styleId="ng-tns-c2582944297-259">
    <w:name w:val="ng-tns-c2582944297-259"/>
    <w:basedOn w:val="Bekezdsalapbettpusa"/>
    <w:rsid w:val="000458E9"/>
  </w:style>
  <w:style w:type="paragraph" w:styleId="HTML-kntformzott">
    <w:name w:val="HTML Preformatted"/>
    <w:basedOn w:val="Norml"/>
    <w:link w:val="HTML-kntformzottChar"/>
    <w:uiPriority w:val="99"/>
    <w:unhideWhenUsed/>
    <w:rsid w:val="00045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lang w:eastAsia="hu-HU"/>
    </w:rPr>
  </w:style>
  <w:style w:type="character" w:customStyle="1" w:styleId="HTML-kntformzottChar">
    <w:name w:val="HTML-ként formázott Char"/>
    <w:basedOn w:val="Bekezdsalapbettpusa"/>
    <w:link w:val="HTML-kntformzott"/>
    <w:uiPriority w:val="99"/>
    <w:rsid w:val="000458E9"/>
    <w:rPr>
      <w:rFonts w:ascii="Courier New" w:hAnsi="Courier New" w:cs="Courier New"/>
    </w:rPr>
  </w:style>
  <w:style w:type="character" w:customStyle="1" w:styleId="hljs-comment">
    <w:name w:val="hljs-comment"/>
    <w:basedOn w:val="Bekezdsalapbettpusa"/>
    <w:rsid w:val="000458E9"/>
  </w:style>
  <w:style w:type="character" w:customStyle="1" w:styleId="hljs-builtin">
    <w:name w:val="hljs-built_in"/>
    <w:basedOn w:val="Bekezdsalapbettpusa"/>
    <w:rsid w:val="000458E9"/>
  </w:style>
  <w:style w:type="character" w:customStyle="1" w:styleId="hljs-function">
    <w:name w:val="hljs-function"/>
    <w:basedOn w:val="Bekezdsalapbettpusa"/>
    <w:rsid w:val="000458E9"/>
  </w:style>
  <w:style w:type="character" w:customStyle="1" w:styleId="hljs-params">
    <w:name w:val="hljs-params"/>
    <w:basedOn w:val="Bekezdsalapbettpusa"/>
    <w:rsid w:val="000458E9"/>
  </w:style>
  <w:style w:type="character" w:customStyle="1" w:styleId="hljs-keyword">
    <w:name w:val="hljs-keyword"/>
    <w:basedOn w:val="Bekezdsalapbettpusa"/>
    <w:rsid w:val="000458E9"/>
  </w:style>
  <w:style w:type="character" w:customStyle="1" w:styleId="hljs-number">
    <w:name w:val="hljs-number"/>
    <w:basedOn w:val="Bekezdsalapbettpusa"/>
    <w:rsid w:val="000458E9"/>
  </w:style>
  <w:style w:type="character" w:customStyle="1" w:styleId="llbChar">
    <w:name w:val="Élőláb Char"/>
    <w:basedOn w:val="Bekezdsalapbettpusa"/>
    <w:link w:val="llb"/>
    <w:uiPriority w:val="99"/>
    <w:rsid w:val="004B161A"/>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0750">
      <w:bodyDiv w:val="1"/>
      <w:marLeft w:val="0"/>
      <w:marRight w:val="0"/>
      <w:marTop w:val="0"/>
      <w:marBottom w:val="0"/>
      <w:divBdr>
        <w:top w:val="none" w:sz="0" w:space="0" w:color="auto"/>
        <w:left w:val="none" w:sz="0" w:space="0" w:color="auto"/>
        <w:bottom w:val="none" w:sz="0" w:space="0" w:color="auto"/>
        <w:right w:val="none" w:sz="0" w:space="0" w:color="auto"/>
      </w:divBdr>
    </w:div>
    <w:div w:id="3948075">
      <w:bodyDiv w:val="1"/>
      <w:marLeft w:val="0"/>
      <w:marRight w:val="0"/>
      <w:marTop w:val="0"/>
      <w:marBottom w:val="0"/>
      <w:divBdr>
        <w:top w:val="none" w:sz="0" w:space="0" w:color="auto"/>
        <w:left w:val="none" w:sz="0" w:space="0" w:color="auto"/>
        <w:bottom w:val="none" w:sz="0" w:space="0" w:color="auto"/>
        <w:right w:val="none" w:sz="0" w:space="0" w:color="auto"/>
      </w:divBdr>
    </w:div>
    <w:div w:id="8258804">
      <w:bodyDiv w:val="1"/>
      <w:marLeft w:val="0"/>
      <w:marRight w:val="0"/>
      <w:marTop w:val="0"/>
      <w:marBottom w:val="0"/>
      <w:divBdr>
        <w:top w:val="none" w:sz="0" w:space="0" w:color="auto"/>
        <w:left w:val="none" w:sz="0" w:space="0" w:color="auto"/>
        <w:bottom w:val="none" w:sz="0" w:space="0" w:color="auto"/>
        <w:right w:val="none" w:sz="0" w:space="0" w:color="auto"/>
      </w:divBdr>
    </w:div>
    <w:div w:id="11340643">
      <w:bodyDiv w:val="1"/>
      <w:marLeft w:val="0"/>
      <w:marRight w:val="0"/>
      <w:marTop w:val="0"/>
      <w:marBottom w:val="0"/>
      <w:divBdr>
        <w:top w:val="none" w:sz="0" w:space="0" w:color="auto"/>
        <w:left w:val="none" w:sz="0" w:space="0" w:color="auto"/>
        <w:bottom w:val="none" w:sz="0" w:space="0" w:color="auto"/>
        <w:right w:val="none" w:sz="0" w:space="0" w:color="auto"/>
      </w:divBdr>
    </w:div>
    <w:div w:id="13656784">
      <w:bodyDiv w:val="1"/>
      <w:marLeft w:val="0"/>
      <w:marRight w:val="0"/>
      <w:marTop w:val="0"/>
      <w:marBottom w:val="0"/>
      <w:divBdr>
        <w:top w:val="none" w:sz="0" w:space="0" w:color="auto"/>
        <w:left w:val="none" w:sz="0" w:space="0" w:color="auto"/>
        <w:bottom w:val="none" w:sz="0" w:space="0" w:color="auto"/>
        <w:right w:val="none" w:sz="0" w:space="0" w:color="auto"/>
      </w:divBdr>
    </w:div>
    <w:div w:id="14161609">
      <w:bodyDiv w:val="1"/>
      <w:marLeft w:val="0"/>
      <w:marRight w:val="0"/>
      <w:marTop w:val="0"/>
      <w:marBottom w:val="0"/>
      <w:divBdr>
        <w:top w:val="none" w:sz="0" w:space="0" w:color="auto"/>
        <w:left w:val="none" w:sz="0" w:space="0" w:color="auto"/>
        <w:bottom w:val="none" w:sz="0" w:space="0" w:color="auto"/>
        <w:right w:val="none" w:sz="0" w:space="0" w:color="auto"/>
      </w:divBdr>
    </w:div>
    <w:div w:id="18901024">
      <w:bodyDiv w:val="1"/>
      <w:marLeft w:val="0"/>
      <w:marRight w:val="0"/>
      <w:marTop w:val="0"/>
      <w:marBottom w:val="0"/>
      <w:divBdr>
        <w:top w:val="none" w:sz="0" w:space="0" w:color="auto"/>
        <w:left w:val="none" w:sz="0" w:space="0" w:color="auto"/>
        <w:bottom w:val="none" w:sz="0" w:space="0" w:color="auto"/>
        <w:right w:val="none" w:sz="0" w:space="0" w:color="auto"/>
      </w:divBdr>
    </w:div>
    <w:div w:id="21325783">
      <w:bodyDiv w:val="1"/>
      <w:marLeft w:val="0"/>
      <w:marRight w:val="0"/>
      <w:marTop w:val="0"/>
      <w:marBottom w:val="0"/>
      <w:divBdr>
        <w:top w:val="none" w:sz="0" w:space="0" w:color="auto"/>
        <w:left w:val="none" w:sz="0" w:space="0" w:color="auto"/>
        <w:bottom w:val="none" w:sz="0" w:space="0" w:color="auto"/>
        <w:right w:val="none" w:sz="0" w:space="0" w:color="auto"/>
      </w:divBdr>
    </w:div>
    <w:div w:id="29573174">
      <w:bodyDiv w:val="1"/>
      <w:marLeft w:val="0"/>
      <w:marRight w:val="0"/>
      <w:marTop w:val="0"/>
      <w:marBottom w:val="0"/>
      <w:divBdr>
        <w:top w:val="none" w:sz="0" w:space="0" w:color="auto"/>
        <w:left w:val="none" w:sz="0" w:space="0" w:color="auto"/>
        <w:bottom w:val="none" w:sz="0" w:space="0" w:color="auto"/>
        <w:right w:val="none" w:sz="0" w:space="0" w:color="auto"/>
      </w:divBdr>
    </w:div>
    <w:div w:id="30961820">
      <w:bodyDiv w:val="1"/>
      <w:marLeft w:val="0"/>
      <w:marRight w:val="0"/>
      <w:marTop w:val="0"/>
      <w:marBottom w:val="0"/>
      <w:divBdr>
        <w:top w:val="none" w:sz="0" w:space="0" w:color="auto"/>
        <w:left w:val="none" w:sz="0" w:space="0" w:color="auto"/>
        <w:bottom w:val="none" w:sz="0" w:space="0" w:color="auto"/>
        <w:right w:val="none" w:sz="0" w:space="0" w:color="auto"/>
      </w:divBdr>
    </w:div>
    <w:div w:id="31000016">
      <w:bodyDiv w:val="1"/>
      <w:marLeft w:val="0"/>
      <w:marRight w:val="0"/>
      <w:marTop w:val="0"/>
      <w:marBottom w:val="0"/>
      <w:divBdr>
        <w:top w:val="none" w:sz="0" w:space="0" w:color="auto"/>
        <w:left w:val="none" w:sz="0" w:space="0" w:color="auto"/>
        <w:bottom w:val="none" w:sz="0" w:space="0" w:color="auto"/>
        <w:right w:val="none" w:sz="0" w:space="0" w:color="auto"/>
      </w:divBdr>
    </w:div>
    <w:div w:id="33121423">
      <w:bodyDiv w:val="1"/>
      <w:marLeft w:val="0"/>
      <w:marRight w:val="0"/>
      <w:marTop w:val="0"/>
      <w:marBottom w:val="0"/>
      <w:divBdr>
        <w:top w:val="none" w:sz="0" w:space="0" w:color="auto"/>
        <w:left w:val="none" w:sz="0" w:space="0" w:color="auto"/>
        <w:bottom w:val="none" w:sz="0" w:space="0" w:color="auto"/>
        <w:right w:val="none" w:sz="0" w:space="0" w:color="auto"/>
      </w:divBdr>
    </w:div>
    <w:div w:id="44529604">
      <w:bodyDiv w:val="1"/>
      <w:marLeft w:val="0"/>
      <w:marRight w:val="0"/>
      <w:marTop w:val="0"/>
      <w:marBottom w:val="0"/>
      <w:divBdr>
        <w:top w:val="none" w:sz="0" w:space="0" w:color="auto"/>
        <w:left w:val="none" w:sz="0" w:space="0" w:color="auto"/>
        <w:bottom w:val="none" w:sz="0" w:space="0" w:color="auto"/>
        <w:right w:val="none" w:sz="0" w:space="0" w:color="auto"/>
      </w:divBdr>
    </w:div>
    <w:div w:id="45184726">
      <w:bodyDiv w:val="1"/>
      <w:marLeft w:val="0"/>
      <w:marRight w:val="0"/>
      <w:marTop w:val="0"/>
      <w:marBottom w:val="0"/>
      <w:divBdr>
        <w:top w:val="none" w:sz="0" w:space="0" w:color="auto"/>
        <w:left w:val="none" w:sz="0" w:space="0" w:color="auto"/>
        <w:bottom w:val="none" w:sz="0" w:space="0" w:color="auto"/>
        <w:right w:val="none" w:sz="0" w:space="0" w:color="auto"/>
      </w:divBdr>
    </w:div>
    <w:div w:id="57637712">
      <w:bodyDiv w:val="1"/>
      <w:marLeft w:val="0"/>
      <w:marRight w:val="0"/>
      <w:marTop w:val="0"/>
      <w:marBottom w:val="0"/>
      <w:divBdr>
        <w:top w:val="none" w:sz="0" w:space="0" w:color="auto"/>
        <w:left w:val="none" w:sz="0" w:space="0" w:color="auto"/>
        <w:bottom w:val="none" w:sz="0" w:space="0" w:color="auto"/>
        <w:right w:val="none" w:sz="0" w:space="0" w:color="auto"/>
      </w:divBdr>
    </w:div>
    <w:div w:id="59793750">
      <w:bodyDiv w:val="1"/>
      <w:marLeft w:val="0"/>
      <w:marRight w:val="0"/>
      <w:marTop w:val="0"/>
      <w:marBottom w:val="0"/>
      <w:divBdr>
        <w:top w:val="none" w:sz="0" w:space="0" w:color="auto"/>
        <w:left w:val="none" w:sz="0" w:space="0" w:color="auto"/>
        <w:bottom w:val="none" w:sz="0" w:space="0" w:color="auto"/>
        <w:right w:val="none" w:sz="0" w:space="0" w:color="auto"/>
      </w:divBdr>
    </w:div>
    <w:div w:id="65615136">
      <w:bodyDiv w:val="1"/>
      <w:marLeft w:val="0"/>
      <w:marRight w:val="0"/>
      <w:marTop w:val="0"/>
      <w:marBottom w:val="0"/>
      <w:divBdr>
        <w:top w:val="none" w:sz="0" w:space="0" w:color="auto"/>
        <w:left w:val="none" w:sz="0" w:space="0" w:color="auto"/>
        <w:bottom w:val="none" w:sz="0" w:space="0" w:color="auto"/>
        <w:right w:val="none" w:sz="0" w:space="0" w:color="auto"/>
      </w:divBdr>
    </w:div>
    <w:div w:id="74209250">
      <w:bodyDiv w:val="1"/>
      <w:marLeft w:val="0"/>
      <w:marRight w:val="0"/>
      <w:marTop w:val="0"/>
      <w:marBottom w:val="0"/>
      <w:divBdr>
        <w:top w:val="none" w:sz="0" w:space="0" w:color="auto"/>
        <w:left w:val="none" w:sz="0" w:space="0" w:color="auto"/>
        <w:bottom w:val="none" w:sz="0" w:space="0" w:color="auto"/>
        <w:right w:val="none" w:sz="0" w:space="0" w:color="auto"/>
      </w:divBdr>
    </w:div>
    <w:div w:id="76639927">
      <w:bodyDiv w:val="1"/>
      <w:marLeft w:val="0"/>
      <w:marRight w:val="0"/>
      <w:marTop w:val="0"/>
      <w:marBottom w:val="0"/>
      <w:divBdr>
        <w:top w:val="none" w:sz="0" w:space="0" w:color="auto"/>
        <w:left w:val="none" w:sz="0" w:space="0" w:color="auto"/>
        <w:bottom w:val="none" w:sz="0" w:space="0" w:color="auto"/>
        <w:right w:val="none" w:sz="0" w:space="0" w:color="auto"/>
      </w:divBdr>
    </w:div>
    <w:div w:id="89281517">
      <w:bodyDiv w:val="1"/>
      <w:marLeft w:val="0"/>
      <w:marRight w:val="0"/>
      <w:marTop w:val="0"/>
      <w:marBottom w:val="0"/>
      <w:divBdr>
        <w:top w:val="none" w:sz="0" w:space="0" w:color="auto"/>
        <w:left w:val="none" w:sz="0" w:space="0" w:color="auto"/>
        <w:bottom w:val="none" w:sz="0" w:space="0" w:color="auto"/>
        <w:right w:val="none" w:sz="0" w:space="0" w:color="auto"/>
      </w:divBdr>
    </w:div>
    <w:div w:id="89357556">
      <w:bodyDiv w:val="1"/>
      <w:marLeft w:val="0"/>
      <w:marRight w:val="0"/>
      <w:marTop w:val="0"/>
      <w:marBottom w:val="0"/>
      <w:divBdr>
        <w:top w:val="none" w:sz="0" w:space="0" w:color="auto"/>
        <w:left w:val="none" w:sz="0" w:space="0" w:color="auto"/>
        <w:bottom w:val="none" w:sz="0" w:space="0" w:color="auto"/>
        <w:right w:val="none" w:sz="0" w:space="0" w:color="auto"/>
      </w:divBdr>
      <w:divsChild>
        <w:div w:id="1189488189">
          <w:marLeft w:val="0"/>
          <w:marRight w:val="0"/>
          <w:marTop w:val="0"/>
          <w:marBottom w:val="0"/>
          <w:divBdr>
            <w:top w:val="none" w:sz="0" w:space="0" w:color="auto"/>
            <w:left w:val="none" w:sz="0" w:space="0" w:color="auto"/>
            <w:bottom w:val="none" w:sz="0" w:space="0" w:color="auto"/>
            <w:right w:val="none" w:sz="0" w:space="0" w:color="auto"/>
          </w:divBdr>
          <w:divsChild>
            <w:div w:id="97797101">
              <w:marLeft w:val="0"/>
              <w:marRight w:val="0"/>
              <w:marTop w:val="0"/>
              <w:marBottom w:val="0"/>
              <w:divBdr>
                <w:top w:val="none" w:sz="0" w:space="0" w:color="auto"/>
                <w:left w:val="none" w:sz="0" w:space="0" w:color="auto"/>
                <w:bottom w:val="none" w:sz="0" w:space="0" w:color="auto"/>
                <w:right w:val="none" w:sz="0" w:space="0" w:color="auto"/>
              </w:divBdr>
            </w:div>
            <w:div w:id="115606126">
              <w:marLeft w:val="0"/>
              <w:marRight w:val="0"/>
              <w:marTop w:val="0"/>
              <w:marBottom w:val="0"/>
              <w:divBdr>
                <w:top w:val="none" w:sz="0" w:space="0" w:color="auto"/>
                <w:left w:val="none" w:sz="0" w:space="0" w:color="auto"/>
                <w:bottom w:val="none" w:sz="0" w:space="0" w:color="auto"/>
                <w:right w:val="none" w:sz="0" w:space="0" w:color="auto"/>
              </w:divBdr>
            </w:div>
            <w:div w:id="774985656">
              <w:marLeft w:val="0"/>
              <w:marRight w:val="0"/>
              <w:marTop w:val="0"/>
              <w:marBottom w:val="0"/>
              <w:divBdr>
                <w:top w:val="none" w:sz="0" w:space="0" w:color="auto"/>
                <w:left w:val="none" w:sz="0" w:space="0" w:color="auto"/>
                <w:bottom w:val="none" w:sz="0" w:space="0" w:color="auto"/>
                <w:right w:val="none" w:sz="0" w:space="0" w:color="auto"/>
              </w:divBdr>
            </w:div>
            <w:div w:id="1561749196">
              <w:marLeft w:val="0"/>
              <w:marRight w:val="0"/>
              <w:marTop w:val="0"/>
              <w:marBottom w:val="0"/>
              <w:divBdr>
                <w:top w:val="none" w:sz="0" w:space="0" w:color="auto"/>
                <w:left w:val="none" w:sz="0" w:space="0" w:color="auto"/>
                <w:bottom w:val="none" w:sz="0" w:space="0" w:color="auto"/>
                <w:right w:val="none" w:sz="0" w:space="0" w:color="auto"/>
              </w:divBdr>
            </w:div>
            <w:div w:id="1220745135">
              <w:marLeft w:val="0"/>
              <w:marRight w:val="0"/>
              <w:marTop w:val="0"/>
              <w:marBottom w:val="0"/>
              <w:divBdr>
                <w:top w:val="none" w:sz="0" w:space="0" w:color="auto"/>
                <w:left w:val="none" w:sz="0" w:space="0" w:color="auto"/>
                <w:bottom w:val="none" w:sz="0" w:space="0" w:color="auto"/>
                <w:right w:val="none" w:sz="0" w:space="0" w:color="auto"/>
              </w:divBdr>
            </w:div>
            <w:div w:id="845170160">
              <w:marLeft w:val="0"/>
              <w:marRight w:val="0"/>
              <w:marTop w:val="0"/>
              <w:marBottom w:val="0"/>
              <w:divBdr>
                <w:top w:val="none" w:sz="0" w:space="0" w:color="auto"/>
                <w:left w:val="none" w:sz="0" w:space="0" w:color="auto"/>
                <w:bottom w:val="none" w:sz="0" w:space="0" w:color="auto"/>
                <w:right w:val="none" w:sz="0" w:space="0" w:color="auto"/>
              </w:divBdr>
            </w:div>
            <w:div w:id="936644456">
              <w:marLeft w:val="0"/>
              <w:marRight w:val="0"/>
              <w:marTop w:val="0"/>
              <w:marBottom w:val="0"/>
              <w:divBdr>
                <w:top w:val="none" w:sz="0" w:space="0" w:color="auto"/>
                <w:left w:val="none" w:sz="0" w:space="0" w:color="auto"/>
                <w:bottom w:val="none" w:sz="0" w:space="0" w:color="auto"/>
                <w:right w:val="none" w:sz="0" w:space="0" w:color="auto"/>
              </w:divBdr>
            </w:div>
            <w:div w:id="383453864">
              <w:marLeft w:val="0"/>
              <w:marRight w:val="0"/>
              <w:marTop w:val="0"/>
              <w:marBottom w:val="0"/>
              <w:divBdr>
                <w:top w:val="none" w:sz="0" w:space="0" w:color="auto"/>
                <w:left w:val="none" w:sz="0" w:space="0" w:color="auto"/>
                <w:bottom w:val="none" w:sz="0" w:space="0" w:color="auto"/>
                <w:right w:val="none" w:sz="0" w:space="0" w:color="auto"/>
              </w:divBdr>
            </w:div>
            <w:div w:id="1652632572">
              <w:marLeft w:val="0"/>
              <w:marRight w:val="0"/>
              <w:marTop w:val="0"/>
              <w:marBottom w:val="0"/>
              <w:divBdr>
                <w:top w:val="none" w:sz="0" w:space="0" w:color="auto"/>
                <w:left w:val="none" w:sz="0" w:space="0" w:color="auto"/>
                <w:bottom w:val="none" w:sz="0" w:space="0" w:color="auto"/>
                <w:right w:val="none" w:sz="0" w:space="0" w:color="auto"/>
              </w:divBdr>
            </w:div>
            <w:div w:id="47120513">
              <w:marLeft w:val="0"/>
              <w:marRight w:val="0"/>
              <w:marTop w:val="0"/>
              <w:marBottom w:val="0"/>
              <w:divBdr>
                <w:top w:val="none" w:sz="0" w:space="0" w:color="auto"/>
                <w:left w:val="none" w:sz="0" w:space="0" w:color="auto"/>
                <w:bottom w:val="none" w:sz="0" w:space="0" w:color="auto"/>
                <w:right w:val="none" w:sz="0" w:space="0" w:color="auto"/>
              </w:divBdr>
            </w:div>
            <w:div w:id="1741757751">
              <w:marLeft w:val="0"/>
              <w:marRight w:val="0"/>
              <w:marTop w:val="0"/>
              <w:marBottom w:val="0"/>
              <w:divBdr>
                <w:top w:val="none" w:sz="0" w:space="0" w:color="auto"/>
                <w:left w:val="none" w:sz="0" w:space="0" w:color="auto"/>
                <w:bottom w:val="none" w:sz="0" w:space="0" w:color="auto"/>
                <w:right w:val="none" w:sz="0" w:space="0" w:color="auto"/>
              </w:divBdr>
            </w:div>
            <w:div w:id="1452169897">
              <w:marLeft w:val="0"/>
              <w:marRight w:val="0"/>
              <w:marTop w:val="0"/>
              <w:marBottom w:val="0"/>
              <w:divBdr>
                <w:top w:val="none" w:sz="0" w:space="0" w:color="auto"/>
                <w:left w:val="none" w:sz="0" w:space="0" w:color="auto"/>
                <w:bottom w:val="none" w:sz="0" w:space="0" w:color="auto"/>
                <w:right w:val="none" w:sz="0" w:space="0" w:color="auto"/>
              </w:divBdr>
            </w:div>
            <w:div w:id="448820903">
              <w:marLeft w:val="0"/>
              <w:marRight w:val="0"/>
              <w:marTop w:val="0"/>
              <w:marBottom w:val="0"/>
              <w:divBdr>
                <w:top w:val="none" w:sz="0" w:space="0" w:color="auto"/>
                <w:left w:val="none" w:sz="0" w:space="0" w:color="auto"/>
                <w:bottom w:val="none" w:sz="0" w:space="0" w:color="auto"/>
                <w:right w:val="none" w:sz="0" w:space="0" w:color="auto"/>
              </w:divBdr>
            </w:div>
            <w:div w:id="76371229">
              <w:marLeft w:val="0"/>
              <w:marRight w:val="0"/>
              <w:marTop w:val="0"/>
              <w:marBottom w:val="0"/>
              <w:divBdr>
                <w:top w:val="none" w:sz="0" w:space="0" w:color="auto"/>
                <w:left w:val="none" w:sz="0" w:space="0" w:color="auto"/>
                <w:bottom w:val="none" w:sz="0" w:space="0" w:color="auto"/>
                <w:right w:val="none" w:sz="0" w:space="0" w:color="auto"/>
              </w:divBdr>
            </w:div>
            <w:div w:id="1595547990">
              <w:marLeft w:val="0"/>
              <w:marRight w:val="0"/>
              <w:marTop w:val="0"/>
              <w:marBottom w:val="0"/>
              <w:divBdr>
                <w:top w:val="none" w:sz="0" w:space="0" w:color="auto"/>
                <w:left w:val="none" w:sz="0" w:space="0" w:color="auto"/>
                <w:bottom w:val="none" w:sz="0" w:space="0" w:color="auto"/>
                <w:right w:val="none" w:sz="0" w:space="0" w:color="auto"/>
              </w:divBdr>
            </w:div>
            <w:div w:id="20786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0388">
      <w:bodyDiv w:val="1"/>
      <w:marLeft w:val="0"/>
      <w:marRight w:val="0"/>
      <w:marTop w:val="0"/>
      <w:marBottom w:val="0"/>
      <w:divBdr>
        <w:top w:val="none" w:sz="0" w:space="0" w:color="auto"/>
        <w:left w:val="none" w:sz="0" w:space="0" w:color="auto"/>
        <w:bottom w:val="none" w:sz="0" w:space="0" w:color="auto"/>
        <w:right w:val="none" w:sz="0" w:space="0" w:color="auto"/>
      </w:divBdr>
    </w:div>
    <w:div w:id="98070946">
      <w:bodyDiv w:val="1"/>
      <w:marLeft w:val="0"/>
      <w:marRight w:val="0"/>
      <w:marTop w:val="0"/>
      <w:marBottom w:val="0"/>
      <w:divBdr>
        <w:top w:val="none" w:sz="0" w:space="0" w:color="auto"/>
        <w:left w:val="none" w:sz="0" w:space="0" w:color="auto"/>
        <w:bottom w:val="none" w:sz="0" w:space="0" w:color="auto"/>
        <w:right w:val="none" w:sz="0" w:space="0" w:color="auto"/>
      </w:divBdr>
    </w:div>
    <w:div w:id="99378140">
      <w:bodyDiv w:val="1"/>
      <w:marLeft w:val="0"/>
      <w:marRight w:val="0"/>
      <w:marTop w:val="0"/>
      <w:marBottom w:val="0"/>
      <w:divBdr>
        <w:top w:val="none" w:sz="0" w:space="0" w:color="auto"/>
        <w:left w:val="none" w:sz="0" w:space="0" w:color="auto"/>
        <w:bottom w:val="none" w:sz="0" w:space="0" w:color="auto"/>
        <w:right w:val="none" w:sz="0" w:space="0" w:color="auto"/>
      </w:divBdr>
    </w:div>
    <w:div w:id="113057313">
      <w:bodyDiv w:val="1"/>
      <w:marLeft w:val="0"/>
      <w:marRight w:val="0"/>
      <w:marTop w:val="0"/>
      <w:marBottom w:val="0"/>
      <w:divBdr>
        <w:top w:val="none" w:sz="0" w:space="0" w:color="auto"/>
        <w:left w:val="none" w:sz="0" w:space="0" w:color="auto"/>
        <w:bottom w:val="none" w:sz="0" w:space="0" w:color="auto"/>
        <w:right w:val="none" w:sz="0" w:space="0" w:color="auto"/>
      </w:divBdr>
    </w:div>
    <w:div w:id="116335958">
      <w:bodyDiv w:val="1"/>
      <w:marLeft w:val="0"/>
      <w:marRight w:val="0"/>
      <w:marTop w:val="0"/>
      <w:marBottom w:val="0"/>
      <w:divBdr>
        <w:top w:val="none" w:sz="0" w:space="0" w:color="auto"/>
        <w:left w:val="none" w:sz="0" w:space="0" w:color="auto"/>
        <w:bottom w:val="none" w:sz="0" w:space="0" w:color="auto"/>
        <w:right w:val="none" w:sz="0" w:space="0" w:color="auto"/>
      </w:divBdr>
    </w:div>
    <w:div w:id="124810879">
      <w:bodyDiv w:val="1"/>
      <w:marLeft w:val="0"/>
      <w:marRight w:val="0"/>
      <w:marTop w:val="0"/>
      <w:marBottom w:val="0"/>
      <w:divBdr>
        <w:top w:val="none" w:sz="0" w:space="0" w:color="auto"/>
        <w:left w:val="none" w:sz="0" w:space="0" w:color="auto"/>
        <w:bottom w:val="none" w:sz="0" w:space="0" w:color="auto"/>
        <w:right w:val="none" w:sz="0" w:space="0" w:color="auto"/>
      </w:divBdr>
    </w:div>
    <w:div w:id="133451127">
      <w:bodyDiv w:val="1"/>
      <w:marLeft w:val="0"/>
      <w:marRight w:val="0"/>
      <w:marTop w:val="0"/>
      <w:marBottom w:val="0"/>
      <w:divBdr>
        <w:top w:val="none" w:sz="0" w:space="0" w:color="auto"/>
        <w:left w:val="none" w:sz="0" w:space="0" w:color="auto"/>
        <w:bottom w:val="none" w:sz="0" w:space="0" w:color="auto"/>
        <w:right w:val="none" w:sz="0" w:space="0" w:color="auto"/>
      </w:divBdr>
    </w:div>
    <w:div w:id="138348598">
      <w:bodyDiv w:val="1"/>
      <w:marLeft w:val="0"/>
      <w:marRight w:val="0"/>
      <w:marTop w:val="0"/>
      <w:marBottom w:val="0"/>
      <w:divBdr>
        <w:top w:val="none" w:sz="0" w:space="0" w:color="auto"/>
        <w:left w:val="none" w:sz="0" w:space="0" w:color="auto"/>
        <w:bottom w:val="none" w:sz="0" w:space="0" w:color="auto"/>
        <w:right w:val="none" w:sz="0" w:space="0" w:color="auto"/>
      </w:divBdr>
    </w:div>
    <w:div w:id="139543953">
      <w:bodyDiv w:val="1"/>
      <w:marLeft w:val="0"/>
      <w:marRight w:val="0"/>
      <w:marTop w:val="0"/>
      <w:marBottom w:val="0"/>
      <w:divBdr>
        <w:top w:val="none" w:sz="0" w:space="0" w:color="auto"/>
        <w:left w:val="none" w:sz="0" w:space="0" w:color="auto"/>
        <w:bottom w:val="none" w:sz="0" w:space="0" w:color="auto"/>
        <w:right w:val="none" w:sz="0" w:space="0" w:color="auto"/>
      </w:divBdr>
    </w:div>
    <w:div w:id="144204920">
      <w:bodyDiv w:val="1"/>
      <w:marLeft w:val="0"/>
      <w:marRight w:val="0"/>
      <w:marTop w:val="0"/>
      <w:marBottom w:val="0"/>
      <w:divBdr>
        <w:top w:val="none" w:sz="0" w:space="0" w:color="auto"/>
        <w:left w:val="none" w:sz="0" w:space="0" w:color="auto"/>
        <w:bottom w:val="none" w:sz="0" w:space="0" w:color="auto"/>
        <w:right w:val="none" w:sz="0" w:space="0" w:color="auto"/>
      </w:divBdr>
    </w:div>
    <w:div w:id="151071361">
      <w:bodyDiv w:val="1"/>
      <w:marLeft w:val="0"/>
      <w:marRight w:val="0"/>
      <w:marTop w:val="0"/>
      <w:marBottom w:val="0"/>
      <w:divBdr>
        <w:top w:val="none" w:sz="0" w:space="0" w:color="auto"/>
        <w:left w:val="none" w:sz="0" w:space="0" w:color="auto"/>
        <w:bottom w:val="none" w:sz="0" w:space="0" w:color="auto"/>
        <w:right w:val="none" w:sz="0" w:space="0" w:color="auto"/>
      </w:divBdr>
    </w:div>
    <w:div w:id="157114451">
      <w:bodyDiv w:val="1"/>
      <w:marLeft w:val="0"/>
      <w:marRight w:val="0"/>
      <w:marTop w:val="0"/>
      <w:marBottom w:val="0"/>
      <w:divBdr>
        <w:top w:val="none" w:sz="0" w:space="0" w:color="auto"/>
        <w:left w:val="none" w:sz="0" w:space="0" w:color="auto"/>
        <w:bottom w:val="none" w:sz="0" w:space="0" w:color="auto"/>
        <w:right w:val="none" w:sz="0" w:space="0" w:color="auto"/>
      </w:divBdr>
      <w:divsChild>
        <w:div w:id="2094235441">
          <w:marLeft w:val="0"/>
          <w:marRight w:val="0"/>
          <w:marTop w:val="0"/>
          <w:marBottom w:val="0"/>
          <w:divBdr>
            <w:top w:val="none" w:sz="0" w:space="0" w:color="auto"/>
            <w:left w:val="none" w:sz="0" w:space="0" w:color="auto"/>
            <w:bottom w:val="none" w:sz="0" w:space="0" w:color="auto"/>
            <w:right w:val="none" w:sz="0" w:space="0" w:color="auto"/>
          </w:divBdr>
          <w:divsChild>
            <w:div w:id="639504859">
              <w:marLeft w:val="0"/>
              <w:marRight w:val="0"/>
              <w:marTop w:val="0"/>
              <w:marBottom w:val="0"/>
              <w:divBdr>
                <w:top w:val="none" w:sz="0" w:space="0" w:color="auto"/>
                <w:left w:val="none" w:sz="0" w:space="0" w:color="auto"/>
                <w:bottom w:val="none" w:sz="0" w:space="0" w:color="auto"/>
                <w:right w:val="none" w:sz="0" w:space="0" w:color="auto"/>
              </w:divBdr>
            </w:div>
            <w:div w:id="1705249896">
              <w:marLeft w:val="0"/>
              <w:marRight w:val="0"/>
              <w:marTop w:val="0"/>
              <w:marBottom w:val="0"/>
              <w:divBdr>
                <w:top w:val="none" w:sz="0" w:space="0" w:color="auto"/>
                <w:left w:val="none" w:sz="0" w:space="0" w:color="auto"/>
                <w:bottom w:val="none" w:sz="0" w:space="0" w:color="auto"/>
                <w:right w:val="none" w:sz="0" w:space="0" w:color="auto"/>
              </w:divBdr>
              <w:divsChild>
                <w:div w:id="790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07035">
      <w:bodyDiv w:val="1"/>
      <w:marLeft w:val="0"/>
      <w:marRight w:val="0"/>
      <w:marTop w:val="0"/>
      <w:marBottom w:val="0"/>
      <w:divBdr>
        <w:top w:val="none" w:sz="0" w:space="0" w:color="auto"/>
        <w:left w:val="none" w:sz="0" w:space="0" w:color="auto"/>
        <w:bottom w:val="none" w:sz="0" w:space="0" w:color="auto"/>
        <w:right w:val="none" w:sz="0" w:space="0" w:color="auto"/>
      </w:divBdr>
      <w:divsChild>
        <w:div w:id="820314170">
          <w:marLeft w:val="0"/>
          <w:marRight w:val="0"/>
          <w:marTop w:val="0"/>
          <w:marBottom w:val="0"/>
          <w:divBdr>
            <w:top w:val="none" w:sz="0" w:space="0" w:color="auto"/>
            <w:left w:val="none" w:sz="0" w:space="0" w:color="auto"/>
            <w:bottom w:val="none" w:sz="0" w:space="0" w:color="auto"/>
            <w:right w:val="none" w:sz="0" w:space="0" w:color="auto"/>
          </w:divBdr>
          <w:divsChild>
            <w:div w:id="147329163">
              <w:marLeft w:val="0"/>
              <w:marRight w:val="0"/>
              <w:marTop w:val="0"/>
              <w:marBottom w:val="0"/>
              <w:divBdr>
                <w:top w:val="none" w:sz="0" w:space="0" w:color="auto"/>
                <w:left w:val="none" w:sz="0" w:space="0" w:color="auto"/>
                <w:bottom w:val="none" w:sz="0" w:space="0" w:color="auto"/>
                <w:right w:val="none" w:sz="0" w:space="0" w:color="auto"/>
              </w:divBdr>
              <w:divsChild>
                <w:div w:id="939725308">
                  <w:marLeft w:val="0"/>
                  <w:marRight w:val="0"/>
                  <w:marTop w:val="0"/>
                  <w:marBottom w:val="0"/>
                  <w:divBdr>
                    <w:top w:val="none" w:sz="0" w:space="0" w:color="auto"/>
                    <w:left w:val="none" w:sz="0" w:space="0" w:color="auto"/>
                    <w:bottom w:val="none" w:sz="0" w:space="0" w:color="auto"/>
                    <w:right w:val="none" w:sz="0" w:space="0" w:color="auto"/>
                  </w:divBdr>
                  <w:divsChild>
                    <w:div w:id="17479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21832">
          <w:marLeft w:val="0"/>
          <w:marRight w:val="0"/>
          <w:marTop w:val="0"/>
          <w:marBottom w:val="0"/>
          <w:divBdr>
            <w:top w:val="none" w:sz="0" w:space="0" w:color="auto"/>
            <w:left w:val="none" w:sz="0" w:space="0" w:color="auto"/>
            <w:bottom w:val="none" w:sz="0" w:space="0" w:color="auto"/>
            <w:right w:val="none" w:sz="0" w:space="0" w:color="auto"/>
          </w:divBdr>
          <w:divsChild>
            <w:div w:id="882594364">
              <w:marLeft w:val="0"/>
              <w:marRight w:val="0"/>
              <w:marTop w:val="0"/>
              <w:marBottom w:val="0"/>
              <w:divBdr>
                <w:top w:val="none" w:sz="0" w:space="0" w:color="auto"/>
                <w:left w:val="none" w:sz="0" w:space="0" w:color="auto"/>
                <w:bottom w:val="none" w:sz="0" w:space="0" w:color="auto"/>
                <w:right w:val="none" w:sz="0" w:space="0" w:color="auto"/>
              </w:divBdr>
              <w:divsChild>
                <w:div w:id="1843935240">
                  <w:marLeft w:val="0"/>
                  <w:marRight w:val="0"/>
                  <w:marTop w:val="0"/>
                  <w:marBottom w:val="0"/>
                  <w:divBdr>
                    <w:top w:val="none" w:sz="0" w:space="0" w:color="auto"/>
                    <w:left w:val="none" w:sz="0" w:space="0" w:color="auto"/>
                    <w:bottom w:val="none" w:sz="0" w:space="0" w:color="auto"/>
                    <w:right w:val="none" w:sz="0" w:space="0" w:color="auto"/>
                  </w:divBdr>
                  <w:divsChild>
                    <w:div w:id="2325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835564">
          <w:marLeft w:val="0"/>
          <w:marRight w:val="0"/>
          <w:marTop w:val="0"/>
          <w:marBottom w:val="0"/>
          <w:divBdr>
            <w:top w:val="none" w:sz="0" w:space="0" w:color="auto"/>
            <w:left w:val="none" w:sz="0" w:space="0" w:color="auto"/>
            <w:bottom w:val="none" w:sz="0" w:space="0" w:color="auto"/>
            <w:right w:val="none" w:sz="0" w:space="0" w:color="auto"/>
          </w:divBdr>
          <w:divsChild>
            <w:div w:id="1356148625">
              <w:marLeft w:val="0"/>
              <w:marRight w:val="0"/>
              <w:marTop w:val="0"/>
              <w:marBottom w:val="0"/>
              <w:divBdr>
                <w:top w:val="none" w:sz="0" w:space="0" w:color="auto"/>
                <w:left w:val="none" w:sz="0" w:space="0" w:color="auto"/>
                <w:bottom w:val="none" w:sz="0" w:space="0" w:color="auto"/>
                <w:right w:val="none" w:sz="0" w:space="0" w:color="auto"/>
              </w:divBdr>
              <w:divsChild>
                <w:div w:id="1844707850">
                  <w:marLeft w:val="0"/>
                  <w:marRight w:val="0"/>
                  <w:marTop w:val="0"/>
                  <w:marBottom w:val="0"/>
                  <w:divBdr>
                    <w:top w:val="none" w:sz="0" w:space="0" w:color="auto"/>
                    <w:left w:val="none" w:sz="0" w:space="0" w:color="auto"/>
                    <w:bottom w:val="none" w:sz="0" w:space="0" w:color="auto"/>
                    <w:right w:val="none" w:sz="0" w:space="0" w:color="auto"/>
                  </w:divBdr>
                  <w:divsChild>
                    <w:div w:id="201649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53679">
      <w:bodyDiv w:val="1"/>
      <w:marLeft w:val="0"/>
      <w:marRight w:val="0"/>
      <w:marTop w:val="0"/>
      <w:marBottom w:val="0"/>
      <w:divBdr>
        <w:top w:val="none" w:sz="0" w:space="0" w:color="auto"/>
        <w:left w:val="none" w:sz="0" w:space="0" w:color="auto"/>
        <w:bottom w:val="none" w:sz="0" w:space="0" w:color="auto"/>
        <w:right w:val="none" w:sz="0" w:space="0" w:color="auto"/>
      </w:divBdr>
    </w:div>
    <w:div w:id="174804356">
      <w:bodyDiv w:val="1"/>
      <w:marLeft w:val="0"/>
      <w:marRight w:val="0"/>
      <w:marTop w:val="0"/>
      <w:marBottom w:val="0"/>
      <w:divBdr>
        <w:top w:val="none" w:sz="0" w:space="0" w:color="auto"/>
        <w:left w:val="none" w:sz="0" w:space="0" w:color="auto"/>
        <w:bottom w:val="none" w:sz="0" w:space="0" w:color="auto"/>
        <w:right w:val="none" w:sz="0" w:space="0" w:color="auto"/>
      </w:divBdr>
    </w:div>
    <w:div w:id="178856551">
      <w:bodyDiv w:val="1"/>
      <w:marLeft w:val="0"/>
      <w:marRight w:val="0"/>
      <w:marTop w:val="0"/>
      <w:marBottom w:val="0"/>
      <w:divBdr>
        <w:top w:val="none" w:sz="0" w:space="0" w:color="auto"/>
        <w:left w:val="none" w:sz="0" w:space="0" w:color="auto"/>
        <w:bottom w:val="none" w:sz="0" w:space="0" w:color="auto"/>
        <w:right w:val="none" w:sz="0" w:space="0" w:color="auto"/>
      </w:divBdr>
    </w:div>
    <w:div w:id="179197783">
      <w:bodyDiv w:val="1"/>
      <w:marLeft w:val="0"/>
      <w:marRight w:val="0"/>
      <w:marTop w:val="0"/>
      <w:marBottom w:val="0"/>
      <w:divBdr>
        <w:top w:val="none" w:sz="0" w:space="0" w:color="auto"/>
        <w:left w:val="none" w:sz="0" w:space="0" w:color="auto"/>
        <w:bottom w:val="none" w:sz="0" w:space="0" w:color="auto"/>
        <w:right w:val="none" w:sz="0" w:space="0" w:color="auto"/>
      </w:divBdr>
    </w:div>
    <w:div w:id="181168590">
      <w:bodyDiv w:val="1"/>
      <w:marLeft w:val="0"/>
      <w:marRight w:val="0"/>
      <w:marTop w:val="0"/>
      <w:marBottom w:val="0"/>
      <w:divBdr>
        <w:top w:val="none" w:sz="0" w:space="0" w:color="auto"/>
        <w:left w:val="none" w:sz="0" w:space="0" w:color="auto"/>
        <w:bottom w:val="none" w:sz="0" w:space="0" w:color="auto"/>
        <w:right w:val="none" w:sz="0" w:space="0" w:color="auto"/>
      </w:divBdr>
    </w:div>
    <w:div w:id="183251265">
      <w:bodyDiv w:val="1"/>
      <w:marLeft w:val="0"/>
      <w:marRight w:val="0"/>
      <w:marTop w:val="0"/>
      <w:marBottom w:val="0"/>
      <w:divBdr>
        <w:top w:val="none" w:sz="0" w:space="0" w:color="auto"/>
        <w:left w:val="none" w:sz="0" w:space="0" w:color="auto"/>
        <w:bottom w:val="none" w:sz="0" w:space="0" w:color="auto"/>
        <w:right w:val="none" w:sz="0" w:space="0" w:color="auto"/>
      </w:divBdr>
    </w:div>
    <w:div w:id="183717491">
      <w:bodyDiv w:val="1"/>
      <w:marLeft w:val="0"/>
      <w:marRight w:val="0"/>
      <w:marTop w:val="0"/>
      <w:marBottom w:val="0"/>
      <w:divBdr>
        <w:top w:val="none" w:sz="0" w:space="0" w:color="auto"/>
        <w:left w:val="none" w:sz="0" w:space="0" w:color="auto"/>
        <w:bottom w:val="none" w:sz="0" w:space="0" w:color="auto"/>
        <w:right w:val="none" w:sz="0" w:space="0" w:color="auto"/>
      </w:divBdr>
    </w:div>
    <w:div w:id="184025520">
      <w:bodyDiv w:val="1"/>
      <w:marLeft w:val="0"/>
      <w:marRight w:val="0"/>
      <w:marTop w:val="0"/>
      <w:marBottom w:val="0"/>
      <w:divBdr>
        <w:top w:val="none" w:sz="0" w:space="0" w:color="auto"/>
        <w:left w:val="none" w:sz="0" w:space="0" w:color="auto"/>
        <w:bottom w:val="none" w:sz="0" w:space="0" w:color="auto"/>
        <w:right w:val="none" w:sz="0" w:space="0" w:color="auto"/>
      </w:divBdr>
    </w:div>
    <w:div w:id="191236834">
      <w:bodyDiv w:val="1"/>
      <w:marLeft w:val="0"/>
      <w:marRight w:val="0"/>
      <w:marTop w:val="0"/>
      <w:marBottom w:val="0"/>
      <w:divBdr>
        <w:top w:val="none" w:sz="0" w:space="0" w:color="auto"/>
        <w:left w:val="none" w:sz="0" w:space="0" w:color="auto"/>
        <w:bottom w:val="none" w:sz="0" w:space="0" w:color="auto"/>
        <w:right w:val="none" w:sz="0" w:space="0" w:color="auto"/>
      </w:divBdr>
    </w:div>
    <w:div w:id="192689227">
      <w:bodyDiv w:val="1"/>
      <w:marLeft w:val="0"/>
      <w:marRight w:val="0"/>
      <w:marTop w:val="0"/>
      <w:marBottom w:val="0"/>
      <w:divBdr>
        <w:top w:val="none" w:sz="0" w:space="0" w:color="auto"/>
        <w:left w:val="none" w:sz="0" w:space="0" w:color="auto"/>
        <w:bottom w:val="none" w:sz="0" w:space="0" w:color="auto"/>
        <w:right w:val="none" w:sz="0" w:space="0" w:color="auto"/>
      </w:divBdr>
    </w:div>
    <w:div w:id="193346601">
      <w:bodyDiv w:val="1"/>
      <w:marLeft w:val="0"/>
      <w:marRight w:val="0"/>
      <w:marTop w:val="0"/>
      <w:marBottom w:val="0"/>
      <w:divBdr>
        <w:top w:val="none" w:sz="0" w:space="0" w:color="auto"/>
        <w:left w:val="none" w:sz="0" w:space="0" w:color="auto"/>
        <w:bottom w:val="none" w:sz="0" w:space="0" w:color="auto"/>
        <w:right w:val="none" w:sz="0" w:space="0" w:color="auto"/>
      </w:divBdr>
    </w:div>
    <w:div w:id="193807101">
      <w:bodyDiv w:val="1"/>
      <w:marLeft w:val="0"/>
      <w:marRight w:val="0"/>
      <w:marTop w:val="0"/>
      <w:marBottom w:val="0"/>
      <w:divBdr>
        <w:top w:val="none" w:sz="0" w:space="0" w:color="auto"/>
        <w:left w:val="none" w:sz="0" w:space="0" w:color="auto"/>
        <w:bottom w:val="none" w:sz="0" w:space="0" w:color="auto"/>
        <w:right w:val="none" w:sz="0" w:space="0" w:color="auto"/>
      </w:divBdr>
    </w:div>
    <w:div w:id="196506949">
      <w:bodyDiv w:val="1"/>
      <w:marLeft w:val="0"/>
      <w:marRight w:val="0"/>
      <w:marTop w:val="0"/>
      <w:marBottom w:val="0"/>
      <w:divBdr>
        <w:top w:val="none" w:sz="0" w:space="0" w:color="auto"/>
        <w:left w:val="none" w:sz="0" w:space="0" w:color="auto"/>
        <w:bottom w:val="none" w:sz="0" w:space="0" w:color="auto"/>
        <w:right w:val="none" w:sz="0" w:space="0" w:color="auto"/>
      </w:divBdr>
    </w:div>
    <w:div w:id="198779901">
      <w:bodyDiv w:val="1"/>
      <w:marLeft w:val="0"/>
      <w:marRight w:val="0"/>
      <w:marTop w:val="0"/>
      <w:marBottom w:val="0"/>
      <w:divBdr>
        <w:top w:val="none" w:sz="0" w:space="0" w:color="auto"/>
        <w:left w:val="none" w:sz="0" w:space="0" w:color="auto"/>
        <w:bottom w:val="none" w:sz="0" w:space="0" w:color="auto"/>
        <w:right w:val="none" w:sz="0" w:space="0" w:color="auto"/>
      </w:divBdr>
    </w:div>
    <w:div w:id="204411061">
      <w:bodyDiv w:val="1"/>
      <w:marLeft w:val="0"/>
      <w:marRight w:val="0"/>
      <w:marTop w:val="0"/>
      <w:marBottom w:val="0"/>
      <w:divBdr>
        <w:top w:val="none" w:sz="0" w:space="0" w:color="auto"/>
        <w:left w:val="none" w:sz="0" w:space="0" w:color="auto"/>
        <w:bottom w:val="none" w:sz="0" w:space="0" w:color="auto"/>
        <w:right w:val="none" w:sz="0" w:space="0" w:color="auto"/>
      </w:divBdr>
    </w:div>
    <w:div w:id="204683287">
      <w:bodyDiv w:val="1"/>
      <w:marLeft w:val="0"/>
      <w:marRight w:val="0"/>
      <w:marTop w:val="0"/>
      <w:marBottom w:val="0"/>
      <w:divBdr>
        <w:top w:val="none" w:sz="0" w:space="0" w:color="auto"/>
        <w:left w:val="none" w:sz="0" w:space="0" w:color="auto"/>
        <w:bottom w:val="none" w:sz="0" w:space="0" w:color="auto"/>
        <w:right w:val="none" w:sz="0" w:space="0" w:color="auto"/>
      </w:divBdr>
    </w:div>
    <w:div w:id="207957267">
      <w:bodyDiv w:val="1"/>
      <w:marLeft w:val="0"/>
      <w:marRight w:val="0"/>
      <w:marTop w:val="0"/>
      <w:marBottom w:val="0"/>
      <w:divBdr>
        <w:top w:val="none" w:sz="0" w:space="0" w:color="auto"/>
        <w:left w:val="none" w:sz="0" w:space="0" w:color="auto"/>
        <w:bottom w:val="none" w:sz="0" w:space="0" w:color="auto"/>
        <w:right w:val="none" w:sz="0" w:space="0" w:color="auto"/>
      </w:divBdr>
    </w:div>
    <w:div w:id="208343420">
      <w:bodyDiv w:val="1"/>
      <w:marLeft w:val="0"/>
      <w:marRight w:val="0"/>
      <w:marTop w:val="0"/>
      <w:marBottom w:val="0"/>
      <w:divBdr>
        <w:top w:val="none" w:sz="0" w:space="0" w:color="auto"/>
        <w:left w:val="none" w:sz="0" w:space="0" w:color="auto"/>
        <w:bottom w:val="none" w:sz="0" w:space="0" w:color="auto"/>
        <w:right w:val="none" w:sz="0" w:space="0" w:color="auto"/>
      </w:divBdr>
    </w:div>
    <w:div w:id="214046720">
      <w:bodyDiv w:val="1"/>
      <w:marLeft w:val="0"/>
      <w:marRight w:val="0"/>
      <w:marTop w:val="0"/>
      <w:marBottom w:val="0"/>
      <w:divBdr>
        <w:top w:val="none" w:sz="0" w:space="0" w:color="auto"/>
        <w:left w:val="none" w:sz="0" w:space="0" w:color="auto"/>
        <w:bottom w:val="none" w:sz="0" w:space="0" w:color="auto"/>
        <w:right w:val="none" w:sz="0" w:space="0" w:color="auto"/>
      </w:divBdr>
    </w:div>
    <w:div w:id="215548260">
      <w:bodyDiv w:val="1"/>
      <w:marLeft w:val="0"/>
      <w:marRight w:val="0"/>
      <w:marTop w:val="0"/>
      <w:marBottom w:val="0"/>
      <w:divBdr>
        <w:top w:val="none" w:sz="0" w:space="0" w:color="auto"/>
        <w:left w:val="none" w:sz="0" w:space="0" w:color="auto"/>
        <w:bottom w:val="none" w:sz="0" w:space="0" w:color="auto"/>
        <w:right w:val="none" w:sz="0" w:space="0" w:color="auto"/>
      </w:divBdr>
    </w:div>
    <w:div w:id="232589533">
      <w:bodyDiv w:val="1"/>
      <w:marLeft w:val="0"/>
      <w:marRight w:val="0"/>
      <w:marTop w:val="0"/>
      <w:marBottom w:val="0"/>
      <w:divBdr>
        <w:top w:val="none" w:sz="0" w:space="0" w:color="auto"/>
        <w:left w:val="none" w:sz="0" w:space="0" w:color="auto"/>
        <w:bottom w:val="none" w:sz="0" w:space="0" w:color="auto"/>
        <w:right w:val="none" w:sz="0" w:space="0" w:color="auto"/>
      </w:divBdr>
    </w:div>
    <w:div w:id="240332980">
      <w:bodyDiv w:val="1"/>
      <w:marLeft w:val="0"/>
      <w:marRight w:val="0"/>
      <w:marTop w:val="0"/>
      <w:marBottom w:val="0"/>
      <w:divBdr>
        <w:top w:val="none" w:sz="0" w:space="0" w:color="auto"/>
        <w:left w:val="none" w:sz="0" w:space="0" w:color="auto"/>
        <w:bottom w:val="none" w:sz="0" w:space="0" w:color="auto"/>
        <w:right w:val="none" w:sz="0" w:space="0" w:color="auto"/>
      </w:divBdr>
    </w:div>
    <w:div w:id="241454589">
      <w:bodyDiv w:val="1"/>
      <w:marLeft w:val="0"/>
      <w:marRight w:val="0"/>
      <w:marTop w:val="0"/>
      <w:marBottom w:val="0"/>
      <w:divBdr>
        <w:top w:val="none" w:sz="0" w:space="0" w:color="auto"/>
        <w:left w:val="none" w:sz="0" w:space="0" w:color="auto"/>
        <w:bottom w:val="none" w:sz="0" w:space="0" w:color="auto"/>
        <w:right w:val="none" w:sz="0" w:space="0" w:color="auto"/>
      </w:divBdr>
    </w:div>
    <w:div w:id="253318817">
      <w:bodyDiv w:val="1"/>
      <w:marLeft w:val="0"/>
      <w:marRight w:val="0"/>
      <w:marTop w:val="0"/>
      <w:marBottom w:val="0"/>
      <w:divBdr>
        <w:top w:val="none" w:sz="0" w:space="0" w:color="auto"/>
        <w:left w:val="none" w:sz="0" w:space="0" w:color="auto"/>
        <w:bottom w:val="none" w:sz="0" w:space="0" w:color="auto"/>
        <w:right w:val="none" w:sz="0" w:space="0" w:color="auto"/>
      </w:divBdr>
    </w:div>
    <w:div w:id="260261730">
      <w:bodyDiv w:val="1"/>
      <w:marLeft w:val="0"/>
      <w:marRight w:val="0"/>
      <w:marTop w:val="0"/>
      <w:marBottom w:val="0"/>
      <w:divBdr>
        <w:top w:val="none" w:sz="0" w:space="0" w:color="auto"/>
        <w:left w:val="none" w:sz="0" w:space="0" w:color="auto"/>
        <w:bottom w:val="none" w:sz="0" w:space="0" w:color="auto"/>
        <w:right w:val="none" w:sz="0" w:space="0" w:color="auto"/>
      </w:divBdr>
    </w:div>
    <w:div w:id="263542635">
      <w:bodyDiv w:val="1"/>
      <w:marLeft w:val="0"/>
      <w:marRight w:val="0"/>
      <w:marTop w:val="0"/>
      <w:marBottom w:val="0"/>
      <w:divBdr>
        <w:top w:val="none" w:sz="0" w:space="0" w:color="auto"/>
        <w:left w:val="none" w:sz="0" w:space="0" w:color="auto"/>
        <w:bottom w:val="none" w:sz="0" w:space="0" w:color="auto"/>
        <w:right w:val="none" w:sz="0" w:space="0" w:color="auto"/>
      </w:divBdr>
    </w:div>
    <w:div w:id="277835479">
      <w:bodyDiv w:val="1"/>
      <w:marLeft w:val="0"/>
      <w:marRight w:val="0"/>
      <w:marTop w:val="0"/>
      <w:marBottom w:val="0"/>
      <w:divBdr>
        <w:top w:val="none" w:sz="0" w:space="0" w:color="auto"/>
        <w:left w:val="none" w:sz="0" w:space="0" w:color="auto"/>
        <w:bottom w:val="none" w:sz="0" w:space="0" w:color="auto"/>
        <w:right w:val="none" w:sz="0" w:space="0" w:color="auto"/>
      </w:divBdr>
    </w:div>
    <w:div w:id="294795777">
      <w:bodyDiv w:val="1"/>
      <w:marLeft w:val="0"/>
      <w:marRight w:val="0"/>
      <w:marTop w:val="0"/>
      <w:marBottom w:val="0"/>
      <w:divBdr>
        <w:top w:val="none" w:sz="0" w:space="0" w:color="auto"/>
        <w:left w:val="none" w:sz="0" w:space="0" w:color="auto"/>
        <w:bottom w:val="none" w:sz="0" w:space="0" w:color="auto"/>
        <w:right w:val="none" w:sz="0" w:space="0" w:color="auto"/>
      </w:divBdr>
    </w:div>
    <w:div w:id="329454578">
      <w:bodyDiv w:val="1"/>
      <w:marLeft w:val="0"/>
      <w:marRight w:val="0"/>
      <w:marTop w:val="0"/>
      <w:marBottom w:val="0"/>
      <w:divBdr>
        <w:top w:val="none" w:sz="0" w:space="0" w:color="auto"/>
        <w:left w:val="none" w:sz="0" w:space="0" w:color="auto"/>
        <w:bottom w:val="none" w:sz="0" w:space="0" w:color="auto"/>
        <w:right w:val="none" w:sz="0" w:space="0" w:color="auto"/>
      </w:divBdr>
    </w:div>
    <w:div w:id="329600365">
      <w:bodyDiv w:val="1"/>
      <w:marLeft w:val="0"/>
      <w:marRight w:val="0"/>
      <w:marTop w:val="0"/>
      <w:marBottom w:val="0"/>
      <w:divBdr>
        <w:top w:val="none" w:sz="0" w:space="0" w:color="auto"/>
        <w:left w:val="none" w:sz="0" w:space="0" w:color="auto"/>
        <w:bottom w:val="none" w:sz="0" w:space="0" w:color="auto"/>
        <w:right w:val="none" w:sz="0" w:space="0" w:color="auto"/>
      </w:divBdr>
    </w:div>
    <w:div w:id="352079047">
      <w:bodyDiv w:val="1"/>
      <w:marLeft w:val="0"/>
      <w:marRight w:val="0"/>
      <w:marTop w:val="0"/>
      <w:marBottom w:val="0"/>
      <w:divBdr>
        <w:top w:val="none" w:sz="0" w:space="0" w:color="auto"/>
        <w:left w:val="none" w:sz="0" w:space="0" w:color="auto"/>
        <w:bottom w:val="none" w:sz="0" w:space="0" w:color="auto"/>
        <w:right w:val="none" w:sz="0" w:space="0" w:color="auto"/>
      </w:divBdr>
    </w:div>
    <w:div w:id="354621577">
      <w:bodyDiv w:val="1"/>
      <w:marLeft w:val="0"/>
      <w:marRight w:val="0"/>
      <w:marTop w:val="0"/>
      <w:marBottom w:val="0"/>
      <w:divBdr>
        <w:top w:val="none" w:sz="0" w:space="0" w:color="auto"/>
        <w:left w:val="none" w:sz="0" w:space="0" w:color="auto"/>
        <w:bottom w:val="none" w:sz="0" w:space="0" w:color="auto"/>
        <w:right w:val="none" w:sz="0" w:space="0" w:color="auto"/>
      </w:divBdr>
    </w:div>
    <w:div w:id="354624506">
      <w:bodyDiv w:val="1"/>
      <w:marLeft w:val="0"/>
      <w:marRight w:val="0"/>
      <w:marTop w:val="0"/>
      <w:marBottom w:val="0"/>
      <w:divBdr>
        <w:top w:val="none" w:sz="0" w:space="0" w:color="auto"/>
        <w:left w:val="none" w:sz="0" w:space="0" w:color="auto"/>
        <w:bottom w:val="none" w:sz="0" w:space="0" w:color="auto"/>
        <w:right w:val="none" w:sz="0" w:space="0" w:color="auto"/>
      </w:divBdr>
    </w:div>
    <w:div w:id="361051905">
      <w:bodyDiv w:val="1"/>
      <w:marLeft w:val="0"/>
      <w:marRight w:val="0"/>
      <w:marTop w:val="0"/>
      <w:marBottom w:val="0"/>
      <w:divBdr>
        <w:top w:val="none" w:sz="0" w:space="0" w:color="auto"/>
        <w:left w:val="none" w:sz="0" w:space="0" w:color="auto"/>
        <w:bottom w:val="none" w:sz="0" w:space="0" w:color="auto"/>
        <w:right w:val="none" w:sz="0" w:space="0" w:color="auto"/>
      </w:divBdr>
    </w:div>
    <w:div w:id="364715429">
      <w:bodyDiv w:val="1"/>
      <w:marLeft w:val="0"/>
      <w:marRight w:val="0"/>
      <w:marTop w:val="0"/>
      <w:marBottom w:val="0"/>
      <w:divBdr>
        <w:top w:val="none" w:sz="0" w:space="0" w:color="auto"/>
        <w:left w:val="none" w:sz="0" w:space="0" w:color="auto"/>
        <w:bottom w:val="none" w:sz="0" w:space="0" w:color="auto"/>
        <w:right w:val="none" w:sz="0" w:space="0" w:color="auto"/>
      </w:divBdr>
    </w:div>
    <w:div w:id="372192207">
      <w:bodyDiv w:val="1"/>
      <w:marLeft w:val="0"/>
      <w:marRight w:val="0"/>
      <w:marTop w:val="0"/>
      <w:marBottom w:val="0"/>
      <w:divBdr>
        <w:top w:val="none" w:sz="0" w:space="0" w:color="auto"/>
        <w:left w:val="none" w:sz="0" w:space="0" w:color="auto"/>
        <w:bottom w:val="none" w:sz="0" w:space="0" w:color="auto"/>
        <w:right w:val="none" w:sz="0" w:space="0" w:color="auto"/>
      </w:divBdr>
    </w:div>
    <w:div w:id="375397832">
      <w:bodyDiv w:val="1"/>
      <w:marLeft w:val="0"/>
      <w:marRight w:val="0"/>
      <w:marTop w:val="0"/>
      <w:marBottom w:val="0"/>
      <w:divBdr>
        <w:top w:val="none" w:sz="0" w:space="0" w:color="auto"/>
        <w:left w:val="none" w:sz="0" w:space="0" w:color="auto"/>
        <w:bottom w:val="none" w:sz="0" w:space="0" w:color="auto"/>
        <w:right w:val="none" w:sz="0" w:space="0" w:color="auto"/>
      </w:divBdr>
      <w:divsChild>
        <w:div w:id="1870872905">
          <w:marLeft w:val="0"/>
          <w:marRight w:val="0"/>
          <w:marTop w:val="0"/>
          <w:marBottom w:val="0"/>
          <w:divBdr>
            <w:top w:val="none" w:sz="0" w:space="0" w:color="auto"/>
            <w:left w:val="none" w:sz="0" w:space="0" w:color="auto"/>
            <w:bottom w:val="none" w:sz="0" w:space="0" w:color="auto"/>
            <w:right w:val="none" w:sz="0" w:space="0" w:color="auto"/>
          </w:divBdr>
          <w:divsChild>
            <w:div w:id="1275481845">
              <w:marLeft w:val="0"/>
              <w:marRight w:val="0"/>
              <w:marTop w:val="0"/>
              <w:marBottom w:val="0"/>
              <w:divBdr>
                <w:top w:val="none" w:sz="0" w:space="0" w:color="auto"/>
                <w:left w:val="none" w:sz="0" w:space="0" w:color="auto"/>
                <w:bottom w:val="none" w:sz="0" w:space="0" w:color="auto"/>
                <w:right w:val="none" w:sz="0" w:space="0" w:color="auto"/>
              </w:divBdr>
            </w:div>
            <w:div w:id="2143839849">
              <w:marLeft w:val="0"/>
              <w:marRight w:val="0"/>
              <w:marTop w:val="0"/>
              <w:marBottom w:val="0"/>
              <w:divBdr>
                <w:top w:val="none" w:sz="0" w:space="0" w:color="auto"/>
                <w:left w:val="none" w:sz="0" w:space="0" w:color="auto"/>
                <w:bottom w:val="none" w:sz="0" w:space="0" w:color="auto"/>
                <w:right w:val="none" w:sz="0" w:space="0" w:color="auto"/>
              </w:divBdr>
              <w:divsChild>
                <w:div w:id="9033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125936">
      <w:bodyDiv w:val="1"/>
      <w:marLeft w:val="0"/>
      <w:marRight w:val="0"/>
      <w:marTop w:val="0"/>
      <w:marBottom w:val="0"/>
      <w:divBdr>
        <w:top w:val="none" w:sz="0" w:space="0" w:color="auto"/>
        <w:left w:val="none" w:sz="0" w:space="0" w:color="auto"/>
        <w:bottom w:val="none" w:sz="0" w:space="0" w:color="auto"/>
        <w:right w:val="none" w:sz="0" w:space="0" w:color="auto"/>
      </w:divBdr>
    </w:div>
    <w:div w:id="381908842">
      <w:bodyDiv w:val="1"/>
      <w:marLeft w:val="0"/>
      <w:marRight w:val="0"/>
      <w:marTop w:val="0"/>
      <w:marBottom w:val="0"/>
      <w:divBdr>
        <w:top w:val="none" w:sz="0" w:space="0" w:color="auto"/>
        <w:left w:val="none" w:sz="0" w:space="0" w:color="auto"/>
        <w:bottom w:val="none" w:sz="0" w:space="0" w:color="auto"/>
        <w:right w:val="none" w:sz="0" w:space="0" w:color="auto"/>
      </w:divBdr>
    </w:div>
    <w:div w:id="385497554">
      <w:bodyDiv w:val="1"/>
      <w:marLeft w:val="0"/>
      <w:marRight w:val="0"/>
      <w:marTop w:val="0"/>
      <w:marBottom w:val="0"/>
      <w:divBdr>
        <w:top w:val="none" w:sz="0" w:space="0" w:color="auto"/>
        <w:left w:val="none" w:sz="0" w:space="0" w:color="auto"/>
        <w:bottom w:val="none" w:sz="0" w:space="0" w:color="auto"/>
        <w:right w:val="none" w:sz="0" w:space="0" w:color="auto"/>
      </w:divBdr>
    </w:div>
    <w:div w:id="389040245">
      <w:bodyDiv w:val="1"/>
      <w:marLeft w:val="0"/>
      <w:marRight w:val="0"/>
      <w:marTop w:val="0"/>
      <w:marBottom w:val="0"/>
      <w:divBdr>
        <w:top w:val="none" w:sz="0" w:space="0" w:color="auto"/>
        <w:left w:val="none" w:sz="0" w:space="0" w:color="auto"/>
        <w:bottom w:val="none" w:sz="0" w:space="0" w:color="auto"/>
        <w:right w:val="none" w:sz="0" w:space="0" w:color="auto"/>
      </w:divBdr>
    </w:div>
    <w:div w:id="395779770">
      <w:bodyDiv w:val="1"/>
      <w:marLeft w:val="0"/>
      <w:marRight w:val="0"/>
      <w:marTop w:val="0"/>
      <w:marBottom w:val="0"/>
      <w:divBdr>
        <w:top w:val="none" w:sz="0" w:space="0" w:color="auto"/>
        <w:left w:val="none" w:sz="0" w:space="0" w:color="auto"/>
        <w:bottom w:val="none" w:sz="0" w:space="0" w:color="auto"/>
        <w:right w:val="none" w:sz="0" w:space="0" w:color="auto"/>
      </w:divBdr>
    </w:div>
    <w:div w:id="408583478">
      <w:bodyDiv w:val="1"/>
      <w:marLeft w:val="0"/>
      <w:marRight w:val="0"/>
      <w:marTop w:val="0"/>
      <w:marBottom w:val="0"/>
      <w:divBdr>
        <w:top w:val="none" w:sz="0" w:space="0" w:color="auto"/>
        <w:left w:val="none" w:sz="0" w:space="0" w:color="auto"/>
        <w:bottom w:val="none" w:sz="0" w:space="0" w:color="auto"/>
        <w:right w:val="none" w:sz="0" w:space="0" w:color="auto"/>
      </w:divBdr>
      <w:divsChild>
        <w:div w:id="2085835242">
          <w:marLeft w:val="0"/>
          <w:marRight w:val="0"/>
          <w:marTop w:val="0"/>
          <w:marBottom w:val="0"/>
          <w:divBdr>
            <w:top w:val="none" w:sz="0" w:space="0" w:color="auto"/>
            <w:left w:val="none" w:sz="0" w:space="0" w:color="auto"/>
            <w:bottom w:val="none" w:sz="0" w:space="0" w:color="auto"/>
            <w:right w:val="none" w:sz="0" w:space="0" w:color="auto"/>
          </w:divBdr>
          <w:divsChild>
            <w:div w:id="81206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6726">
      <w:bodyDiv w:val="1"/>
      <w:marLeft w:val="0"/>
      <w:marRight w:val="0"/>
      <w:marTop w:val="0"/>
      <w:marBottom w:val="0"/>
      <w:divBdr>
        <w:top w:val="none" w:sz="0" w:space="0" w:color="auto"/>
        <w:left w:val="none" w:sz="0" w:space="0" w:color="auto"/>
        <w:bottom w:val="none" w:sz="0" w:space="0" w:color="auto"/>
        <w:right w:val="none" w:sz="0" w:space="0" w:color="auto"/>
      </w:divBdr>
    </w:div>
    <w:div w:id="416944531">
      <w:bodyDiv w:val="1"/>
      <w:marLeft w:val="0"/>
      <w:marRight w:val="0"/>
      <w:marTop w:val="0"/>
      <w:marBottom w:val="0"/>
      <w:divBdr>
        <w:top w:val="none" w:sz="0" w:space="0" w:color="auto"/>
        <w:left w:val="none" w:sz="0" w:space="0" w:color="auto"/>
        <w:bottom w:val="none" w:sz="0" w:space="0" w:color="auto"/>
        <w:right w:val="none" w:sz="0" w:space="0" w:color="auto"/>
      </w:divBdr>
    </w:div>
    <w:div w:id="417096214">
      <w:bodyDiv w:val="1"/>
      <w:marLeft w:val="0"/>
      <w:marRight w:val="0"/>
      <w:marTop w:val="0"/>
      <w:marBottom w:val="0"/>
      <w:divBdr>
        <w:top w:val="none" w:sz="0" w:space="0" w:color="auto"/>
        <w:left w:val="none" w:sz="0" w:space="0" w:color="auto"/>
        <w:bottom w:val="none" w:sz="0" w:space="0" w:color="auto"/>
        <w:right w:val="none" w:sz="0" w:space="0" w:color="auto"/>
      </w:divBdr>
    </w:div>
    <w:div w:id="418405102">
      <w:bodyDiv w:val="1"/>
      <w:marLeft w:val="0"/>
      <w:marRight w:val="0"/>
      <w:marTop w:val="0"/>
      <w:marBottom w:val="0"/>
      <w:divBdr>
        <w:top w:val="none" w:sz="0" w:space="0" w:color="auto"/>
        <w:left w:val="none" w:sz="0" w:space="0" w:color="auto"/>
        <w:bottom w:val="none" w:sz="0" w:space="0" w:color="auto"/>
        <w:right w:val="none" w:sz="0" w:space="0" w:color="auto"/>
      </w:divBdr>
    </w:div>
    <w:div w:id="418598429">
      <w:bodyDiv w:val="1"/>
      <w:marLeft w:val="0"/>
      <w:marRight w:val="0"/>
      <w:marTop w:val="0"/>
      <w:marBottom w:val="0"/>
      <w:divBdr>
        <w:top w:val="none" w:sz="0" w:space="0" w:color="auto"/>
        <w:left w:val="none" w:sz="0" w:space="0" w:color="auto"/>
        <w:bottom w:val="none" w:sz="0" w:space="0" w:color="auto"/>
        <w:right w:val="none" w:sz="0" w:space="0" w:color="auto"/>
      </w:divBdr>
    </w:div>
    <w:div w:id="434980230">
      <w:bodyDiv w:val="1"/>
      <w:marLeft w:val="0"/>
      <w:marRight w:val="0"/>
      <w:marTop w:val="0"/>
      <w:marBottom w:val="0"/>
      <w:divBdr>
        <w:top w:val="none" w:sz="0" w:space="0" w:color="auto"/>
        <w:left w:val="none" w:sz="0" w:space="0" w:color="auto"/>
        <w:bottom w:val="none" w:sz="0" w:space="0" w:color="auto"/>
        <w:right w:val="none" w:sz="0" w:space="0" w:color="auto"/>
      </w:divBdr>
      <w:divsChild>
        <w:div w:id="535822663">
          <w:marLeft w:val="0"/>
          <w:marRight w:val="0"/>
          <w:marTop w:val="0"/>
          <w:marBottom w:val="0"/>
          <w:divBdr>
            <w:top w:val="none" w:sz="0" w:space="0" w:color="auto"/>
            <w:left w:val="none" w:sz="0" w:space="0" w:color="auto"/>
            <w:bottom w:val="none" w:sz="0" w:space="0" w:color="auto"/>
            <w:right w:val="none" w:sz="0" w:space="0" w:color="auto"/>
          </w:divBdr>
          <w:divsChild>
            <w:div w:id="1591156853">
              <w:marLeft w:val="0"/>
              <w:marRight w:val="0"/>
              <w:marTop w:val="0"/>
              <w:marBottom w:val="0"/>
              <w:divBdr>
                <w:top w:val="none" w:sz="0" w:space="0" w:color="auto"/>
                <w:left w:val="none" w:sz="0" w:space="0" w:color="auto"/>
                <w:bottom w:val="none" w:sz="0" w:space="0" w:color="auto"/>
                <w:right w:val="none" w:sz="0" w:space="0" w:color="auto"/>
              </w:divBdr>
            </w:div>
            <w:div w:id="1916282673">
              <w:marLeft w:val="0"/>
              <w:marRight w:val="0"/>
              <w:marTop w:val="0"/>
              <w:marBottom w:val="0"/>
              <w:divBdr>
                <w:top w:val="none" w:sz="0" w:space="0" w:color="auto"/>
                <w:left w:val="none" w:sz="0" w:space="0" w:color="auto"/>
                <w:bottom w:val="none" w:sz="0" w:space="0" w:color="auto"/>
                <w:right w:val="none" w:sz="0" w:space="0" w:color="auto"/>
              </w:divBdr>
              <w:divsChild>
                <w:div w:id="11845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47016">
      <w:bodyDiv w:val="1"/>
      <w:marLeft w:val="0"/>
      <w:marRight w:val="0"/>
      <w:marTop w:val="0"/>
      <w:marBottom w:val="0"/>
      <w:divBdr>
        <w:top w:val="none" w:sz="0" w:space="0" w:color="auto"/>
        <w:left w:val="none" w:sz="0" w:space="0" w:color="auto"/>
        <w:bottom w:val="none" w:sz="0" w:space="0" w:color="auto"/>
        <w:right w:val="none" w:sz="0" w:space="0" w:color="auto"/>
      </w:divBdr>
    </w:div>
    <w:div w:id="444887196">
      <w:bodyDiv w:val="1"/>
      <w:marLeft w:val="0"/>
      <w:marRight w:val="0"/>
      <w:marTop w:val="0"/>
      <w:marBottom w:val="0"/>
      <w:divBdr>
        <w:top w:val="none" w:sz="0" w:space="0" w:color="auto"/>
        <w:left w:val="none" w:sz="0" w:space="0" w:color="auto"/>
        <w:bottom w:val="none" w:sz="0" w:space="0" w:color="auto"/>
        <w:right w:val="none" w:sz="0" w:space="0" w:color="auto"/>
      </w:divBdr>
    </w:div>
    <w:div w:id="459349647">
      <w:bodyDiv w:val="1"/>
      <w:marLeft w:val="0"/>
      <w:marRight w:val="0"/>
      <w:marTop w:val="0"/>
      <w:marBottom w:val="0"/>
      <w:divBdr>
        <w:top w:val="none" w:sz="0" w:space="0" w:color="auto"/>
        <w:left w:val="none" w:sz="0" w:space="0" w:color="auto"/>
        <w:bottom w:val="none" w:sz="0" w:space="0" w:color="auto"/>
        <w:right w:val="none" w:sz="0" w:space="0" w:color="auto"/>
      </w:divBdr>
    </w:div>
    <w:div w:id="467866574">
      <w:bodyDiv w:val="1"/>
      <w:marLeft w:val="0"/>
      <w:marRight w:val="0"/>
      <w:marTop w:val="0"/>
      <w:marBottom w:val="0"/>
      <w:divBdr>
        <w:top w:val="none" w:sz="0" w:space="0" w:color="auto"/>
        <w:left w:val="none" w:sz="0" w:space="0" w:color="auto"/>
        <w:bottom w:val="none" w:sz="0" w:space="0" w:color="auto"/>
        <w:right w:val="none" w:sz="0" w:space="0" w:color="auto"/>
      </w:divBdr>
    </w:div>
    <w:div w:id="475804747">
      <w:bodyDiv w:val="1"/>
      <w:marLeft w:val="0"/>
      <w:marRight w:val="0"/>
      <w:marTop w:val="0"/>
      <w:marBottom w:val="0"/>
      <w:divBdr>
        <w:top w:val="none" w:sz="0" w:space="0" w:color="auto"/>
        <w:left w:val="none" w:sz="0" w:space="0" w:color="auto"/>
        <w:bottom w:val="none" w:sz="0" w:space="0" w:color="auto"/>
        <w:right w:val="none" w:sz="0" w:space="0" w:color="auto"/>
      </w:divBdr>
    </w:div>
    <w:div w:id="488405135">
      <w:bodyDiv w:val="1"/>
      <w:marLeft w:val="0"/>
      <w:marRight w:val="0"/>
      <w:marTop w:val="0"/>
      <w:marBottom w:val="0"/>
      <w:divBdr>
        <w:top w:val="none" w:sz="0" w:space="0" w:color="auto"/>
        <w:left w:val="none" w:sz="0" w:space="0" w:color="auto"/>
        <w:bottom w:val="none" w:sz="0" w:space="0" w:color="auto"/>
        <w:right w:val="none" w:sz="0" w:space="0" w:color="auto"/>
      </w:divBdr>
    </w:div>
    <w:div w:id="499850687">
      <w:bodyDiv w:val="1"/>
      <w:marLeft w:val="0"/>
      <w:marRight w:val="0"/>
      <w:marTop w:val="0"/>
      <w:marBottom w:val="0"/>
      <w:divBdr>
        <w:top w:val="none" w:sz="0" w:space="0" w:color="auto"/>
        <w:left w:val="none" w:sz="0" w:space="0" w:color="auto"/>
        <w:bottom w:val="none" w:sz="0" w:space="0" w:color="auto"/>
        <w:right w:val="none" w:sz="0" w:space="0" w:color="auto"/>
      </w:divBdr>
    </w:div>
    <w:div w:id="503207784">
      <w:bodyDiv w:val="1"/>
      <w:marLeft w:val="0"/>
      <w:marRight w:val="0"/>
      <w:marTop w:val="0"/>
      <w:marBottom w:val="0"/>
      <w:divBdr>
        <w:top w:val="none" w:sz="0" w:space="0" w:color="auto"/>
        <w:left w:val="none" w:sz="0" w:space="0" w:color="auto"/>
        <w:bottom w:val="none" w:sz="0" w:space="0" w:color="auto"/>
        <w:right w:val="none" w:sz="0" w:space="0" w:color="auto"/>
      </w:divBdr>
    </w:div>
    <w:div w:id="517693509">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534150597">
      <w:bodyDiv w:val="1"/>
      <w:marLeft w:val="0"/>
      <w:marRight w:val="0"/>
      <w:marTop w:val="0"/>
      <w:marBottom w:val="0"/>
      <w:divBdr>
        <w:top w:val="none" w:sz="0" w:space="0" w:color="auto"/>
        <w:left w:val="none" w:sz="0" w:space="0" w:color="auto"/>
        <w:bottom w:val="none" w:sz="0" w:space="0" w:color="auto"/>
        <w:right w:val="none" w:sz="0" w:space="0" w:color="auto"/>
      </w:divBdr>
    </w:div>
    <w:div w:id="534583540">
      <w:bodyDiv w:val="1"/>
      <w:marLeft w:val="0"/>
      <w:marRight w:val="0"/>
      <w:marTop w:val="0"/>
      <w:marBottom w:val="0"/>
      <w:divBdr>
        <w:top w:val="none" w:sz="0" w:space="0" w:color="auto"/>
        <w:left w:val="none" w:sz="0" w:space="0" w:color="auto"/>
        <w:bottom w:val="none" w:sz="0" w:space="0" w:color="auto"/>
        <w:right w:val="none" w:sz="0" w:space="0" w:color="auto"/>
      </w:divBdr>
    </w:div>
    <w:div w:id="534849366">
      <w:bodyDiv w:val="1"/>
      <w:marLeft w:val="0"/>
      <w:marRight w:val="0"/>
      <w:marTop w:val="0"/>
      <w:marBottom w:val="0"/>
      <w:divBdr>
        <w:top w:val="none" w:sz="0" w:space="0" w:color="auto"/>
        <w:left w:val="none" w:sz="0" w:space="0" w:color="auto"/>
        <w:bottom w:val="none" w:sz="0" w:space="0" w:color="auto"/>
        <w:right w:val="none" w:sz="0" w:space="0" w:color="auto"/>
      </w:divBdr>
    </w:div>
    <w:div w:id="538124995">
      <w:bodyDiv w:val="1"/>
      <w:marLeft w:val="0"/>
      <w:marRight w:val="0"/>
      <w:marTop w:val="0"/>
      <w:marBottom w:val="0"/>
      <w:divBdr>
        <w:top w:val="none" w:sz="0" w:space="0" w:color="auto"/>
        <w:left w:val="none" w:sz="0" w:space="0" w:color="auto"/>
        <w:bottom w:val="none" w:sz="0" w:space="0" w:color="auto"/>
        <w:right w:val="none" w:sz="0" w:space="0" w:color="auto"/>
      </w:divBdr>
    </w:div>
    <w:div w:id="550578247">
      <w:bodyDiv w:val="1"/>
      <w:marLeft w:val="0"/>
      <w:marRight w:val="0"/>
      <w:marTop w:val="0"/>
      <w:marBottom w:val="0"/>
      <w:divBdr>
        <w:top w:val="none" w:sz="0" w:space="0" w:color="auto"/>
        <w:left w:val="none" w:sz="0" w:space="0" w:color="auto"/>
        <w:bottom w:val="none" w:sz="0" w:space="0" w:color="auto"/>
        <w:right w:val="none" w:sz="0" w:space="0" w:color="auto"/>
      </w:divBdr>
    </w:div>
    <w:div w:id="562789439">
      <w:bodyDiv w:val="1"/>
      <w:marLeft w:val="0"/>
      <w:marRight w:val="0"/>
      <w:marTop w:val="0"/>
      <w:marBottom w:val="0"/>
      <w:divBdr>
        <w:top w:val="none" w:sz="0" w:space="0" w:color="auto"/>
        <w:left w:val="none" w:sz="0" w:space="0" w:color="auto"/>
        <w:bottom w:val="none" w:sz="0" w:space="0" w:color="auto"/>
        <w:right w:val="none" w:sz="0" w:space="0" w:color="auto"/>
      </w:divBdr>
    </w:div>
    <w:div w:id="573244891">
      <w:bodyDiv w:val="1"/>
      <w:marLeft w:val="0"/>
      <w:marRight w:val="0"/>
      <w:marTop w:val="0"/>
      <w:marBottom w:val="0"/>
      <w:divBdr>
        <w:top w:val="none" w:sz="0" w:space="0" w:color="auto"/>
        <w:left w:val="none" w:sz="0" w:space="0" w:color="auto"/>
        <w:bottom w:val="none" w:sz="0" w:space="0" w:color="auto"/>
        <w:right w:val="none" w:sz="0" w:space="0" w:color="auto"/>
      </w:divBdr>
    </w:div>
    <w:div w:id="585307953">
      <w:bodyDiv w:val="1"/>
      <w:marLeft w:val="0"/>
      <w:marRight w:val="0"/>
      <w:marTop w:val="0"/>
      <w:marBottom w:val="0"/>
      <w:divBdr>
        <w:top w:val="none" w:sz="0" w:space="0" w:color="auto"/>
        <w:left w:val="none" w:sz="0" w:space="0" w:color="auto"/>
        <w:bottom w:val="none" w:sz="0" w:space="0" w:color="auto"/>
        <w:right w:val="none" w:sz="0" w:space="0" w:color="auto"/>
      </w:divBdr>
    </w:div>
    <w:div w:id="594169516">
      <w:bodyDiv w:val="1"/>
      <w:marLeft w:val="0"/>
      <w:marRight w:val="0"/>
      <w:marTop w:val="0"/>
      <w:marBottom w:val="0"/>
      <w:divBdr>
        <w:top w:val="none" w:sz="0" w:space="0" w:color="auto"/>
        <w:left w:val="none" w:sz="0" w:space="0" w:color="auto"/>
        <w:bottom w:val="none" w:sz="0" w:space="0" w:color="auto"/>
        <w:right w:val="none" w:sz="0" w:space="0" w:color="auto"/>
      </w:divBdr>
    </w:div>
    <w:div w:id="597913033">
      <w:bodyDiv w:val="1"/>
      <w:marLeft w:val="0"/>
      <w:marRight w:val="0"/>
      <w:marTop w:val="0"/>
      <w:marBottom w:val="0"/>
      <w:divBdr>
        <w:top w:val="none" w:sz="0" w:space="0" w:color="auto"/>
        <w:left w:val="none" w:sz="0" w:space="0" w:color="auto"/>
        <w:bottom w:val="none" w:sz="0" w:space="0" w:color="auto"/>
        <w:right w:val="none" w:sz="0" w:space="0" w:color="auto"/>
      </w:divBdr>
    </w:div>
    <w:div w:id="599604703">
      <w:bodyDiv w:val="1"/>
      <w:marLeft w:val="0"/>
      <w:marRight w:val="0"/>
      <w:marTop w:val="0"/>
      <w:marBottom w:val="0"/>
      <w:divBdr>
        <w:top w:val="none" w:sz="0" w:space="0" w:color="auto"/>
        <w:left w:val="none" w:sz="0" w:space="0" w:color="auto"/>
        <w:bottom w:val="none" w:sz="0" w:space="0" w:color="auto"/>
        <w:right w:val="none" w:sz="0" w:space="0" w:color="auto"/>
      </w:divBdr>
    </w:div>
    <w:div w:id="602300803">
      <w:bodyDiv w:val="1"/>
      <w:marLeft w:val="0"/>
      <w:marRight w:val="0"/>
      <w:marTop w:val="0"/>
      <w:marBottom w:val="0"/>
      <w:divBdr>
        <w:top w:val="none" w:sz="0" w:space="0" w:color="auto"/>
        <w:left w:val="none" w:sz="0" w:space="0" w:color="auto"/>
        <w:bottom w:val="none" w:sz="0" w:space="0" w:color="auto"/>
        <w:right w:val="none" w:sz="0" w:space="0" w:color="auto"/>
      </w:divBdr>
    </w:div>
    <w:div w:id="605234464">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12977126">
      <w:bodyDiv w:val="1"/>
      <w:marLeft w:val="0"/>
      <w:marRight w:val="0"/>
      <w:marTop w:val="0"/>
      <w:marBottom w:val="0"/>
      <w:divBdr>
        <w:top w:val="none" w:sz="0" w:space="0" w:color="auto"/>
        <w:left w:val="none" w:sz="0" w:space="0" w:color="auto"/>
        <w:bottom w:val="none" w:sz="0" w:space="0" w:color="auto"/>
        <w:right w:val="none" w:sz="0" w:space="0" w:color="auto"/>
      </w:divBdr>
    </w:div>
    <w:div w:id="622615612">
      <w:bodyDiv w:val="1"/>
      <w:marLeft w:val="0"/>
      <w:marRight w:val="0"/>
      <w:marTop w:val="0"/>
      <w:marBottom w:val="0"/>
      <w:divBdr>
        <w:top w:val="none" w:sz="0" w:space="0" w:color="auto"/>
        <w:left w:val="none" w:sz="0" w:space="0" w:color="auto"/>
        <w:bottom w:val="none" w:sz="0" w:space="0" w:color="auto"/>
        <w:right w:val="none" w:sz="0" w:space="0" w:color="auto"/>
      </w:divBdr>
    </w:div>
    <w:div w:id="628362537">
      <w:bodyDiv w:val="1"/>
      <w:marLeft w:val="0"/>
      <w:marRight w:val="0"/>
      <w:marTop w:val="0"/>
      <w:marBottom w:val="0"/>
      <w:divBdr>
        <w:top w:val="none" w:sz="0" w:space="0" w:color="auto"/>
        <w:left w:val="none" w:sz="0" w:space="0" w:color="auto"/>
        <w:bottom w:val="none" w:sz="0" w:space="0" w:color="auto"/>
        <w:right w:val="none" w:sz="0" w:space="0" w:color="auto"/>
      </w:divBdr>
    </w:div>
    <w:div w:id="630095871">
      <w:bodyDiv w:val="1"/>
      <w:marLeft w:val="0"/>
      <w:marRight w:val="0"/>
      <w:marTop w:val="0"/>
      <w:marBottom w:val="0"/>
      <w:divBdr>
        <w:top w:val="none" w:sz="0" w:space="0" w:color="auto"/>
        <w:left w:val="none" w:sz="0" w:space="0" w:color="auto"/>
        <w:bottom w:val="none" w:sz="0" w:space="0" w:color="auto"/>
        <w:right w:val="none" w:sz="0" w:space="0" w:color="auto"/>
      </w:divBdr>
    </w:div>
    <w:div w:id="631595460">
      <w:bodyDiv w:val="1"/>
      <w:marLeft w:val="0"/>
      <w:marRight w:val="0"/>
      <w:marTop w:val="0"/>
      <w:marBottom w:val="0"/>
      <w:divBdr>
        <w:top w:val="none" w:sz="0" w:space="0" w:color="auto"/>
        <w:left w:val="none" w:sz="0" w:space="0" w:color="auto"/>
        <w:bottom w:val="none" w:sz="0" w:space="0" w:color="auto"/>
        <w:right w:val="none" w:sz="0" w:space="0" w:color="auto"/>
      </w:divBdr>
    </w:div>
    <w:div w:id="638808954">
      <w:bodyDiv w:val="1"/>
      <w:marLeft w:val="0"/>
      <w:marRight w:val="0"/>
      <w:marTop w:val="0"/>
      <w:marBottom w:val="0"/>
      <w:divBdr>
        <w:top w:val="none" w:sz="0" w:space="0" w:color="auto"/>
        <w:left w:val="none" w:sz="0" w:space="0" w:color="auto"/>
        <w:bottom w:val="none" w:sz="0" w:space="0" w:color="auto"/>
        <w:right w:val="none" w:sz="0" w:space="0" w:color="auto"/>
      </w:divBdr>
    </w:div>
    <w:div w:id="640689912">
      <w:bodyDiv w:val="1"/>
      <w:marLeft w:val="0"/>
      <w:marRight w:val="0"/>
      <w:marTop w:val="0"/>
      <w:marBottom w:val="0"/>
      <w:divBdr>
        <w:top w:val="none" w:sz="0" w:space="0" w:color="auto"/>
        <w:left w:val="none" w:sz="0" w:space="0" w:color="auto"/>
        <w:bottom w:val="none" w:sz="0" w:space="0" w:color="auto"/>
        <w:right w:val="none" w:sz="0" w:space="0" w:color="auto"/>
      </w:divBdr>
    </w:div>
    <w:div w:id="642779281">
      <w:bodyDiv w:val="1"/>
      <w:marLeft w:val="0"/>
      <w:marRight w:val="0"/>
      <w:marTop w:val="0"/>
      <w:marBottom w:val="0"/>
      <w:divBdr>
        <w:top w:val="none" w:sz="0" w:space="0" w:color="auto"/>
        <w:left w:val="none" w:sz="0" w:space="0" w:color="auto"/>
        <w:bottom w:val="none" w:sz="0" w:space="0" w:color="auto"/>
        <w:right w:val="none" w:sz="0" w:space="0" w:color="auto"/>
      </w:divBdr>
    </w:div>
    <w:div w:id="644434826">
      <w:bodyDiv w:val="1"/>
      <w:marLeft w:val="0"/>
      <w:marRight w:val="0"/>
      <w:marTop w:val="0"/>
      <w:marBottom w:val="0"/>
      <w:divBdr>
        <w:top w:val="none" w:sz="0" w:space="0" w:color="auto"/>
        <w:left w:val="none" w:sz="0" w:space="0" w:color="auto"/>
        <w:bottom w:val="none" w:sz="0" w:space="0" w:color="auto"/>
        <w:right w:val="none" w:sz="0" w:space="0" w:color="auto"/>
      </w:divBdr>
    </w:div>
    <w:div w:id="646860774">
      <w:bodyDiv w:val="1"/>
      <w:marLeft w:val="0"/>
      <w:marRight w:val="0"/>
      <w:marTop w:val="0"/>
      <w:marBottom w:val="0"/>
      <w:divBdr>
        <w:top w:val="none" w:sz="0" w:space="0" w:color="auto"/>
        <w:left w:val="none" w:sz="0" w:space="0" w:color="auto"/>
        <w:bottom w:val="none" w:sz="0" w:space="0" w:color="auto"/>
        <w:right w:val="none" w:sz="0" w:space="0" w:color="auto"/>
      </w:divBdr>
    </w:div>
    <w:div w:id="647515889">
      <w:bodyDiv w:val="1"/>
      <w:marLeft w:val="0"/>
      <w:marRight w:val="0"/>
      <w:marTop w:val="0"/>
      <w:marBottom w:val="0"/>
      <w:divBdr>
        <w:top w:val="none" w:sz="0" w:space="0" w:color="auto"/>
        <w:left w:val="none" w:sz="0" w:space="0" w:color="auto"/>
        <w:bottom w:val="none" w:sz="0" w:space="0" w:color="auto"/>
        <w:right w:val="none" w:sz="0" w:space="0" w:color="auto"/>
      </w:divBdr>
    </w:div>
    <w:div w:id="648442835">
      <w:bodyDiv w:val="1"/>
      <w:marLeft w:val="0"/>
      <w:marRight w:val="0"/>
      <w:marTop w:val="0"/>
      <w:marBottom w:val="0"/>
      <w:divBdr>
        <w:top w:val="none" w:sz="0" w:space="0" w:color="auto"/>
        <w:left w:val="none" w:sz="0" w:space="0" w:color="auto"/>
        <w:bottom w:val="none" w:sz="0" w:space="0" w:color="auto"/>
        <w:right w:val="none" w:sz="0" w:space="0" w:color="auto"/>
      </w:divBdr>
    </w:div>
    <w:div w:id="653067273">
      <w:bodyDiv w:val="1"/>
      <w:marLeft w:val="0"/>
      <w:marRight w:val="0"/>
      <w:marTop w:val="0"/>
      <w:marBottom w:val="0"/>
      <w:divBdr>
        <w:top w:val="none" w:sz="0" w:space="0" w:color="auto"/>
        <w:left w:val="none" w:sz="0" w:space="0" w:color="auto"/>
        <w:bottom w:val="none" w:sz="0" w:space="0" w:color="auto"/>
        <w:right w:val="none" w:sz="0" w:space="0" w:color="auto"/>
      </w:divBdr>
    </w:div>
    <w:div w:id="662585116">
      <w:bodyDiv w:val="1"/>
      <w:marLeft w:val="0"/>
      <w:marRight w:val="0"/>
      <w:marTop w:val="0"/>
      <w:marBottom w:val="0"/>
      <w:divBdr>
        <w:top w:val="none" w:sz="0" w:space="0" w:color="auto"/>
        <w:left w:val="none" w:sz="0" w:space="0" w:color="auto"/>
        <w:bottom w:val="none" w:sz="0" w:space="0" w:color="auto"/>
        <w:right w:val="none" w:sz="0" w:space="0" w:color="auto"/>
      </w:divBdr>
      <w:divsChild>
        <w:div w:id="1772510993">
          <w:marLeft w:val="0"/>
          <w:marRight w:val="0"/>
          <w:marTop w:val="0"/>
          <w:marBottom w:val="0"/>
          <w:divBdr>
            <w:top w:val="none" w:sz="0" w:space="0" w:color="auto"/>
            <w:left w:val="none" w:sz="0" w:space="0" w:color="auto"/>
            <w:bottom w:val="none" w:sz="0" w:space="0" w:color="auto"/>
            <w:right w:val="none" w:sz="0" w:space="0" w:color="auto"/>
          </w:divBdr>
          <w:divsChild>
            <w:div w:id="20336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4395">
      <w:bodyDiv w:val="1"/>
      <w:marLeft w:val="0"/>
      <w:marRight w:val="0"/>
      <w:marTop w:val="0"/>
      <w:marBottom w:val="0"/>
      <w:divBdr>
        <w:top w:val="none" w:sz="0" w:space="0" w:color="auto"/>
        <w:left w:val="none" w:sz="0" w:space="0" w:color="auto"/>
        <w:bottom w:val="none" w:sz="0" w:space="0" w:color="auto"/>
        <w:right w:val="none" w:sz="0" w:space="0" w:color="auto"/>
      </w:divBdr>
    </w:div>
    <w:div w:id="673920788">
      <w:bodyDiv w:val="1"/>
      <w:marLeft w:val="0"/>
      <w:marRight w:val="0"/>
      <w:marTop w:val="0"/>
      <w:marBottom w:val="0"/>
      <w:divBdr>
        <w:top w:val="none" w:sz="0" w:space="0" w:color="auto"/>
        <w:left w:val="none" w:sz="0" w:space="0" w:color="auto"/>
        <w:bottom w:val="none" w:sz="0" w:space="0" w:color="auto"/>
        <w:right w:val="none" w:sz="0" w:space="0" w:color="auto"/>
      </w:divBdr>
    </w:div>
    <w:div w:id="688605356">
      <w:bodyDiv w:val="1"/>
      <w:marLeft w:val="0"/>
      <w:marRight w:val="0"/>
      <w:marTop w:val="0"/>
      <w:marBottom w:val="0"/>
      <w:divBdr>
        <w:top w:val="none" w:sz="0" w:space="0" w:color="auto"/>
        <w:left w:val="none" w:sz="0" w:space="0" w:color="auto"/>
        <w:bottom w:val="none" w:sz="0" w:space="0" w:color="auto"/>
        <w:right w:val="none" w:sz="0" w:space="0" w:color="auto"/>
      </w:divBdr>
    </w:div>
    <w:div w:id="692658335">
      <w:bodyDiv w:val="1"/>
      <w:marLeft w:val="0"/>
      <w:marRight w:val="0"/>
      <w:marTop w:val="0"/>
      <w:marBottom w:val="0"/>
      <w:divBdr>
        <w:top w:val="none" w:sz="0" w:space="0" w:color="auto"/>
        <w:left w:val="none" w:sz="0" w:space="0" w:color="auto"/>
        <w:bottom w:val="none" w:sz="0" w:space="0" w:color="auto"/>
        <w:right w:val="none" w:sz="0" w:space="0" w:color="auto"/>
      </w:divBdr>
    </w:div>
    <w:div w:id="698166072">
      <w:bodyDiv w:val="1"/>
      <w:marLeft w:val="0"/>
      <w:marRight w:val="0"/>
      <w:marTop w:val="0"/>
      <w:marBottom w:val="0"/>
      <w:divBdr>
        <w:top w:val="none" w:sz="0" w:space="0" w:color="auto"/>
        <w:left w:val="none" w:sz="0" w:space="0" w:color="auto"/>
        <w:bottom w:val="none" w:sz="0" w:space="0" w:color="auto"/>
        <w:right w:val="none" w:sz="0" w:space="0" w:color="auto"/>
      </w:divBdr>
    </w:div>
    <w:div w:id="711804782">
      <w:bodyDiv w:val="1"/>
      <w:marLeft w:val="0"/>
      <w:marRight w:val="0"/>
      <w:marTop w:val="0"/>
      <w:marBottom w:val="0"/>
      <w:divBdr>
        <w:top w:val="none" w:sz="0" w:space="0" w:color="auto"/>
        <w:left w:val="none" w:sz="0" w:space="0" w:color="auto"/>
        <w:bottom w:val="none" w:sz="0" w:space="0" w:color="auto"/>
        <w:right w:val="none" w:sz="0" w:space="0" w:color="auto"/>
      </w:divBdr>
    </w:div>
    <w:div w:id="714157896">
      <w:bodyDiv w:val="1"/>
      <w:marLeft w:val="0"/>
      <w:marRight w:val="0"/>
      <w:marTop w:val="0"/>
      <w:marBottom w:val="0"/>
      <w:divBdr>
        <w:top w:val="none" w:sz="0" w:space="0" w:color="auto"/>
        <w:left w:val="none" w:sz="0" w:space="0" w:color="auto"/>
        <w:bottom w:val="none" w:sz="0" w:space="0" w:color="auto"/>
        <w:right w:val="none" w:sz="0" w:space="0" w:color="auto"/>
      </w:divBdr>
    </w:div>
    <w:div w:id="718288316">
      <w:bodyDiv w:val="1"/>
      <w:marLeft w:val="0"/>
      <w:marRight w:val="0"/>
      <w:marTop w:val="0"/>
      <w:marBottom w:val="0"/>
      <w:divBdr>
        <w:top w:val="none" w:sz="0" w:space="0" w:color="auto"/>
        <w:left w:val="none" w:sz="0" w:space="0" w:color="auto"/>
        <w:bottom w:val="none" w:sz="0" w:space="0" w:color="auto"/>
        <w:right w:val="none" w:sz="0" w:space="0" w:color="auto"/>
      </w:divBdr>
    </w:div>
    <w:div w:id="746612833">
      <w:bodyDiv w:val="1"/>
      <w:marLeft w:val="0"/>
      <w:marRight w:val="0"/>
      <w:marTop w:val="0"/>
      <w:marBottom w:val="0"/>
      <w:divBdr>
        <w:top w:val="none" w:sz="0" w:space="0" w:color="auto"/>
        <w:left w:val="none" w:sz="0" w:space="0" w:color="auto"/>
        <w:bottom w:val="none" w:sz="0" w:space="0" w:color="auto"/>
        <w:right w:val="none" w:sz="0" w:space="0" w:color="auto"/>
      </w:divBdr>
    </w:div>
    <w:div w:id="753861648">
      <w:bodyDiv w:val="1"/>
      <w:marLeft w:val="0"/>
      <w:marRight w:val="0"/>
      <w:marTop w:val="0"/>
      <w:marBottom w:val="0"/>
      <w:divBdr>
        <w:top w:val="none" w:sz="0" w:space="0" w:color="auto"/>
        <w:left w:val="none" w:sz="0" w:space="0" w:color="auto"/>
        <w:bottom w:val="none" w:sz="0" w:space="0" w:color="auto"/>
        <w:right w:val="none" w:sz="0" w:space="0" w:color="auto"/>
      </w:divBdr>
    </w:div>
    <w:div w:id="757752367">
      <w:bodyDiv w:val="1"/>
      <w:marLeft w:val="0"/>
      <w:marRight w:val="0"/>
      <w:marTop w:val="0"/>
      <w:marBottom w:val="0"/>
      <w:divBdr>
        <w:top w:val="none" w:sz="0" w:space="0" w:color="auto"/>
        <w:left w:val="none" w:sz="0" w:space="0" w:color="auto"/>
        <w:bottom w:val="none" w:sz="0" w:space="0" w:color="auto"/>
        <w:right w:val="none" w:sz="0" w:space="0" w:color="auto"/>
      </w:divBdr>
    </w:div>
    <w:div w:id="778985349">
      <w:bodyDiv w:val="1"/>
      <w:marLeft w:val="0"/>
      <w:marRight w:val="0"/>
      <w:marTop w:val="0"/>
      <w:marBottom w:val="0"/>
      <w:divBdr>
        <w:top w:val="none" w:sz="0" w:space="0" w:color="auto"/>
        <w:left w:val="none" w:sz="0" w:space="0" w:color="auto"/>
        <w:bottom w:val="none" w:sz="0" w:space="0" w:color="auto"/>
        <w:right w:val="none" w:sz="0" w:space="0" w:color="auto"/>
      </w:divBdr>
    </w:div>
    <w:div w:id="788821910">
      <w:bodyDiv w:val="1"/>
      <w:marLeft w:val="0"/>
      <w:marRight w:val="0"/>
      <w:marTop w:val="0"/>
      <w:marBottom w:val="0"/>
      <w:divBdr>
        <w:top w:val="none" w:sz="0" w:space="0" w:color="auto"/>
        <w:left w:val="none" w:sz="0" w:space="0" w:color="auto"/>
        <w:bottom w:val="none" w:sz="0" w:space="0" w:color="auto"/>
        <w:right w:val="none" w:sz="0" w:space="0" w:color="auto"/>
      </w:divBdr>
    </w:div>
    <w:div w:id="799151370">
      <w:bodyDiv w:val="1"/>
      <w:marLeft w:val="0"/>
      <w:marRight w:val="0"/>
      <w:marTop w:val="0"/>
      <w:marBottom w:val="0"/>
      <w:divBdr>
        <w:top w:val="none" w:sz="0" w:space="0" w:color="auto"/>
        <w:left w:val="none" w:sz="0" w:space="0" w:color="auto"/>
        <w:bottom w:val="none" w:sz="0" w:space="0" w:color="auto"/>
        <w:right w:val="none" w:sz="0" w:space="0" w:color="auto"/>
      </w:divBdr>
    </w:div>
    <w:div w:id="804465133">
      <w:bodyDiv w:val="1"/>
      <w:marLeft w:val="0"/>
      <w:marRight w:val="0"/>
      <w:marTop w:val="0"/>
      <w:marBottom w:val="0"/>
      <w:divBdr>
        <w:top w:val="none" w:sz="0" w:space="0" w:color="auto"/>
        <w:left w:val="none" w:sz="0" w:space="0" w:color="auto"/>
        <w:bottom w:val="none" w:sz="0" w:space="0" w:color="auto"/>
        <w:right w:val="none" w:sz="0" w:space="0" w:color="auto"/>
      </w:divBdr>
    </w:div>
    <w:div w:id="809053296">
      <w:bodyDiv w:val="1"/>
      <w:marLeft w:val="0"/>
      <w:marRight w:val="0"/>
      <w:marTop w:val="0"/>
      <w:marBottom w:val="0"/>
      <w:divBdr>
        <w:top w:val="none" w:sz="0" w:space="0" w:color="auto"/>
        <w:left w:val="none" w:sz="0" w:space="0" w:color="auto"/>
        <w:bottom w:val="none" w:sz="0" w:space="0" w:color="auto"/>
        <w:right w:val="none" w:sz="0" w:space="0" w:color="auto"/>
      </w:divBdr>
    </w:div>
    <w:div w:id="811286650">
      <w:bodyDiv w:val="1"/>
      <w:marLeft w:val="0"/>
      <w:marRight w:val="0"/>
      <w:marTop w:val="0"/>
      <w:marBottom w:val="0"/>
      <w:divBdr>
        <w:top w:val="none" w:sz="0" w:space="0" w:color="auto"/>
        <w:left w:val="none" w:sz="0" w:space="0" w:color="auto"/>
        <w:bottom w:val="none" w:sz="0" w:space="0" w:color="auto"/>
        <w:right w:val="none" w:sz="0" w:space="0" w:color="auto"/>
      </w:divBdr>
    </w:div>
    <w:div w:id="813448650">
      <w:bodyDiv w:val="1"/>
      <w:marLeft w:val="0"/>
      <w:marRight w:val="0"/>
      <w:marTop w:val="0"/>
      <w:marBottom w:val="0"/>
      <w:divBdr>
        <w:top w:val="none" w:sz="0" w:space="0" w:color="auto"/>
        <w:left w:val="none" w:sz="0" w:space="0" w:color="auto"/>
        <w:bottom w:val="none" w:sz="0" w:space="0" w:color="auto"/>
        <w:right w:val="none" w:sz="0" w:space="0" w:color="auto"/>
      </w:divBdr>
    </w:div>
    <w:div w:id="816185949">
      <w:bodyDiv w:val="1"/>
      <w:marLeft w:val="0"/>
      <w:marRight w:val="0"/>
      <w:marTop w:val="0"/>
      <w:marBottom w:val="0"/>
      <w:divBdr>
        <w:top w:val="none" w:sz="0" w:space="0" w:color="auto"/>
        <w:left w:val="none" w:sz="0" w:space="0" w:color="auto"/>
        <w:bottom w:val="none" w:sz="0" w:space="0" w:color="auto"/>
        <w:right w:val="none" w:sz="0" w:space="0" w:color="auto"/>
      </w:divBdr>
    </w:div>
    <w:div w:id="820732039">
      <w:bodyDiv w:val="1"/>
      <w:marLeft w:val="0"/>
      <w:marRight w:val="0"/>
      <w:marTop w:val="0"/>
      <w:marBottom w:val="0"/>
      <w:divBdr>
        <w:top w:val="none" w:sz="0" w:space="0" w:color="auto"/>
        <w:left w:val="none" w:sz="0" w:space="0" w:color="auto"/>
        <w:bottom w:val="none" w:sz="0" w:space="0" w:color="auto"/>
        <w:right w:val="none" w:sz="0" w:space="0" w:color="auto"/>
      </w:divBdr>
    </w:div>
    <w:div w:id="826819405">
      <w:bodyDiv w:val="1"/>
      <w:marLeft w:val="0"/>
      <w:marRight w:val="0"/>
      <w:marTop w:val="0"/>
      <w:marBottom w:val="0"/>
      <w:divBdr>
        <w:top w:val="none" w:sz="0" w:space="0" w:color="auto"/>
        <w:left w:val="none" w:sz="0" w:space="0" w:color="auto"/>
        <w:bottom w:val="none" w:sz="0" w:space="0" w:color="auto"/>
        <w:right w:val="none" w:sz="0" w:space="0" w:color="auto"/>
      </w:divBdr>
    </w:div>
    <w:div w:id="827601009">
      <w:bodyDiv w:val="1"/>
      <w:marLeft w:val="0"/>
      <w:marRight w:val="0"/>
      <w:marTop w:val="0"/>
      <w:marBottom w:val="0"/>
      <w:divBdr>
        <w:top w:val="none" w:sz="0" w:space="0" w:color="auto"/>
        <w:left w:val="none" w:sz="0" w:space="0" w:color="auto"/>
        <w:bottom w:val="none" w:sz="0" w:space="0" w:color="auto"/>
        <w:right w:val="none" w:sz="0" w:space="0" w:color="auto"/>
      </w:divBdr>
    </w:div>
    <w:div w:id="828135983">
      <w:bodyDiv w:val="1"/>
      <w:marLeft w:val="0"/>
      <w:marRight w:val="0"/>
      <w:marTop w:val="0"/>
      <w:marBottom w:val="0"/>
      <w:divBdr>
        <w:top w:val="none" w:sz="0" w:space="0" w:color="auto"/>
        <w:left w:val="none" w:sz="0" w:space="0" w:color="auto"/>
        <w:bottom w:val="none" w:sz="0" w:space="0" w:color="auto"/>
        <w:right w:val="none" w:sz="0" w:space="0" w:color="auto"/>
      </w:divBdr>
    </w:div>
    <w:div w:id="833227232">
      <w:bodyDiv w:val="1"/>
      <w:marLeft w:val="0"/>
      <w:marRight w:val="0"/>
      <w:marTop w:val="0"/>
      <w:marBottom w:val="0"/>
      <w:divBdr>
        <w:top w:val="none" w:sz="0" w:space="0" w:color="auto"/>
        <w:left w:val="none" w:sz="0" w:space="0" w:color="auto"/>
        <w:bottom w:val="none" w:sz="0" w:space="0" w:color="auto"/>
        <w:right w:val="none" w:sz="0" w:space="0" w:color="auto"/>
      </w:divBdr>
    </w:div>
    <w:div w:id="833766746">
      <w:bodyDiv w:val="1"/>
      <w:marLeft w:val="0"/>
      <w:marRight w:val="0"/>
      <w:marTop w:val="0"/>
      <w:marBottom w:val="0"/>
      <w:divBdr>
        <w:top w:val="none" w:sz="0" w:space="0" w:color="auto"/>
        <w:left w:val="none" w:sz="0" w:space="0" w:color="auto"/>
        <w:bottom w:val="none" w:sz="0" w:space="0" w:color="auto"/>
        <w:right w:val="none" w:sz="0" w:space="0" w:color="auto"/>
      </w:divBdr>
    </w:div>
    <w:div w:id="836501700">
      <w:bodyDiv w:val="1"/>
      <w:marLeft w:val="0"/>
      <w:marRight w:val="0"/>
      <w:marTop w:val="0"/>
      <w:marBottom w:val="0"/>
      <w:divBdr>
        <w:top w:val="none" w:sz="0" w:space="0" w:color="auto"/>
        <w:left w:val="none" w:sz="0" w:space="0" w:color="auto"/>
        <w:bottom w:val="none" w:sz="0" w:space="0" w:color="auto"/>
        <w:right w:val="none" w:sz="0" w:space="0" w:color="auto"/>
      </w:divBdr>
    </w:div>
    <w:div w:id="838958441">
      <w:bodyDiv w:val="1"/>
      <w:marLeft w:val="0"/>
      <w:marRight w:val="0"/>
      <w:marTop w:val="0"/>
      <w:marBottom w:val="0"/>
      <w:divBdr>
        <w:top w:val="none" w:sz="0" w:space="0" w:color="auto"/>
        <w:left w:val="none" w:sz="0" w:space="0" w:color="auto"/>
        <w:bottom w:val="none" w:sz="0" w:space="0" w:color="auto"/>
        <w:right w:val="none" w:sz="0" w:space="0" w:color="auto"/>
      </w:divBdr>
    </w:div>
    <w:div w:id="840781367">
      <w:bodyDiv w:val="1"/>
      <w:marLeft w:val="0"/>
      <w:marRight w:val="0"/>
      <w:marTop w:val="0"/>
      <w:marBottom w:val="0"/>
      <w:divBdr>
        <w:top w:val="none" w:sz="0" w:space="0" w:color="auto"/>
        <w:left w:val="none" w:sz="0" w:space="0" w:color="auto"/>
        <w:bottom w:val="none" w:sz="0" w:space="0" w:color="auto"/>
        <w:right w:val="none" w:sz="0" w:space="0" w:color="auto"/>
      </w:divBdr>
      <w:divsChild>
        <w:div w:id="1344085442">
          <w:marLeft w:val="0"/>
          <w:marRight w:val="0"/>
          <w:marTop w:val="0"/>
          <w:marBottom w:val="0"/>
          <w:divBdr>
            <w:top w:val="none" w:sz="0" w:space="0" w:color="auto"/>
            <w:left w:val="none" w:sz="0" w:space="0" w:color="auto"/>
            <w:bottom w:val="none" w:sz="0" w:space="0" w:color="auto"/>
            <w:right w:val="none" w:sz="0" w:space="0" w:color="auto"/>
          </w:divBdr>
          <w:divsChild>
            <w:div w:id="349374346">
              <w:marLeft w:val="0"/>
              <w:marRight w:val="0"/>
              <w:marTop w:val="0"/>
              <w:marBottom w:val="0"/>
              <w:divBdr>
                <w:top w:val="none" w:sz="0" w:space="0" w:color="auto"/>
                <w:left w:val="none" w:sz="0" w:space="0" w:color="auto"/>
                <w:bottom w:val="none" w:sz="0" w:space="0" w:color="auto"/>
                <w:right w:val="none" w:sz="0" w:space="0" w:color="auto"/>
              </w:divBdr>
            </w:div>
            <w:div w:id="861285625">
              <w:marLeft w:val="0"/>
              <w:marRight w:val="0"/>
              <w:marTop w:val="0"/>
              <w:marBottom w:val="0"/>
              <w:divBdr>
                <w:top w:val="none" w:sz="0" w:space="0" w:color="auto"/>
                <w:left w:val="none" w:sz="0" w:space="0" w:color="auto"/>
                <w:bottom w:val="none" w:sz="0" w:space="0" w:color="auto"/>
                <w:right w:val="none" w:sz="0" w:space="0" w:color="auto"/>
              </w:divBdr>
            </w:div>
            <w:div w:id="1959987207">
              <w:marLeft w:val="0"/>
              <w:marRight w:val="0"/>
              <w:marTop w:val="0"/>
              <w:marBottom w:val="0"/>
              <w:divBdr>
                <w:top w:val="none" w:sz="0" w:space="0" w:color="auto"/>
                <w:left w:val="none" w:sz="0" w:space="0" w:color="auto"/>
                <w:bottom w:val="none" w:sz="0" w:space="0" w:color="auto"/>
                <w:right w:val="none" w:sz="0" w:space="0" w:color="auto"/>
              </w:divBdr>
            </w:div>
            <w:div w:id="1872109059">
              <w:marLeft w:val="0"/>
              <w:marRight w:val="0"/>
              <w:marTop w:val="0"/>
              <w:marBottom w:val="0"/>
              <w:divBdr>
                <w:top w:val="none" w:sz="0" w:space="0" w:color="auto"/>
                <w:left w:val="none" w:sz="0" w:space="0" w:color="auto"/>
                <w:bottom w:val="none" w:sz="0" w:space="0" w:color="auto"/>
                <w:right w:val="none" w:sz="0" w:space="0" w:color="auto"/>
              </w:divBdr>
            </w:div>
            <w:div w:id="1956717644">
              <w:marLeft w:val="0"/>
              <w:marRight w:val="0"/>
              <w:marTop w:val="0"/>
              <w:marBottom w:val="0"/>
              <w:divBdr>
                <w:top w:val="none" w:sz="0" w:space="0" w:color="auto"/>
                <w:left w:val="none" w:sz="0" w:space="0" w:color="auto"/>
                <w:bottom w:val="none" w:sz="0" w:space="0" w:color="auto"/>
                <w:right w:val="none" w:sz="0" w:space="0" w:color="auto"/>
              </w:divBdr>
            </w:div>
            <w:div w:id="486820128">
              <w:marLeft w:val="0"/>
              <w:marRight w:val="0"/>
              <w:marTop w:val="0"/>
              <w:marBottom w:val="0"/>
              <w:divBdr>
                <w:top w:val="none" w:sz="0" w:space="0" w:color="auto"/>
                <w:left w:val="none" w:sz="0" w:space="0" w:color="auto"/>
                <w:bottom w:val="none" w:sz="0" w:space="0" w:color="auto"/>
                <w:right w:val="none" w:sz="0" w:space="0" w:color="auto"/>
              </w:divBdr>
            </w:div>
            <w:div w:id="2113012881">
              <w:marLeft w:val="0"/>
              <w:marRight w:val="0"/>
              <w:marTop w:val="0"/>
              <w:marBottom w:val="0"/>
              <w:divBdr>
                <w:top w:val="none" w:sz="0" w:space="0" w:color="auto"/>
                <w:left w:val="none" w:sz="0" w:space="0" w:color="auto"/>
                <w:bottom w:val="none" w:sz="0" w:space="0" w:color="auto"/>
                <w:right w:val="none" w:sz="0" w:space="0" w:color="auto"/>
              </w:divBdr>
            </w:div>
            <w:div w:id="693992796">
              <w:marLeft w:val="0"/>
              <w:marRight w:val="0"/>
              <w:marTop w:val="0"/>
              <w:marBottom w:val="0"/>
              <w:divBdr>
                <w:top w:val="none" w:sz="0" w:space="0" w:color="auto"/>
                <w:left w:val="none" w:sz="0" w:space="0" w:color="auto"/>
                <w:bottom w:val="none" w:sz="0" w:space="0" w:color="auto"/>
                <w:right w:val="none" w:sz="0" w:space="0" w:color="auto"/>
              </w:divBdr>
            </w:div>
            <w:div w:id="1541438568">
              <w:marLeft w:val="0"/>
              <w:marRight w:val="0"/>
              <w:marTop w:val="0"/>
              <w:marBottom w:val="0"/>
              <w:divBdr>
                <w:top w:val="none" w:sz="0" w:space="0" w:color="auto"/>
                <w:left w:val="none" w:sz="0" w:space="0" w:color="auto"/>
                <w:bottom w:val="none" w:sz="0" w:space="0" w:color="auto"/>
                <w:right w:val="none" w:sz="0" w:space="0" w:color="auto"/>
              </w:divBdr>
            </w:div>
            <w:div w:id="1145973087">
              <w:marLeft w:val="0"/>
              <w:marRight w:val="0"/>
              <w:marTop w:val="0"/>
              <w:marBottom w:val="0"/>
              <w:divBdr>
                <w:top w:val="none" w:sz="0" w:space="0" w:color="auto"/>
                <w:left w:val="none" w:sz="0" w:space="0" w:color="auto"/>
                <w:bottom w:val="none" w:sz="0" w:space="0" w:color="auto"/>
                <w:right w:val="none" w:sz="0" w:space="0" w:color="auto"/>
              </w:divBdr>
            </w:div>
            <w:div w:id="1189753593">
              <w:marLeft w:val="0"/>
              <w:marRight w:val="0"/>
              <w:marTop w:val="0"/>
              <w:marBottom w:val="0"/>
              <w:divBdr>
                <w:top w:val="none" w:sz="0" w:space="0" w:color="auto"/>
                <w:left w:val="none" w:sz="0" w:space="0" w:color="auto"/>
                <w:bottom w:val="none" w:sz="0" w:space="0" w:color="auto"/>
                <w:right w:val="none" w:sz="0" w:space="0" w:color="auto"/>
              </w:divBdr>
            </w:div>
            <w:div w:id="186648940">
              <w:marLeft w:val="0"/>
              <w:marRight w:val="0"/>
              <w:marTop w:val="0"/>
              <w:marBottom w:val="0"/>
              <w:divBdr>
                <w:top w:val="none" w:sz="0" w:space="0" w:color="auto"/>
                <w:left w:val="none" w:sz="0" w:space="0" w:color="auto"/>
                <w:bottom w:val="none" w:sz="0" w:space="0" w:color="auto"/>
                <w:right w:val="none" w:sz="0" w:space="0" w:color="auto"/>
              </w:divBdr>
            </w:div>
            <w:div w:id="2130470969">
              <w:marLeft w:val="0"/>
              <w:marRight w:val="0"/>
              <w:marTop w:val="0"/>
              <w:marBottom w:val="0"/>
              <w:divBdr>
                <w:top w:val="none" w:sz="0" w:space="0" w:color="auto"/>
                <w:left w:val="none" w:sz="0" w:space="0" w:color="auto"/>
                <w:bottom w:val="none" w:sz="0" w:space="0" w:color="auto"/>
                <w:right w:val="none" w:sz="0" w:space="0" w:color="auto"/>
              </w:divBdr>
            </w:div>
            <w:div w:id="191920546">
              <w:marLeft w:val="0"/>
              <w:marRight w:val="0"/>
              <w:marTop w:val="0"/>
              <w:marBottom w:val="0"/>
              <w:divBdr>
                <w:top w:val="none" w:sz="0" w:space="0" w:color="auto"/>
                <w:left w:val="none" w:sz="0" w:space="0" w:color="auto"/>
                <w:bottom w:val="none" w:sz="0" w:space="0" w:color="auto"/>
                <w:right w:val="none" w:sz="0" w:space="0" w:color="auto"/>
              </w:divBdr>
            </w:div>
            <w:div w:id="19215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2899">
      <w:bodyDiv w:val="1"/>
      <w:marLeft w:val="0"/>
      <w:marRight w:val="0"/>
      <w:marTop w:val="0"/>
      <w:marBottom w:val="0"/>
      <w:divBdr>
        <w:top w:val="none" w:sz="0" w:space="0" w:color="auto"/>
        <w:left w:val="none" w:sz="0" w:space="0" w:color="auto"/>
        <w:bottom w:val="none" w:sz="0" w:space="0" w:color="auto"/>
        <w:right w:val="none" w:sz="0" w:space="0" w:color="auto"/>
      </w:divBdr>
    </w:div>
    <w:div w:id="848064445">
      <w:bodyDiv w:val="1"/>
      <w:marLeft w:val="0"/>
      <w:marRight w:val="0"/>
      <w:marTop w:val="0"/>
      <w:marBottom w:val="0"/>
      <w:divBdr>
        <w:top w:val="none" w:sz="0" w:space="0" w:color="auto"/>
        <w:left w:val="none" w:sz="0" w:space="0" w:color="auto"/>
        <w:bottom w:val="none" w:sz="0" w:space="0" w:color="auto"/>
        <w:right w:val="none" w:sz="0" w:space="0" w:color="auto"/>
      </w:divBdr>
    </w:div>
    <w:div w:id="848370540">
      <w:bodyDiv w:val="1"/>
      <w:marLeft w:val="0"/>
      <w:marRight w:val="0"/>
      <w:marTop w:val="0"/>
      <w:marBottom w:val="0"/>
      <w:divBdr>
        <w:top w:val="none" w:sz="0" w:space="0" w:color="auto"/>
        <w:left w:val="none" w:sz="0" w:space="0" w:color="auto"/>
        <w:bottom w:val="none" w:sz="0" w:space="0" w:color="auto"/>
        <w:right w:val="none" w:sz="0" w:space="0" w:color="auto"/>
      </w:divBdr>
    </w:div>
    <w:div w:id="851534294">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865097285">
      <w:bodyDiv w:val="1"/>
      <w:marLeft w:val="0"/>
      <w:marRight w:val="0"/>
      <w:marTop w:val="0"/>
      <w:marBottom w:val="0"/>
      <w:divBdr>
        <w:top w:val="none" w:sz="0" w:space="0" w:color="auto"/>
        <w:left w:val="none" w:sz="0" w:space="0" w:color="auto"/>
        <w:bottom w:val="none" w:sz="0" w:space="0" w:color="auto"/>
        <w:right w:val="none" w:sz="0" w:space="0" w:color="auto"/>
      </w:divBdr>
    </w:div>
    <w:div w:id="865945947">
      <w:bodyDiv w:val="1"/>
      <w:marLeft w:val="0"/>
      <w:marRight w:val="0"/>
      <w:marTop w:val="0"/>
      <w:marBottom w:val="0"/>
      <w:divBdr>
        <w:top w:val="none" w:sz="0" w:space="0" w:color="auto"/>
        <w:left w:val="none" w:sz="0" w:space="0" w:color="auto"/>
        <w:bottom w:val="none" w:sz="0" w:space="0" w:color="auto"/>
        <w:right w:val="none" w:sz="0" w:space="0" w:color="auto"/>
      </w:divBdr>
    </w:div>
    <w:div w:id="871189859">
      <w:bodyDiv w:val="1"/>
      <w:marLeft w:val="0"/>
      <w:marRight w:val="0"/>
      <w:marTop w:val="0"/>
      <w:marBottom w:val="0"/>
      <w:divBdr>
        <w:top w:val="none" w:sz="0" w:space="0" w:color="auto"/>
        <w:left w:val="none" w:sz="0" w:space="0" w:color="auto"/>
        <w:bottom w:val="none" w:sz="0" w:space="0" w:color="auto"/>
        <w:right w:val="none" w:sz="0" w:space="0" w:color="auto"/>
      </w:divBdr>
    </w:div>
    <w:div w:id="874775929">
      <w:bodyDiv w:val="1"/>
      <w:marLeft w:val="0"/>
      <w:marRight w:val="0"/>
      <w:marTop w:val="0"/>
      <w:marBottom w:val="0"/>
      <w:divBdr>
        <w:top w:val="none" w:sz="0" w:space="0" w:color="auto"/>
        <w:left w:val="none" w:sz="0" w:space="0" w:color="auto"/>
        <w:bottom w:val="none" w:sz="0" w:space="0" w:color="auto"/>
        <w:right w:val="none" w:sz="0" w:space="0" w:color="auto"/>
      </w:divBdr>
    </w:div>
    <w:div w:id="879902519">
      <w:bodyDiv w:val="1"/>
      <w:marLeft w:val="0"/>
      <w:marRight w:val="0"/>
      <w:marTop w:val="0"/>
      <w:marBottom w:val="0"/>
      <w:divBdr>
        <w:top w:val="none" w:sz="0" w:space="0" w:color="auto"/>
        <w:left w:val="none" w:sz="0" w:space="0" w:color="auto"/>
        <w:bottom w:val="none" w:sz="0" w:space="0" w:color="auto"/>
        <w:right w:val="none" w:sz="0" w:space="0" w:color="auto"/>
      </w:divBdr>
    </w:div>
    <w:div w:id="899172157">
      <w:bodyDiv w:val="1"/>
      <w:marLeft w:val="0"/>
      <w:marRight w:val="0"/>
      <w:marTop w:val="0"/>
      <w:marBottom w:val="0"/>
      <w:divBdr>
        <w:top w:val="none" w:sz="0" w:space="0" w:color="auto"/>
        <w:left w:val="none" w:sz="0" w:space="0" w:color="auto"/>
        <w:bottom w:val="none" w:sz="0" w:space="0" w:color="auto"/>
        <w:right w:val="none" w:sz="0" w:space="0" w:color="auto"/>
      </w:divBdr>
    </w:div>
    <w:div w:id="908033763">
      <w:bodyDiv w:val="1"/>
      <w:marLeft w:val="0"/>
      <w:marRight w:val="0"/>
      <w:marTop w:val="0"/>
      <w:marBottom w:val="0"/>
      <w:divBdr>
        <w:top w:val="none" w:sz="0" w:space="0" w:color="auto"/>
        <w:left w:val="none" w:sz="0" w:space="0" w:color="auto"/>
        <w:bottom w:val="none" w:sz="0" w:space="0" w:color="auto"/>
        <w:right w:val="none" w:sz="0" w:space="0" w:color="auto"/>
      </w:divBdr>
    </w:div>
    <w:div w:id="914163625">
      <w:bodyDiv w:val="1"/>
      <w:marLeft w:val="0"/>
      <w:marRight w:val="0"/>
      <w:marTop w:val="0"/>
      <w:marBottom w:val="0"/>
      <w:divBdr>
        <w:top w:val="none" w:sz="0" w:space="0" w:color="auto"/>
        <w:left w:val="none" w:sz="0" w:space="0" w:color="auto"/>
        <w:bottom w:val="none" w:sz="0" w:space="0" w:color="auto"/>
        <w:right w:val="none" w:sz="0" w:space="0" w:color="auto"/>
      </w:divBdr>
    </w:div>
    <w:div w:id="916863485">
      <w:bodyDiv w:val="1"/>
      <w:marLeft w:val="0"/>
      <w:marRight w:val="0"/>
      <w:marTop w:val="0"/>
      <w:marBottom w:val="0"/>
      <w:divBdr>
        <w:top w:val="none" w:sz="0" w:space="0" w:color="auto"/>
        <w:left w:val="none" w:sz="0" w:space="0" w:color="auto"/>
        <w:bottom w:val="none" w:sz="0" w:space="0" w:color="auto"/>
        <w:right w:val="none" w:sz="0" w:space="0" w:color="auto"/>
      </w:divBdr>
    </w:div>
    <w:div w:id="917180009">
      <w:bodyDiv w:val="1"/>
      <w:marLeft w:val="0"/>
      <w:marRight w:val="0"/>
      <w:marTop w:val="0"/>
      <w:marBottom w:val="0"/>
      <w:divBdr>
        <w:top w:val="none" w:sz="0" w:space="0" w:color="auto"/>
        <w:left w:val="none" w:sz="0" w:space="0" w:color="auto"/>
        <w:bottom w:val="none" w:sz="0" w:space="0" w:color="auto"/>
        <w:right w:val="none" w:sz="0" w:space="0" w:color="auto"/>
      </w:divBdr>
    </w:div>
    <w:div w:id="921992305">
      <w:bodyDiv w:val="1"/>
      <w:marLeft w:val="0"/>
      <w:marRight w:val="0"/>
      <w:marTop w:val="0"/>
      <w:marBottom w:val="0"/>
      <w:divBdr>
        <w:top w:val="none" w:sz="0" w:space="0" w:color="auto"/>
        <w:left w:val="none" w:sz="0" w:space="0" w:color="auto"/>
        <w:bottom w:val="none" w:sz="0" w:space="0" w:color="auto"/>
        <w:right w:val="none" w:sz="0" w:space="0" w:color="auto"/>
      </w:divBdr>
    </w:div>
    <w:div w:id="928779584">
      <w:bodyDiv w:val="1"/>
      <w:marLeft w:val="0"/>
      <w:marRight w:val="0"/>
      <w:marTop w:val="0"/>
      <w:marBottom w:val="0"/>
      <w:divBdr>
        <w:top w:val="none" w:sz="0" w:space="0" w:color="auto"/>
        <w:left w:val="none" w:sz="0" w:space="0" w:color="auto"/>
        <w:bottom w:val="none" w:sz="0" w:space="0" w:color="auto"/>
        <w:right w:val="none" w:sz="0" w:space="0" w:color="auto"/>
      </w:divBdr>
    </w:div>
    <w:div w:id="931932993">
      <w:bodyDiv w:val="1"/>
      <w:marLeft w:val="0"/>
      <w:marRight w:val="0"/>
      <w:marTop w:val="0"/>
      <w:marBottom w:val="0"/>
      <w:divBdr>
        <w:top w:val="none" w:sz="0" w:space="0" w:color="auto"/>
        <w:left w:val="none" w:sz="0" w:space="0" w:color="auto"/>
        <w:bottom w:val="none" w:sz="0" w:space="0" w:color="auto"/>
        <w:right w:val="none" w:sz="0" w:space="0" w:color="auto"/>
      </w:divBdr>
    </w:div>
    <w:div w:id="932972625">
      <w:bodyDiv w:val="1"/>
      <w:marLeft w:val="0"/>
      <w:marRight w:val="0"/>
      <w:marTop w:val="0"/>
      <w:marBottom w:val="0"/>
      <w:divBdr>
        <w:top w:val="none" w:sz="0" w:space="0" w:color="auto"/>
        <w:left w:val="none" w:sz="0" w:space="0" w:color="auto"/>
        <w:bottom w:val="none" w:sz="0" w:space="0" w:color="auto"/>
        <w:right w:val="none" w:sz="0" w:space="0" w:color="auto"/>
      </w:divBdr>
    </w:div>
    <w:div w:id="933246860">
      <w:bodyDiv w:val="1"/>
      <w:marLeft w:val="0"/>
      <w:marRight w:val="0"/>
      <w:marTop w:val="0"/>
      <w:marBottom w:val="0"/>
      <w:divBdr>
        <w:top w:val="none" w:sz="0" w:space="0" w:color="auto"/>
        <w:left w:val="none" w:sz="0" w:space="0" w:color="auto"/>
        <w:bottom w:val="none" w:sz="0" w:space="0" w:color="auto"/>
        <w:right w:val="none" w:sz="0" w:space="0" w:color="auto"/>
      </w:divBdr>
    </w:div>
    <w:div w:id="948396552">
      <w:bodyDiv w:val="1"/>
      <w:marLeft w:val="0"/>
      <w:marRight w:val="0"/>
      <w:marTop w:val="0"/>
      <w:marBottom w:val="0"/>
      <w:divBdr>
        <w:top w:val="none" w:sz="0" w:space="0" w:color="auto"/>
        <w:left w:val="none" w:sz="0" w:space="0" w:color="auto"/>
        <w:bottom w:val="none" w:sz="0" w:space="0" w:color="auto"/>
        <w:right w:val="none" w:sz="0" w:space="0" w:color="auto"/>
      </w:divBdr>
      <w:divsChild>
        <w:div w:id="1325278132">
          <w:marLeft w:val="0"/>
          <w:marRight w:val="0"/>
          <w:marTop w:val="0"/>
          <w:marBottom w:val="0"/>
          <w:divBdr>
            <w:top w:val="none" w:sz="0" w:space="0" w:color="auto"/>
            <w:left w:val="none" w:sz="0" w:space="0" w:color="auto"/>
            <w:bottom w:val="none" w:sz="0" w:space="0" w:color="auto"/>
            <w:right w:val="none" w:sz="0" w:space="0" w:color="auto"/>
          </w:divBdr>
          <w:divsChild>
            <w:div w:id="210923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0752">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71597577">
      <w:bodyDiv w:val="1"/>
      <w:marLeft w:val="0"/>
      <w:marRight w:val="0"/>
      <w:marTop w:val="0"/>
      <w:marBottom w:val="0"/>
      <w:divBdr>
        <w:top w:val="none" w:sz="0" w:space="0" w:color="auto"/>
        <w:left w:val="none" w:sz="0" w:space="0" w:color="auto"/>
        <w:bottom w:val="none" w:sz="0" w:space="0" w:color="auto"/>
        <w:right w:val="none" w:sz="0" w:space="0" w:color="auto"/>
      </w:divBdr>
    </w:div>
    <w:div w:id="973366100">
      <w:bodyDiv w:val="1"/>
      <w:marLeft w:val="0"/>
      <w:marRight w:val="0"/>
      <w:marTop w:val="0"/>
      <w:marBottom w:val="0"/>
      <w:divBdr>
        <w:top w:val="none" w:sz="0" w:space="0" w:color="auto"/>
        <w:left w:val="none" w:sz="0" w:space="0" w:color="auto"/>
        <w:bottom w:val="none" w:sz="0" w:space="0" w:color="auto"/>
        <w:right w:val="none" w:sz="0" w:space="0" w:color="auto"/>
      </w:divBdr>
    </w:div>
    <w:div w:id="983898665">
      <w:bodyDiv w:val="1"/>
      <w:marLeft w:val="0"/>
      <w:marRight w:val="0"/>
      <w:marTop w:val="0"/>
      <w:marBottom w:val="0"/>
      <w:divBdr>
        <w:top w:val="none" w:sz="0" w:space="0" w:color="auto"/>
        <w:left w:val="none" w:sz="0" w:space="0" w:color="auto"/>
        <w:bottom w:val="none" w:sz="0" w:space="0" w:color="auto"/>
        <w:right w:val="none" w:sz="0" w:space="0" w:color="auto"/>
      </w:divBdr>
    </w:div>
    <w:div w:id="985747261">
      <w:bodyDiv w:val="1"/>
      <w:marLeft w:val="0"/>
      <w:marRight w:val="0"/>
      <w:marTop w:val="0"/>
      <w:marBottom w:val="0"/>
      <w:divBdr>
        <w:top w:val="none" w:sz="0" w:space="0" w:color="auto"/>
        <w:left w:val="none" w:sz="0" w:space="0" w:color="auto"/>
        <w:bottom w:val="none" w:sz="0" w:space="0" w:color="auto"/>
        <w:right w:val="none" w:sz="0" w:space="0" w:color="auto"/>
      </w:divBdr>
    </w:div>
    <w:div w:id="986935732">
      <w:bodyDiv w:val="1"/>
      <w:marLeft w:val="0"/>
      <w:marRight w:val="0"/>
      <w:marTop w:val="0"/>
      <w:marBottom w:val="0"/>
      <w:divBdr>
        <w:top w:val="none" w:sz="0" w:space="0" w:color="auto"/>
        <w:left w:val="none" w:sz="0" w:space="0" w:color="auto"/>
        <w:bottom w:val="none" w:sz="0" w:space="0" w:color="auto"/>
        <w:right w:val="none" w:sz="0" w:space="0" w:color="auto"/>
      </w:divBdr>
    </w:div>
    <w:div w:id="999430330">
      <w:bodyDiv w:val="1"/>
      <w:marLeft w:val="0"/>
      <w:marRight w:val="0"/>
      <w:marTop w:val="0"/>
      <w:marBottom w:val="0"/>
      <w:divBdr>
        <w:top w:val="none" w:sz="0" w:space="0" w:color="auto"/>
        <w:left w:val="none" w:sz="0" w:space="0" w:color="auto"/>
        <w:bottom w:val="none" w:sz="0" w:space="0" w:color="auto"/>
        <w:right w:val="none" w:sz="0" w:space="0" w:color="auto"/>
      </w:divBdr>
    </w:div>
    <w:div w:id="1005480420">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13723792">
      <w:bodyDiv w:val="1"/>
      <w:marLeft w:val="0"/>
      <w:marRight w:val="0"/>
      <w:marTop w:val="0"/>
      <w:marBottom w:val="0"/>
      <w:divBdr>
        <w:top w:val="none" w:sz="0" w:space="0" w:color="auto"/>
        <w:left w:val="none" w:sz="0" w:space="0" w:color="auto"/>
        <w:bottom w:val="none" w:sz="0" w:space="0" w:color="auto"/>
        <w:right w:val="none" w:sz="0" w:space="0" w:color="auto"/>
      </w:divBdr>
    </w:div>
    <w:div w:id="1033306515">
      <w:bodyDiv w:val="1"/>
      <w:marLeft w:val="0"/>
      <w:marRight w:val="0"/>
      <w:marTop w:val="0"/>
      <w:marBottom w:val="0"/>
      <w:divBdr>
        <w:top w:val="none" w:sz="0" w:space="0" w:color="auto"/>
        <w:left w:val="none" w:sz="0" w:space="0" w:color="auto"/>
        <w:bottom w:val="none" w:sz="0" w:space="0" w:color="auto"/>
        <w:right w:val="none" w:sz="0" w:space="0" w:color="auto"/>
      </w:divBdr>
    </w:div>
    <w:div w:id="1049186691">
      <w:bodyDiv w:val="1"/>
      <w:marLeft w:val="0"/>
      <w:marRight w:val="0"/>
      <w:marTop w:val="0"/>
      <w:marBottom w:val="0"/>
      <w:divBdr>
        <w:top w:val="none" w:sz="0" w:space="0" w:color="auto"/>
        <w:left w:val="none" w:sz="0" w:space="0" w:color="auto"/>
        <w:bottom w:val="none" w:sz="0" w:space="0" w:color="auto"/>
        <w:right w:val="none" w:sz="0" w:space="0" w:color="auto"/>
      </w:divBdr>
    </w:div>
    <w:div w:id="1054086894">
      <w:bodyDiv w:val="1"/>
      <w:marLeft w:val="0"/>
      <w:marRight w:val="0"/>
      <w:marTop w:val="0"/>
      <w:marBottom w:val="0"/>
      <w:divBdr>
        <w:top w:val="none" w:sz="0" w:space="0" w:color="auto"/>
        <w:left w:val="none" w:sz="0" w:space="0" w:color="auto"/>
        <w:bottom w:val="none" w:sz="0" w:space="0" w:color="auto"/>
        <w:right w:val="none" w:sz="0" w:space="0" w:color="auto"/>
      </w:divBdr>
    </w:div>
    <w:div w:id="1058744848">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63026225">
      <w:bodyDiv w:val="1"/>
      <w:marLeft w:val="0"/>
      <w:marRight w:val="0"/>
      <w:marTop w:val="0"/>
      <w:marBottom w:val="0"/>
      <w:divBdr>
        <w:top w:val="none" w:sz="0" w:space="0" w:color="auto"/>
        <w:left w:val="none" w:sz="0" w:space="0" w:color="auto"/>
        <w:bottom w:val="none" w:sz="0" w:space="0" w:color="auto"/>
        <w:right w:val="none" w:sz="0" w:space="0" w:color="auto"/>
      </w:divBdr>
    </w:div>
    <w:div w:id="1066882846">
      <w:bodyDiv w:val="1"/>
      <w:marLeft w:val="0"/>
      <w:marRight w:val="0"/>
      <w:marTop w:val="0"/>
      <w:marBottom w:val="0"/>
      <w:divBdr>
        <w:top w:val="none" w:sz="0" w:space="0" w:color="auto"/>
        <w:left w:val="none" w:sz="0" w:space="0" w:color="auto"/>
        <w:bottom w:val="none" w:sz="0" w:space="0" w:color="auto"/>
        <w:right w:val="none" w:sz="0" w:space="0" w:color="auto"/>
      </w:divBdr>
    </w:div>
    <w:div w:id="1069117301">
      <w:bodyDiv w:val="1"/>
      <w:marLeft w:val="0"/>
      <w:marRight w:val="0"/>
      <w:marTop w:val="0"/>
      <w:marBottom w:val="0"/>
      <w:divBdr>
        <w:top w:val="none" w:sz="0" w:space="0" w:color="auto"/>
        <w:left w:val="none" w:sz="0" w:space="0" w:color="auto"/>
        <w:bottom w:val="none" w:sz="0" w:space="0" w:color="auto"/>
        <w:right w:val="none" w:sz="0" w:space="0" w:color="auto"/>
      </w:divBdr>
    </w:div>
    <w:div w:id="1075200447">
      <w:bodyDiv w:val="1"/>
      <w:marLeft w:val="0"/>
      <w:marRight w:val="0"/>
      <w:marTop w:val="0"/>
      <w:marBottom w:val="0"/>
      <w:divBdr>
        <w:top w:val="none" w:sz="0" w:space="0" w:color="auto"/>
        <w:left w:val="none" w:sz="0" w:space="0" w:color="auto"/>
        <w:bottom w:val="none" w:sz="0" w:space="0" w:color="auto"/>
        <w:right w:val="none" w:sz="0" w:space="0" w:color="auto"/>
      </w:divBdr>
    </w:div>
    <w:div w:id="1075782778">
      <w:bodyDiv w:val="1"/>
      <w:marLeft w:val="0"/>
      <w:marRight w:val="0"/>
      <w:marTop w:val="0"/>
      <w:marBottom w:val="0"/>
      <w:divBdr>
        <w:top w:val="none" w:sz="0" w:space="0" w:color="auto"/>
        <w:left w:val="none" w:sz="0" w:space="0" w:color="auto"/>
        <w:bottom w:val="none" w:sz="0" w:space="0" w:color="auto"/>
        <w:right w:val="none" w:sz="0" w:space="0" w:color="auto"/>
      </w:divBdr>
    </w:div>
    <w:div w:id="1082339651">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90348463">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094132436">
      <w:bodyDiv w:val="1"/>
      <w:marLeft w:val="0"/>
      <w:marRight w:val="0"/>
      <w:marTop w:val="0"/>
      <w:marBottom w:val="0"/>
      <w:divBdr>
        <w:top w:val="none" w:sz="0" w:space="0" w:color="auto"/>
        <w:left w:val="none" w:sz="0" w:space="0" w:color="auto"/>
        <w:bottom w:val="none" w:sz="0" w:space="0" w:color="auto"/>
        <w:right w:val="none" w:sz="0" w:space="0" w:color="auto"/>
      </w:divBdr>
    </w:div>
    <w:div w:id="1095856579">
      <w:bodyDiv w:val="1"/>
      <w:marLeft w:val="0"/>
      <w:marRight w:val="0"/>
      <w:marTop w:val="0"/>
      <w:marBottom w:val="0"/>
      <w:divBdr>
        <w:top w:val="none" w:sz="0" w:space="0" w:color="auto"/>
        <w:left w:val="none" w:sz="0" w:space="0" w:color="auto"/>
        <w:bottom w:val="none" w:sz="0" w:space="0" w:color="auto"/>
        <w:right w:val="none" w:sz="0" w:space="0" w:color="auto"/>
      </w:divBdr>
    </w:div>
    <w:div w:id="1103037709">
      <w:bodyDiv w:val="1"/>
      <w:marLeft w:val="0"/>
      <w:marRight w:val="0"/>
      <w:marTop w:val="0"/>
      <w:marBottom w:val="0"/>
      <w:divBdr>
        <w:top w:val="none" w:sz="0" w:space="0" w:color="auto"/>
        <w:left w:val="none" w:sz="0" w:space="0" w:color="auto"/>
        <w:bottom w:val="none" w:sz="0" w:space="0" w:color="auto"/>
        <w:right w:val="none" w:sz="0" w:space="0" w:color="auto"/>
      </w:divBdr>
    </w:div>
    <w:div w:id="1104887092">
      <w:bodyDiv w:val="1"/>
      <w:marLeft w:val="0"/>
      <w:marRight w:val="0"/>
      <w:marTop w:val="0"/>
      <w:marBottom w:val="0"/>
      <w:divBdr>
        <w:top w:val="none" w:sz="0" w:space="0" w:color="auto"/>
        <w:left w:val="none" w:sz="0" w:space="0" w:color="auto"/>
        <w:bottom w:val="none" w:sz="0" w:space="0" w:color="auto"/>
        <w:right w:val="none" w:sz="0" w:space="0" w:color="auto"/>
      </w:divBdr>
    </w:div>
    <w:div w:id="1108964722">
      <w:bodyDiv w:val="1"/>
      <w:marLeft w:val="0"/>
      <w:marRight w:val="0"/>
      <w:marTop w:val="0"/>
      <w:marBottom w:val="0"/>
      <w:divBdr>
        <w:top w:val="none" w:sz="0" w:space="0" w:color="auto"/>
        <w:left w:val="none" w:sz="0" w:space="0" w:color="auto"/>
        <w:bottom w:val="none" w:sz="0" w:space="0" w:color="auto"/>
        <w:right w:val="none" w:sz="0" w:space="0" w:color="auto"/>
      </w:divBdr>
    </w:div>
    <w:div w:id="1111902401">
      <w:bodyDiv w:val="1"/>
      <w:marLeft w:val="0"/>
      <w:marRight w:val="0"/>
      <w:marTop w:val="0"/>
      <w:marBottom w:val="0"/>
      <w:divBdr>
        <w:top w:val="none" w:sz="0" w:space="0" w:color="auto"/>
        <w:left w:val="none" w:sz="0" w:space="0" w:color="auto"/>
        <w:bottom w:val="none" w:sz="0" w:space="0" w:color="auto"/>
        <w:right w:val="none" w:sz="0" w:space="0" w:color="auto"/>
      </w:divBdr>
    </w:div>
    <w:div w:id="1113599990">
      <w:bodyDiv w:val="1"/>
      <w:marLeft w:val="0"/>
      <w:marRight w:val="0"/>
      <w:marTop w:val="0"/>
      <w:marBottom w:val="0"/>
      <w:divBdr>
        <w:top w:val="none" w:sz="0" w:space="0" w:color="auto"/>
        <w:left w:val="none" w:sz="0" w:space="0" w:color="auto"/>
        <w:bottom w:val="none" w:sz="0" w:space="0" w:color="auto"/>
        <w:right w:val="none" w:sz="0" w:space="0" w:color="auto"/>
      </w:divBdr>
    </w:div>
    <w:div w:id="1117526372">
      <w:bodyDiv w:val="1"/>
      <w:marLeft w:val="0"/>
      <w:marRight w:val="0"/>
      <w:marTop w:val="0"/>
      <w:marBottom w:val="0"/>
      <w:divBdr>
        <w:top w:val="none" w:sz="0" w:space="0" w:color="auto"/>
        <w:left w:val="none" w:sz="0" w:space="0" w:color="auto"/>
        <w:bottom w:val="none" w:sz="0" w:space="0" w:color="auto"/>
        <w:right w:val="none" w:sz="0" w:space="0" w:color="auto"/>
      </w:divBdr>
    </w:div>
    <w:div w:id="1120419699">
      <w:bodyDiv w:val="1"/>
      <w:marLeft w:val="0"/>
      <w:marRight w:val="0"/>
      <w:marTop w:val="0"/>
      <w:marBottom w:val="0"/>
      <w:divBdr>
        <w:top w:val="none" w:sz="0" w:space="0" w:color="auto"/>
        <w:left w:val="none" w:sz="0" w:space="0" w:color="auto"/>
        <w:bottom w:val="none" w:sz="0" w:space="0" w:color="auto"/>
        <w:right w:val="none" w:sz="0" w:space="0" w:color="auto"/>
      </w:divBdr>
    </w:div>
    <w:div w:id="1125847708">
      <w:bodyDiv w:val="1"/>
      <w:marLeft w:val="0"/>
      <w:marRight w:val="0"/>
      <w:marTop w:val="0"/>
      <w:marBottom w:val="0"/>
      <w:divBdr>
        <w:top w:val="none" w:sz="0" w:space="0" w:color="auto"/>
        <w:left w:val="none" w:sz="0" w:space="0" w:color="auto"/>
        <w:bottom w:val="none" w:sz="0" w:space="0" w:color="auto"/>
        <w:right w:val="none" w:sz="0" w:space="0" w:color="auto"/>
      </w:divBdr>
    </w:div>
    <w:div w:id="1125853564">
      <w:bodyDiv w:val="1"/>
      <w:marLeft w:val="0"/>
      <w:marRight w:val="0"/>
      <w:marTop w:val="0"/>
      <w:marBottom w:val="0"/>
      <w:divBdr>
        <w:top w:val="none" w:sz="0" w:space="0" w:color="auto"/>
        <w:left w:val="none" w:sz="0" w:space="0" w:color="auto"/>
        <w:bottom w:val="none" w:sz="0" w:space="0" w:color="auto"/>
        <w:right w:val="none" w:sz="0" w:space="0" w:color="auto"/>
      </w:divBdr>
    </w:div>
    <w:div w:id="1132863426">
      <w:bodyDiv w:val="1"/>
      <w:marLeft w:val="0"/>
      <w:marRight w:val="0"/>
      <w:marTop w:val="0"/>
      <w:marBottom w:val="0"/>
      <w:divBdr>
        <w:top w:val="none" w:sz="0" w:space="0" w:color="auto"/>
        <w:left w:val="none" w:sz="0" w:space="0" w:color="auto"/>
        <w:bottom w:val="none" w:sz="0" w:space="0" w:color="auto"/>
        <w:right w:val="none" w:sz="0" w:space="0" w:color="auto"/>
      </w:divBdr>
    </w:div>
    <w:div w:id="1148476557">
      <w:bodyDiv w:val="1"/>
      <w:marLeft w:val="0"/>
      <w:marRight w:val="0"/>
      <w:marTop w:val="0"/>
      <w:marBottom w:val="0"/>
      <w:divBdr>
        <w:top w:val="none" w:sz="0" w:space="0" w:color="auto"/>
        <w:left w:val="none" w:sz="0" w:space="0" w:color="auto"/>
        <w:bottom w:val="none" w:sz="0" w:space="0" w:color="auto"/>
        <w:right w:val="none" w:sz="0" w:space="0" w:color="auto"/>
      </w:divBdr>
    </w:div>
    <w:div w:id="1150754931">
      <w:bodyDiv w:val="1"/>
      <w:marLeft w:val="0"/>
      <w:marRight w:val="0"/>
      <w:marTop w:val="0"/>
      <w:marBottom w:val="0"/>
      <w:divBdr>
        <w:top w:val="none" w:sz="0" w:space="0" w:color="auto"/>
        <w:left w:val="none" w:sz="0" w:space="0" w:color="auto"/>
        <w:bottom w:val="none" w:sz="0" w:space="0" w:color="auto"/>
        <w:right w:val="none" w:sz="0" w:space="0" w:color="auto"/>
      </w:divBdr>
      <w:divsChild>
        <w:div w:id="1379818954">
          <w:marLeft w:val="0"/>
          <w:marRight w:val="0"/>
          <w:marTop w:val="0"/>
          <w:marBottom w:val="0"/>
          <w:divBdr>
            <w:top w:val="none" w:sz="0" w:space="0" w:color="auto"/>
            <w:left w:val="none" w:sz="0" w:space="0" w:color="auto"/>
            <w:bottom w:val="none" w:sz="0" w:space="0" w:color="auto"/>
            <w:right w:val="none" w:sz="0" w:space="0" w:color="auto"/>
          </w:divBdr>
          <w:divsChild>
            <w:div w:id="1508324349">
              <w:marLeft w:val="0"/>
              <w:marRight w:val="0"/>
              <w:marTop w:val="0"/>
              <w:marBottom w:val="0"/>
              <w:divBdr>
                <w:top w:val="none" w:sz="0" w:space="0" w:color="auto"/>
                <w:left w:val="none" w:sz="0" w:space="0" w:color="auto"/>
                <w:bottom w:val="none" w:sz="0" w:space="0" w:color="auto"/>
                <w:right w:val="none" w:sz="0" w:space="0" w:color="auto"/>
              </w:divBdr>
            </w:div>
            <w:div w:id="2102483750">
              <w:marLeft w:val="0"/>
              <w:marRight w:val="0"/>
              <w:marTop w:val="0"/>
              <w:marBottom w:val="0"/>
              <w:divBdr>
                <w:top w:val="none" w:sz="0" w:space="0" w:color="auto"/>
                <w:left w:val="none" w:sz="0" w:space="0" w:color="auto"/>
                <w:bottom w:val="none" w:sz="0" w:space="0" w:color="auto"/>
                <w:right w:val="none" w:sz="0" w:space="0" w:color="auto"/>
              </w:divBdr>
              <w:divsChild>
                <w:div w:id="197702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59951">
      <w:bodyDiv w:val="1"/>
      <w:marLeft w:val="0"/>
      <w:marRight w:val="0"/>
      <w:marTop w:val="0"/>
      <w:marBottom w:val="0"/>
      <w:divBdr>
        <w:top w:val="none" w:sz="0" w:space="0" w:color="auto"/>
        <w:left w:val="none" w:sz="0" w:space="0" w:color="auto"/>
        <w:bottom w:val="none" w:sz="0" w:space="0" w:color="auto"/>
        <w:right w:val="none" w:sz="0" w:space="0" w:color="auto"/>
      </w:divBdr>
    </w:div>
    <w:div w:id="1167938977">
      <w:bodyDiv w:val="1"/>
      <w:marLeft w:val="0"/>
      <w:marRight w:val="0"/>
      <w:marTop w:val="0"/>
      <w:marBottom w:val="0"/>
      <w:divBdr>
        <w:top w:val="none" w:sz="0" w:space="0" w:color="auto"/>
        <w:left w:val="none" w:sz="0" w:space="0" w:color="auto"/>
        <w:bottom w:val="none" w:sz="0" w:space="0" w:color="auto"/>
        <w:right w:val="none" w:sz="0" w:space="0" w:color="auto"/>
      </w:divBdr>
    </w:div>
    <w:div w:id="1168866933">
      <w:bodyDiv w:val="1"/>
      <w:marLeft w:val="0"/>
      <w:marRight w:val="0"/>
      <w:marTop w:val="0"/>
      <w:marBottom w:val="0"/>
      <w:divBdr>
        <w:top w:val="none" w:sz="0" w:space="0" w:color="auto"/>
        <w:left w:val="none" w:sz="0" w:space="0" w:color="auto"/>
        <w:bottom w:val="none" w:sz="0" w:space="0" w:color="auto"/>
        <w:right w:val="none" w:sz="0" w:space="0" w:color="auto"/>
      </w:divBdr>
    </w:div>
    <w:div w:id="1169296347">
      <w:bodyDiv w:val="1"/>
      <w:marLeft w:val="0"/>
      <w:marRight w:val="0"/>
      <w:marTop w:val="0"/>
      <w:marBottom w:val="0"/>
      <w:divBdr>
        <w:top w:val="none" w:sz="0" w:space="0" w:color="auto"/>
        <w:left w:val="none" w:sz="0" w:space="0" w:color="auto"/>
        <w:bottom w:val="none" w:sz="0" w:space="0" w:color="auto"/>
        <w:right w:val="none" w:sz="0" w:space="0" w:color="auto"/>
      </w:divBdr>
    </w:div>
    <w:div w:id="1171600695">
      <w:bodyDiv w:val="1"/>
      <w:marLeft w:val="0"/>
      <w:marRight w:val="0"/>
      <w:marTop w:val="0"/>
      <w:marBottom w:val="0"/>
      <w:divBdr>
        <w:top w:val="none" w:sz="0" w:space="0" w:color="auto"/>
        <w:left w:val="none" w:sz="0" w:space="0" w:color="auto"/>
        <w:bottom w:val="none" w:sz="0" w:space="0" w:color="auto"/>
        <w:right w:val="none" w:sz="0" w:space="0" w:color="auto"/>
      </w:divBdr>
    </w:div>
    <w:div w:id="1177231560">
      <w:bodyDiv w:val="1"/>
      <w:marLeft w:val="0"/>
      <w:marRight w:val="0"/>
      <w:marTop w:val="0"/>
      <w:marBottom w:val="0"/>
      <w:divBdr>
        <w:top w:val="none" w:sz="0" w:space="0" w:color="auto"/>
        <w:left w:val="none" w:sz="0" w:space="0" w:color="auto"/>
        <w:bottom w:val="none" w:sz="0" w:space="0" w:color="auto"/>
        <w:right w:val="none" w:sz="0" w:space="0" w:color="auto"/>
      </w:divBdr>
      <w:divsChild>
        <w:div w:id="271516023">
          <w:marLeft w:val="0"/>
          <w:marRight w:val="0"/>
          <w:marTop w:val="0"/>
          <w:marBottom w:val="0"/>
          <w:divBdr>
            <w:top w:val="none" w:sz="0" w:space="0" w:color="auto"/>
            <w:left w:val="none" w:sz="0" w:space="0" w:color="auto"/>
            <w:bottom w:val="none" w:sz="0" w:space="0" w:color="auto"/>
            <w:right w:val="none" w:sz="0" w:space="0" w:color="auto"/>
          </w:divBdr>
          <w:divsChild>
            <w:div w:id="877087008">
              <w:marLeft w:val="0"/>
              <w:marRight w:val="0"/>
              <w:marTop w:val="0"/>
              <w:marBottom w:val="0"/>
              <w:divBdr>
                <w:top w:val="none" w:sz="0" w:space="0" w:color="auto"/>
                <w:left w:val="none" w:sz="0" w:space="0" w:color="auto"/>
                <w:bottom w:val="none" w:sz="0" w:space="0" w:color="auto"/>
                <w:right w:val="none" w:sz="0" w:space="0" w:color="auto"/>
              </w:divBdr>
            </w:div>
            <w:div w:id="1969046122">
              <w:marLeft w:val="0"/>
              <w:marRight w:val="0"/>
              <w:marTop w:val="0"/>
              <w:marBottom w:val="0"/>
              <w:divBdr>
                <w:top w:val="none" w:sz="0" w:space="0" w:color="auto"/>
                <w:left w:val="none" w:sz="0" w:space="0" w:color="auto"/>
                <w:bottom w:val="none" w:sz="0" w:space="0" w:color="auto"/>
                <w:right w:val="none" w:sz="0" w:space="0" w:color="auto"/>
              </w:divBdr>
            </w:div>
            <w:div w:id="60444220">
              <w:marLeft w:val="0"/>
              <w:marRight w:val="0"/>
              <w:marTop w:val="0"/>
              <w:marBottom w:val="0"/>
              <w:divBdr>
                <w:top w:val="none" w:sz="0" w:space="0" w:color="auto"/>
                <w:left w:val="none" w:sz="0" w:space="0" w:color="auto"/>
                <w:bottom w:val="none" w:sz="0" w:space="0" w:color="auto"/>
                <w:right w:val="none" w:sz="0" w:space="0" w:color="auto"/>
              </w:divBdr>
            </w:div>
            <w:div w:id="2019624578">
              <w:marLeft w:val="0"/>
              <w:marRight w:val="0"/>
              <w:marTop w:val="0"/>
              <w:marBottom w:val="0"/>
              <w:divBdr>
                <w:top w:val="none" w:sz="0" w:space="0" w:color="auto"/>
                <w:left w:val="none" w:sz="0" w:space="0" w:color="auto"/>
                <w:bottom w:val="none" w:sz="0" w:space="0" w:color="auto"/>
                <w:right w:val="none" w:sz="0" w:space="0" w:color="auto"/>
              </w:divBdr>
            </w:div>
            <w:div w:id="1045830428">
              <w:marLeft w:val="0"/>
              <w:marRight w:val="0"/>
              <w:marTop w:val="0"/>
              <w:marBottom w:val="0"/>
              <w:divBdr>
                <w:top w:val="none" w:sz="0" w:space="0" w:color="auto"/>
                <w:left w:val="none" w:sz="0" w:space="0" w:color="auto"/>
                <w:bottom w:val="none" w:sz="0" w:space="0" w:color="auto"/>
                <w:right w:val="none" w:sz="0" w:space="0" w:color="auto"/>
              </w:divBdr>
            </w:div>
            <w:div w:id="39283867">
              <w:marLeft w:val="0"/>
              <w:marRight w:val="0"/>
              <w:marTop w:val="0"/>
              <w:marBottom w:val="0"/>
              <w:divBdr>
                <w:top w:val="none" w:sz="0" w:space="0" w:color="auto"/>
                <w:left w:val="none" w:sz="0" w:space="0" w:color="auto"/>
                <w:bottom w:val="none" w:sz="0" w:space="0" w:color="auto"/>
                <w:right w:val="none" w:sz="0" w:space="0" w:color="auto"/>
              </w:divBdr>
            </w:div>
            <w:div w:id="728962031">
              <w:marLeft w:val="0"/>
              <w:marRight w:val="0"/>
              <w:marTop w:val="0"/>
              <w:marBottom w:val="0"/>
              <w:divBdr>
                <w:top w:val="none" w:sz="0" w:space="0" w:color="auto"/>
                <w:left w:val="none" w:sz="0" w:space="0" w:color="auto"/>
                <w:bottom w:val="none" w:sz="0" w:space="0" w:color="auto"/>
                <w:right w:val="none" w:sz="0" w:space="0" w:color="auto"/>
              </w:divBdr>
            </w:div>
            <w:div w:id="1020737150">
              <w:marLeft w:val="0"/>
              <w:marRight w:val="0"/>
              <w:marTop w:val="0"/>
              <w:marBottom w:val="0"/>
              <w:divBdr>
                <w:top w:val="none" w:sz="0" w:space="0" w:color="auto"/>
                <w:left w:val="none" w:sz="0" w:space="0" w:color="auto"/>
                <w:bottom w:val="none" w:sz="0" w:space="0" w:color="auto"/>
                <w:right w:val="none" w:sz="0" w:space="0" w:color="auto"/>
              </w:divBdr>
            </w:div>
            <w:div w:id="306863741">
              <w:marLeft w:val="0"/>
              <w:marRight w:val="0"/>
              <w:marTop w:val="0"/>
              <w:marBottom w:val="0"/>
              <w:divBdr>
                <w:top w:val="none" w:sz="0" w:space="0" w:color="auto"/>
                <w:left w:val="none" w:sz="0" w:space="0" w:color="auto"/>
                <w:bottom w:val="none" w:sz="0" w:space="0" w:color="auto"/>
                <w:right w:val="none" w:sz="0" w:space="0" w:color="auto"/>
              </w:divBdr>
            </w:div>
            <w:div w:id="2077120606">
              <w:marLeft w:val="0"/>
              <w:marRight w:val="0"/>
              <w:marTop w:val="0"/>
              <w:marBottom w:val="0"/>
              <w:divBdr>
                <w:top w:val="none" w:sz="0" w:space="0" w:color="auto"/>
                <w:left w:val="none" w:sz="0" w:space="0" w:color="auto"/>
                <w:bottom w:val="none" w:sz="0" w:space="0" w:color="auto"/>
                <w:right w:val="none" w:sz="0" w:space="0" w:color="auto"/>
              </w:divBdr>
            </w:div>
            <w:div w:id="574632153">
              <w:marLeft w:val="0"/>
              <w:marRight w:val="0"/>
              <w:marTop w:val="0"/>
              <w:marBottom w:val="0"/>
              <w:divBdr>
                <w:top w:val="none" w:sz="0" w:space="0" w:color="auto"/>
                <w:left w:val="none" w:sz="0" w:space="0" w:color="auto"/>
                <w:bottom w:val="none" w:sz="0" w:space="0" w:color="auto"/>
                <w:right w:val="none" w:sz="0" w:space="0" w:color="auto"/>
              </w:divBdr>
            </w:div>
            <w:div w:id="2101294277">
              <w:marLeft w:val="0"/>
              <w:marRight w:val="0"/>
              <w:marTop w:val="0"/>
              <w:marBottom w:val="0"/>
              <w:divBdr>
                <w:top w:val="none" w:sz="0" w:space="0" w:color="auto"/>
                <w:left w:val="none" w:sz="0" w:space="0" w:color="auto"/>
                <w:bottom w:val="none" w:sz="0" w:space="0" w:color="auto"/>
                <w:right w:val="none" w:sz="0" w:space="0" w:color="auto"/>
              </w:divBdr>
            </w:div>
            <w:div w:id="215623464">
              <w:marLeft w:val="0"/>
              <w:marRight w:val="0"/>
              <w:marTop w:val="0"/>
              <w:marBottom w:val="0"/>
              <w:divBdr>
                <w:top w:val="none" w:sz="0" w:space="0" w:color="auto"/>
                <w:left w:val="none" w:sz="0" w:space="0" w:color="auto"/>
                <w:bottom w:val="none" w:sz="0" w:space="0" w:color="auto"/>
                <w:right w:val="none" w:sz="0" w:space="0" w:color="auto"/>
              </w:divBdr>
            </w:div>
            <w:div w:id="82485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6251">
      <w:bodyDiv w:val="1"/>
      <w:marLeft w:val="0"/>
      <w:marRight w:val="0"/>
      <w:marTop w:val="0"/>
      <w:marBottom w:val="0"/>
      <w:divBdr>
        <w:top w:val="none" w:sz="0" w:space="0" w:color="auto"/>
        <w:left w:val="none" w:sz="0" w:space="0" w:color="auto"/>
        <w:bottom w:val="none" w:sz="0" w:space="0" w:color="auto"/>
        <w:right w:val="none" w:sz="0" w:space="0" w:color="auto"/>
      </w:divBdr>
    </w:div>
    <w:div w:id="1181703301">
      <w:bodyDiv w:val="1"/>
      <w:marLeft w:val="0"/>
      <w:marRight w:val="0"/>
      <w:marTop w:val="0"/>
      <w:marBottom w:val="0"/>
      <w:divBdr>
        <w:top w:val="none" w:sz="0" w:space="0" w:color="auto"/>
        <w:left w:val="none" w:sz="0" w:space="0" w:color="auto"/>
        <w:bottom w:val="none" w:sz="0" w:space="0" w:color="auto"/>
        <w:right w:val="none" w:sz="0" w:space="0" w:color="auto"/>
      </w:divBdr>
      <w:divsChild>
        <w:div w:id="1009259273">
          <w:marLeft w:val="0"/>
          <w:marRight w:val="0"/>
          <w:marTop w:val="0"/>
          <w:marBottom w:val="0"/>
          <w:divBdr>
            <w:top w:val="none" w:sz="0" w:space="0" w:color="auto"/>
            <w:left w:val="none" w:sz="0" w:space="0" w:color="auto"/>
            <w:bottom w:val="none" w:sz="0" w:space="0" w:color="auto"/>
            <w:right w:val="none" w:sz="0" w:space="0" w:color="auto"/>
          </w:divBdr>
          <w:divsChild>
            <w:div w:id="834494829">
              <w:marLeft w:val="0"/>
              <w:marRight w:val="0"/>
              <w:marTop w:val="0"/>
              <w:marBottom w:val="0"/>
              <w:divBdr>
                <w:top w:val="none" w:sz="0" w:space="0" w:color="auto"/>
                <w:left w:val="none" w:sz="0" w:space="0" w:color="auto"/>
                <w:bottom w:val="none" w:sz="0" w:space="0" w:color="auto"/>
                <w:right w:val="none" w:sz="0" w:space="0" w:color="auto"/>
              </w:divBdr>
            </w:div>
            <w:div w:id="1983538371">
              <w:marLeft w:val="0"/>
              <w:marRight w:val="0"/>
              <w:marTop w:val="0"/>
              <w:marBottom w:val="0"/>
              <w:divBdr>
                <w:top w:val="none" w:sz="0" w:space="0" w:color="auto"/>
                <w:left w:val="none" w:sz="0" w:space="0" w:color="auto"/>
                <w:bottom w:val="none" w:sz="0" w:space="0" w:color="auto"/>
                <w:right w:val="none" w:sz="0" w:space="0" w:color="auto"/>
              </w:divBdr>
              <w:divsChild>
                <w:div w:id="11651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8148">
      <w:bodyDiv w:val="1"/>
      <w:marLeft w:val="0"/>
      <w:marRight w:val="0"/>
      <w:marTop w:val="0"/>
      <w:marBottom w:val="0"/>
      <w:divBdr>
        <w:top w:val="none" w:sz="0" w:space="0" w:color="auto"/>
        <w:left w:val="none" w:sz="0" w:space="0" w:color="auto"/>
        <w:bottom w:val="none" w:sz="0" w:space="0" w:color="auto"/>
        <w:right w:val="none" w:sz="0" w:space="0" w:color="auto"/>
      </w:divBdr>
    </w:div>
    <w:div w:id="1196776460">
      <w:bodyDiv w:val="1"/>
      <w:marLeft w:val="0"/>
      <w:marRight w:val="0"/>
      <w:marTop w:val="0"/>
      <w:marBottom w:val="0"/>
      <w:divBdr>
        <w:top w:val="none" w:sz="0" w:space="0" w:color="auto"/>
        <w:left w:val="none" w:sz="0" w:space="0" w:color="auto"/>
        <w:bottom w:val="none" w:sz="0" w:space="0" w:color="auto"/>
        <w:right w:val="none" w:sz="0" w:space="0" w:color="auto"/>
      </w:divBdr>
    </w:div>
    <w:div w:id="1197236188">
      <w:bodyDiv w:val="1"/>
      <w:marLeft w:val="0"/>
      <w:marRight w:val="0"/>
      <w:marTop w:val="0"/>
      <w:marBottom w:val="0"/>
      <w:divBdr>
        <w:top w:val="none" w:sz="0" w:space="0" w:color="auto"/>
        <w:left w:val="none" w:sz="0" w:space="0" w:color="auto"/>
        <w:bottom w:val="none" w:sz="0" w:space="0" w:color="auto"/>
        <w:right w:val="none" w:sz="0" w:space="0" w:color="auto"/>
      </w:divBdr>
    </w:div>
    <w:div w:id="1197500290">
      <w:bodyDiv w:val="1"/>
      <w:marLeft w:val="0"/>
      <w:marRight w:val="0"/>
      <w:marTop w:val="0"/>
      <w:marBottom w:val="0"/>
      <w:divBdr>
        <w:top w:val="none" w:sz="0" w:space="0" w:color="auto"/>
        <w:left w:val="none" w:sz="0" w:space="0" w:color="auto"/>
        <w:bottom w:val="none" w:sz="0" w:space="0" w:color="auto"/>
        <w:right w:val="none" w:sz="0" w:space="0" w:color="auto"/>
      </w:divBdr>
    </w:div>
    <w:div w:id="1198007769">
      <w:bodyDiv w:val="1"/>
      <w:marLeft w:val="0"/>
      <w:marRight w:val="0"/>
      <w:marTop w:val="0"/>
      <w:marBottom w:val="0"/>
      <w:divBdr>
        <w:top w:val="none" w:sz="0" w:space="0" w:color="auto"/>
        <w:left w:val="none" w:sz="0" w:space="0" w:color="auto"/>
        <w:bottom w:val="none" w:sz="0" w:space="0" w:color="auto"/>
        <w:right w:val="none" w:sz="0" w:space="0" w:color="auto"/>
      </w:divBdr>
    </w:div>
    <w:div w:id="1200625767">
      <w:bodyDiv w:val="1"/>
      <w:marLeft w:val="0"/>
      <w:marRight w:val="0"/>
      <w:marTop w:val="0"/>
      <w:marBottom w:val="0"/>
      <w:divBdr>
        <w:top w:val="none" w:sz="0" w:space="0" w:color="auto"/>
        <w:left w:val="none" w:sz="0" w:space="0" w:color="auto"/>
        <w:bottom w:val="none" w:sz="0" w:space="0" w:color="auto"/>
        <w:right w:val="none" w:sz="0" w:space="0" w:color="auto"/>
      </w:divBdr>
    </w:div>
    <w:div w:id="1202280922">
      <w:bodyDiv w:val="1"/>
      <w:marLeft w:val="0"/>
      <w:marRight w:val="0"/>
      <w:marTop w:val="0"/>
      <w:marBottom w:val="0"/>
      <w:divBdr>
        <w:top w:val="none" w:sz="0" w:space="0" w:color="auto"/>
        <w:left w:val="none" w:sz="0" w:space="0" w:color="auto"/>
        <w:bottom w:val="none" w:sz="0" w:space="0" w:color="auto"/>
        <w:right w:val="none" w:sz="0" w:space="0" w:color="auto"/>
      </w:divBdr>
    </w:div>
    <w:div w:id="1207835406">
      <w:bodyDiv w:val="1"/>
      <w:marLeft w:val="0"/>
      <w:marRight w:val="0"/>
      <w:marTop w:val="0"/>
      <w:marBottom w:val="0"/>
      <w:divBdr>
        <w:top w:val="none" w:sz="0" w:space="0" w:color="auto"/>
        <w:left w:val="none" w:sz="0" w:space="0" w:color="auto"/>
        <w:bottom w:val="none" w:sz="0" w:space="0" w:color="auto"/>
        <w:right w:val="none" w:sz="0" w:space="0" w:color="auto"/>
      </w:divBdr>
    </w:div>
    <w:div w:id="1211650958">
      <w:bodyDiv w:val="1"/>
      <w:marLeft w:val="0"/>
      <w:marRight w:val="0"/>
      <w:marTop w:val="0"/>
      <w:marBottom w:val="0"/>
      <w:divBdr>
        <w:top w:val="none" w:sz="0" w:space="0" w:color="auto"/>
        <w:left w:val="none" w:sz="0" w:space="0" w:color="auto"/>
        <w:bottom w:val="none" w:sz="0" w:space="0" w:color="auto"/>
        <w:right w:val="none" w:sz="0" w:space="0" w:color="auto"/>
      </w:divBdr>
    </w:div>
    <w:div w:id="1223834335">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34973356">
      <w:bodyDiv w:val="1"/>
      <w:marLeft w:val="0"/>
      <w:marRight w:val="0"/>
      <w:marTop w:val="0"/>
      <w:marBottom w:val="0"/>
      <w:divBdr>
        <w:top w:val="none" w:sz="0" w:space="0" w:color="auto"/>
        <w:left w:val="none" w:sz="0" w:space="0" w:color="auto"/>
        <w:bottom w:val="none" w:sz="0" w:space="0" w:color="auto"/>
        <w:right w:val="none" w:sz="0" w:space="0" w:color="auto"/>
      </w:divBdr>
    </w:div>
    <w:div w:id="1237781917">
      <w:bodyDiv w:val="1"/>
      <w:marLeft w:val="0"/>
      <w:marRight w:val="0"/>
      <w:marTop w:val="0"/>
      <w:marBottom w:val="0"/>
      <w:divBdr>
        <w:top w:val="none" w:sz="0" w:space="0" w:color="auto"/>
        <w:left w:val="none" w:sz="0" w:space="0" w:color="auto"/>
        <w:bottom w:val="none" w:sz="0" w:space="0" w:color="auto"/>
        <w:right w:val="none" w:sz="0" w:space="0" w:color="auto"/>
      </w:divBdr>
    </w:div>
    <w:div w:id="1237862395">
      <w:bodyDiv w:val="1"/>
      <w:marLeft w:val="0"/>
      <w:marRight w:val="0"/>
      <w:marTop w:val="0"/>
      <w:marBottom w:val="0"/>
      <w:divBdr>
        <w:top w:val="none" w:sz="0" w:space="0" w:color="auto"/>
        <w:left w:val="none" w:sz="0" w:space="0" w:color="auto"/>
        <w:bottom w:val="none" w:sz="0" w:space="0" w:color="auto"/>
        <w:right w:val="none" w:sz="0" w:space="0" w:color="auto"/>
      </w:divBdr>
    </w:div>
    <w:div w:id="1240821827">
      <w:bodyDiv w:val="1"/>
      <w:marLeft w:val="0"/>
      <w:marRight w:val="0"/>
      <w:marTop w:val="0"/>
      <w:marBottom w:val="0"/>
      <w:divBdr>
        <w:top w:val="none" w:sz="0" w:space="0" w:color="auto"/>
        <w:left w:val="none" w:sz="0" w:space="0" w:color="auto"/>
        <w:bottom w:val="none" w:sz="0" w:space="0" w:color="auto"/>
        <w:right w:val="none" w:sz="0" w:space="0" w:color="auto"/>
      </w:divBdr>
    </w:div>
    <w:div w:id="1251963241">
      <w:bodyDiv w:val="1"/>
      <w:marLeft w:val="0"/>
      <w:marRight w:val="0"/>
      <w:marTop w:val="0"/>
      <w:marBottom w:val="0"/>
      <w:divBdr>
        <w:top w:val="none" w:sz="0" w:space="0" w:color="auto"/>
        <w:left w:val="none" w:sz="0" w:space="0" w:color="auto"/>
        <w:bottom w:val="none" w:sz="0" w:space="0" w:color="auto"/>
        <w:right w:val="none" w:sz="0" w:space="0" w:color="auto"/>
      </w:divBdr>
    </w:div>
    <w:div w:id="1252860729">
      <w:bodyDiv w:val="1"/>
      <w:marLeft w:val="0"/>
      <w:marRight w:val="0"/>
      <w:marTop w:val="0"/>
      <w:marBottom w:val="0"/>
      <w:divBdr>
        <w:top w:val="none" w:sz="0" w:space="0" w:color="auto"/>
        <w:left w:val="none" w:sz="0" w:space="0" w:color="auto"/>
        <w:bottom w:val="none" w:sz="0" w:space="0" w:color="auto"/>
        <w:right w:val="none" w:sz="0" w:space="0" w:color="auto"/>
      </w:divBdr>
    </w:div>
    <w:div w:id="1256522937">
      <w:bodyDiv w:val="1"/>
      <w:marLeft w:val="0"/>
      <w:marRight w:val="0"/>
      <w:marTop w:val="0"/>
      <w:marBottom w:val="0"/>
      <w:divBdr>
        <w:top w:val="none" w:sz="0" w:space="0" w:color="auto"/>
        <w:left w:val="none" w:sz="0" w:space="0" w:color="auto"/>
        <w:bottom w:val="none" w:sz="0" w:space="0" w:color="auto"/>
        <w:right w:val="none" w:sz="0" w:space="0" w:color="auto"/>
      </w:divBdr>
    </w:div>
    <w:div w:id="1262449509">
      <w:bodyDiv w:val="1"/>
      <w:marLeft w:val="0"/>
      <w:marRight w:val="0"/>
      <w:marTop w:val="0"/>
      <w:marBottom w:val="0"/>
      <w:divBdr>
        <w:top w:val="none" w:sz="0" w:space="0" w:color="auto"/>
        <w:left w:val="none" w:sz="0" w:space="0" w:color="auto"/>
        <w:bottom w:val="none" w:sz="0" w:space="0" w:color="auto"/>
        <w:right w:val="none" w:sz="0" w:space="0" w:color="auto"/>
      </w:divBdr>
    </w:div>
    <w:div w:id="1266037462">
      <w:bodyDiv w:val="1"/>
      <w:marLeft w:val="0"/>
      <w:marRight w:val="0"/>
      <w:marTop w:val="0"/>
      <w:marBottom w:val="0"/>
      <w:divBdr>
        <w:top w:val="none" w:sz="0" w:space="0" w:color="auto"/>
        <w:left w:val="none" w:sz="0" w:space="0" w:color="auto"/>
        <w:bottom w:val="none" w:sz="0" w:space="0" w:color="auto"/>
        <w:right w:val="none" w:sz="0" w:space="0" w:color="auto"/>
      </w:divBdr>
    </w:div>
    <w:div w:id="1279024921">
      <w:bodyDiv w:val="1"/>
      <w:marLeft w:val="0"/>
      <w:marRight w:val="0"/>
      <w:marTop w:val="0"/>
      <w:marBottom w:val="0"/>
      <w:divBdr>
        <w:top w:val="none" w:sz="0" w:space="0" w:color="auto"/>
        <w:left w:val="none" w:sz="0" w:space="0" w:color="auto"/>
        <w:bottom w:val="none" w:sz="0" w:space="0" w:color="auto"/>
        <w:right w:val="none" w:sz="0" w:space="0" w:color="auto"/>
      </w:divBdr>
    </w:div>
    <w:div w:id="1297294316">
      <w:bodyDiv w:val="1"/>
      <w:marLeft w:val="0"/>
      <w:marRight w:val="0"/>
      <w:marTop w:val="0"/>
      <w:marBottom w:val="0"/>
      <w:divBdr>
        <w:top w:val="none" w:sz="0" w:space="0" w:color="auto"/>
        <w:left w:val="none" w:sz="0" w:space="0" w:color="auto"/>
        <w:bottom w:val="none" w:sz="0" w:space="0" w:color="auto"/>
        <w:right w:val="none" w:sz="0" w:space="0" w:color="auto"/>
      </w:divBdr>
    </w:div>
    <w:div w:id="1298102029">
      <w:bodyDiv w:val="1"/>
      <w:marLeft w:val="0"/>
      <w:marRight w:val="0"/>
      <w:marTop w:val="0"/>
      <w:marBottom w:val="0"/>
      <w:divBdr>
        <w:top w:val="none" w:sz="0" w:space="0" w:color="auto"/>
        <w:left w:val="none" w:sz="0" w:space="0" w:color="auto"/>
        <w:bottom w:val="none" w:sz="0" w:space="0" w:color="auto"/>
        <w:right w:val="none" w:sz="0" w:space="0" w:color="auto"/>
      </w:divBdr>
    </w:div>
    <w:div w:id="1298300287">
      <w:bodyDiv w:val="1"/>
      <w:marLeft w:val="0"/>
      <w:marRight w:val="0"/>
      <w:marTop w:val="0"/>
      <w:marBottom w:val="0"/>
      <w:divBdr>
        <w:top w:val="none" w:sz="0" w:space="0" w:color="auto"/>
        <w:left w:val="none" w:sz="0" w:space="0" w:color="auto"/>
        <w:bottom w:val="none" w:sz="0" w:space="0" w:color="auto"/>
        <w:right w:val="none" w:sz="0" w:space="0" w:color="auto"/>
      </w:divBdr>
    </w:div>
    <w:div w:id="1298492290">
      <w:bodyDiv w:val="1"/>
      <w:marLeft w:val="0"/>
      <w:marRight w:val="0"/>
      <w:marTop w:val="0"/>
      <w:marBottom w:val="0"/>
      <w:divBdr>
        <w:top w:val="none" w:sz="0" w:space="0" w:color="auto"/>
        <w:left w:val="none" w:sz="0" w:space="0" w:color="auto"/>
        <w:bottom w:val="none" w:sz="0" w:space="0" w:color="auto"/>
        <w:right w:val="none" w:sz="0" w:space="0" w:color="auto"/>
      </w:divBdr>
    </w:div>
    <w:div w:id="1301035099">
      <w:bodyDiv w:val="1"/>
      <w:marLeft w:val="0"/>
      <w:marRight w:val="0"/>
      <w:marTop w:val="0"/>
      <w:marBottom w:val="0"/>
      <w:divBdr>
        <w:top w:val="none" w:sz="0" w:space="0" w:color="auto"/>
        <w:left w:val="none" w:sz="0" w:space="0" w:color="auto"/>
        <w:bottom w:val="none" w:sz="0" w:space="0" w:color="auto"/>
        <w:right w:val="none" w:sz="0" w:space="0" w:color="auto"/>
      </w:divBdr>
    </w:div>
    <w:div w:id="1315909401">
      <w:bodyDiv w:val="1"/>
      <w:marLeft w:val="0"/>
      <w:marRight w:val="0"/>
      <w:marTop w:val="0"/>
      <w:marBottom w:val="0"/>
      <w:divBdr>
        <w:top w:val="none" w:sz="0" w:space="0" w:color="auto"/>
        <w:left w:val="none" w:sz="0" w:space="0" w:color="auto"/>
        <w:bottom w:val="none" w:sz="0" w:space="0" w:color="auto"/>
        <w:right w:val="none" w:sz="0" w:space="0" w:color="auto"/>
      </w:divBdr>
    </w:div>
    <w:div w:id="1317495144">
      <w:bodyDiv w:val="1"/>
      <w:marLeft w:val="0"/>
      <w:marRight w:val="0"/>
      <w:marTop w:val="0"/>
      <w:marBottom w:val="0"/>
      <w:divBdr>
        <w:top w:val="none" w:sz="0" w:space="0" w:color="auto"/>
        <w:left w:val="none" w:sz="0" w:space="0" w:color="auto"/>
        <w:bottom w:val="none" w:sz="0" w:space="0" w:color="auto"/>
        <w:right w:val="none" w:sz="0" w:space="0" w:color="auto"/>
      </w:divBdr>
    </w:div>
    <w:div w:id="1323923769">
      <w:bodyDiv w:val="1"/>
      <w:marLeft w:val="0"/>
      <w:marRight w:val="0"/>
      <w:marTop w:val="0"/>
      <w:marBottom w:val="0"/>
      <w:divBdr>
        <w:top w:val="none" w:sz="0" w:space="0" w:color="auto"/>
        <w:left w:val="none" w:sz="0" w:space="0" w:color="auto"/>
        <w:bottom w:val="none" w:sz="0" w:space="0" w:color="auto"/>
        <w:right w:val="none" w:sz="0" w:space="0" w:color="auto"/>
      </w:divBdr>
    </w:div>
    <w:div w:id="1324043336">
      <w:bodyDiv w:val="1"/>
      <w:marLeft w:val="0"/>
      <w:marRight w:val="0"/>
      <w:marTop w:val="0"/>
      <w:marBottom w:val="0"/>
      <w:divBdr>
        <w:top w:val="none" w:sz="0" w:space="0" w:color="auto"/>
        <w:left w:val="none" w:sz="0" w:space="0" w:color="auto"/>
        <w:bottom w:val="none" w:sz="0" w:space="0" w:color="auto"/>
        <w:right w:val="none" w:sz="0" w:space="0" w:color="auto"/>
      </w:divBdr>
    </w:div>
    <w:div w:id="1334333108">
      <w:bodyDiv w:val="1"/>
      <w:marLeft w:val="0"/>
      <w:marRight w:val="0"/>
      <w:marTop w:val="0"/>
      <w:marBottom w:val="0"/>
      <w:divBdr>
        <w:top w:val="none" w:sz="0" w:space="0" w:color="auto"/>
        <w:left w:val="none" w:sz="0" w:space="0" w:color="auto"/>
        <w:bottom w:val="none" w:sz="0" w:space="0" w:color="auto"/>
        <w:right w:val="none" w:sz="0" w:space="0" w:color="auto"/>
      </w:divBdr>
    </w:div>
    <w:div w:id="1341548380">
      <w:bodyDiv w:val="1"/>
      <w:marLeft w:val="0"/>
      <w:marRight w:val="0"/>
      <w:marTop w:val="0"/>
      <w:marBottom w:val="0"/>
      <w:divBdr>
        <w:top w:val="none" w:sz="0" w:space="0" w:color="auto"/>
        <w:left w:val="none" w:sz="0" w:space="0" w:color="auto"/>
        <w:bottom w:val="none" w:sz="0" w:space="0" w:color="auto"/>
        <w:right w:val="none" w:sz="0" w:space="0" w:color="auto"/>
      </w:divBdr>
    </w:div>
    <w:div w:id="1345936865">
      <w:bodyDiv w:val="1"/>
      <w:marLeft w:val="0"/>
      <w:marRight w:val="0"/>
      <w:marTop w:val="0"/>
      <w:marBottom w:val="0"/>
      <w:divBdr>
        <w:top w:val="none" w:sz="0" w:space="0" w:color="auto"/>
        <w:left w:val="none" w:sz="0" w:space="0" w:color="auto"/>
        <w:bottom w:val="none" w:sz="0" w:space="0" w:color="auto"/>
        <w:right w:val="none" w:sz="0" w:space="0" w:color="auto"/>
      </w:divBdr>
    </w:div>
    <w:div w:id="1357543388">
      <w:bodyDiv w:val="1"/>
      <w:marLeft w:val="0"/>
      <w:marRight w:val="0"/>
      <w:marTop w:val="0"/>
      <w:marBottom w:val="0"/>
      <w:divBdr>
        <w:top w:val="none" w:sz="0" w:space="0" w:color="auto"/>
        <w:left w:val="none" w:sz="0" w:space="0" w:color="auto"/>
        <w:bottom w:val="none" w:sz="0" w:space="0" w:color="auto"/>
        <w:right w:val="none" w:sz="0" w:space="0" w:color="auto"/>
      </w:divBdr>
    </w:div>
    <w:div w:id="1358770750">
      <w:bodyDiv w:val="1"/>
      <w:marLeft w:val="0"/>
      <w:marRight w:val="0"/>
      <w:marTop w:val="0"/>
      <w:marBottom w:val="0"/>
      <w:divBdr>
        <w:top w:val="none" w:sz="0" w:space="0" w:color="auto"/>
        <w:left w:val="none" w:sz="0" w:space="0" w:color="auto"/>
        <w:bottom w:val="none" w:sz="0" w:space="0" w:color="auto"/>
        <w:right w:val="none" w:sz="0" w:space="0" w:color="auto"/>
      </w:divBdr>
    </w:div>
    <w:div w:id="1362586531">
      <w:bodyDiv w:val="1"/>
      <w:marLeft w:val="0"/>
      <w:marRight w:val="0"/>
      <w:marTop w:val="0"/>
      <w:marBottom w:val="0"/>
      <w:divBdr>
        <w:top w:val="none" w:sz="0" w:space="0" w:color="auto"/>
        <w:left w:val="none" w:sz="0" w:space="0" w:color="auto"/>
        <w:bottom w:val="none" w:sz="0" w:space="0" w:color="auto"/>
        <w:right w:val="none" w:sz="0" w:space="0" w:color="auto"/>
      </w:divBdr>
    </w:div>
    <w:div w:id="1367288359">
      <w:bodyDiv w:val="1"/>
      <w:marLeft w:val="0"/>
      <w:marRight w:val="0"/>
      <w:marTop w:val="0"/>
      <w:marBottom w:val="0"/>
      <w:divBdr>
        <w:top w:val="none" w:sz="0" w:space="0" w:color="auto"/>
        <w:left w:val="none" w:sz="0" w:space="0" w:color="auto"/>
        <w:bottom w:val="none" w:sz="0" w:space="0" w:color="auto"/>
        <w:right w:val="none" w:sz="0" w:space="0" w:color="auto"/>
      </w:divBdr>
    </w:div>
    <w:div w:id="1394812462">
      <w:bodyDiv w:val="1"/>
      <w:marLeft w:val="0"/>
      <w:marRight w:val="0"/>
      <w:marTop w:val="0"/>
      <w:marBottom w:val="0"/>
      <w:divBdr>
        <w:top w:val="none" w:sz="0" w:space="0" w:color="auto"/>
        <w:left w:val="none" w:sz="0" w:space="0" w:color="auto"/>
        <w:bottom w:val="none" w:sz="0" w:space="0" w:color="auto"/>
        <w:right w:val="none" w:sz="0" w:space="0" w:color="auto"/>
      </w:divBdr>
    </w:div>
    <w:div w:id="1401053692">
      <w:bodyDiv w:val="1"/>
      <w:marLeft w:val="0"/>
      <w:marRight w:val="0"/>
      <w:marTop w:val="0"/>
      <w:marBottom w:val="0"/>
      <w:divBdr>
        <w:top w:val="none" w:sz="0" w:space="0" w:color="auto"/>
        <w:left w:val="none" w:sz="0" w:space="0" w:color="auto"/>
        <w:bottom w:val="none" w:sz="0" w:space="0" w:color="auto"/>
        <w:right w:val="none" w:sz="0" w:space="0" w:color="auto"/>
      </w:divBdr>
    </w:div>
    <w:div w:id="1407606754">
      <w:bodyDiv w:val="1"/>
      <w:marLeft w:val="0"/>
      <w:marRight w:val="0"/>
      <w:marTop w:val="0"/>
      <w:marBottom w:val="0"/>
      <w:divBdr>
        <w:top w:val="none" w:sz="0" w:space="0" w:color="auto"/>
        <w:left w:val="none" w:sz="0" w:space="0" w:color="auto"/>
        <w:bottom w:val="none" w:sz="0" w:space="0" w:color="auto"/>
        <w:right w:val="none" w:sz="0" w:space="0" w:color="auto"/>
      </w:divBdr>
    </w:div>
    <w:div w:id="1409961038">
      <w:bodyDiv w:val="1"/>
      <w:marLeft w:val="0"/>
      <w:marRight w:val="0"/>
      <w:marTop w:val="0"/>
      <w:marBottom w:val="0"/>
      <w:divBdr>
        <w:top w:val="none" w:sz="0" w:space="0" w:color="auto"/>
        <w:left w:val="none" w:sz="0" w:space="0" w:color="auto"/>
        <w:bottom w:val="none" w:sz="0" w:space="0" w:color="auto"/>
        <w:right w:val="none" w:sz="0" w:space="0" w:color="auto"/>
      </w:divBdr>
    </w:div>
    <w:div w:id="1412921111">
      <w:bodyDiv w:val="1"/>
      <w:marLeft w:val="0"/>
      <w:marRight w:val="0"/>
      <w:marTop w:val="0"/>
      <w:marBottom w:val="0"/>
      <w:divBdr>
        <w:top w:val="none" w:sz="0" w:space="0" w:color="auto"/>
        <w:left w:val="none" w:sz="0" w:space="0" w:color="auto"/>
        <w:bottom w:val="none" w:sz="0" w:space="0" w:color="auto"/>
        <w:right w:val="none" w:sz="0" w:space="0" w:color="auto"/>
      </w:divBdr>
    </w:div>
    <w:div w:id="1416974802">
      <w:bodyDiv w:val="1"/>
      <w:marLeft w:val="0"/>
      <w:marRight w:val="0"/>
      <w:marTop w:val="0"/>
      <w:marBottom w:val="0"/>
      <w:divBdr>
        <w:top w:val="none" w:sz="0" w:space="0" w:color="auto"/>
        <w:left w:val="none" w:sz="0" w:space="0" w:color="auto"/>
        <w:bottom w:val="none" w:sz="0" w:space="0" w:color="auto"/>
        <w:right w:val="none" w:sz="0" w:space="0" w:color="auto"/>
      </w:divBdr>
    </w:div>
    <w:div w:id="1432050206">
      <w:bodyDiv w:val="1"/>
      <w:marLeft w:val="0"/>
      <w:marRight w:val="0"/>
      <w:marTop w:val="0"/>
      <w:marBottom w:val="0"/>
      <w:divBdr>
        <w:top w:val="none" w:sz="0" w:space="0" w:color="auto"/>
        <w:left w:val="none" w:sz="0" w:space="0" w:color="auto"/>
        <w:bottom w:val="none" w:sz="0" w:space="0" w:color="auto"/>
        <w:right w:val="none" w:sz="0" w:space="0" w:color="auto"/>
      </w:divBdr>
    </w:div>
    <w:div w:id="1439524798">
      <w:bodyDiv w:val="1"/>
      <w:marLeft w:val="0"/>
      <w:marRight w:val="0"/>
      <w:marTop w:val="0"/>
      <w:marBottom w:val="0"/>
      <w:divBdr>
        <w:top w:val="none" w:sz="0" w:space="0" w:color="auto"/>
        <w:left w:val="none" w:sz="0" w:space="0" w:color="auto"/>
        <w:bottom w:val="none" w:sz="0" w:space="0" w:color="auto"/>
        <w:right w:val="none" w:sz="0" w:space="0" w:color="auto"/>
      </w:divBdr>
    </w:div>
    <w:div w:id="1441755308">
      <w:bodyDiv w:val="1"/>
      <w:marLeft w:val="0"/>
      <w:marRight w:val="0"/>
      <w:marTop w:val="0"/>
      <w:marBottom w:val="0"/>
      <w:divBdr>
        <w:top w:val="none" w:sz="0" w:space="0" w:color="auto"/>
        <w:left w:val="none" w:sz="0" w:space="0" w:color="auto"/>
        <w:bottom w:val="none" w:sz="0" w:space="0" w:color="auto"/>
        <w:right w:val="none" w:sz="0" w:space="0" w:color="auto"/>
      </w:divBdr>
    </w:div>
    <w:div w:id="1444493937">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51898401">
      <w:bodyDiv w:val="1"/>
      <w:marLeft w:val="0"/>
      <w:marRight w:val="0"/>
      <w:marTop w:val="0"/>
      <w:marBottom w:val="0"/>
      <w:divBdr>
        <w:top w:val="none" w:sz="0" w:space="0" w:color="auto"/>
        <w:left w:val="none" w:sz="0" w:space="0" w:color="auto"/>
        <w:bottom w:val="none" w:sz="0" w:space="0" w:color="auto"/>
        <w:right w:val="none" w:sz="0" w:space="0" w:color="auto"/>
      </w:divBdr>
    </w:div>
    <w:div w:id="146010273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473596806">
      <w:bodyDiv w:val="1"/>
      <w:marLeft w:val="0"/>
      <w:marRight w:val="0"/>
      <w:marTop w:val="0"/>
      <w:marBottom w:val="0"/>
      <w:divBdr>
        <w:top w:val="none" w:sz="0" w:space="0" w:color="auto"/>
        <w:left w:val="none" w:sz="0" w:space="0" w:color="auto"/>
        <w:bottom w:val="none" w:sz="0" w:space="0" w:color="auto"/>
        <w:right w:val="none" w:sz="0" w:space="0" w:color="auto"/>
      </w:divBdr>
    </w:div>
    <w:div w:id="1496460187">
      <w:bodyDiv w:val="1"/>
      <w:marLeft w:val="0"/>
      <w:marRight w:val="0"/>
      <w:marTop w:val="0"/>
      <w:marBottom w:val="0"/>
      <w:divBdr>
        <w:top w:val="none" w:sz="0" w:space="0" w:color="auto"/>
        <w:left w:val="none" w:sz="0" w:space="0" w:color="auto"/>
        <w:bottom w:val="none" w:sz="0" w:space="0" w:color="auto"/>
        <w:right w:val="none" w:sz="0" w:space="0" w:color="auto"/>
      </w:divBdr>
    </w:div>
    <w:div w:id="1499925708">
      <w:bodyDiv w:val="1"/>
      <w:marLeft w:val="0"/>
      <w:marRight w:val="0"/>
      <w:marTop w:val="0"/>
      <w:marBottom w:val="0"/>
      <w:divBdr>
        <w:top w:val="none" w:sz="0" w:space="0" w:color="auto"/>
        <w:left w:val="none" w:sz="0" w:space="0" w:color="auto"/>
        <w:bottom w:val="none" w:sz="0" w:space="0" w:color="auto"/>
        <w:right w:val="none" w:sz="0" w:space="0" w:color="auto"/>
      </w:divBdr>
    </w:div>
    <w:div w:id="1500122677">
      <w:bodyDiv w:val="1"/>
      <w:marLeft w:val="0"/>
      <w:marRight w:val="0"/>
      <w:marTop w:val="0"/>
      <w:marBottom w:val="0"/>
      <w:divBdr>
        <w:top w:val="none" w:sz="0" w:space="0" w:color="auto"/>
        <w:left w:val="none" w:sz="0" w:space="0" w:color="auto"/>
        <w:bottom w:val="none" w:sz="0" w:space="0" w:color="auto"/>
        <w:right w:val="none" w:sz="0" w:space="0" w:color="auto"/>
      </w:divBdr>
    </w:div>
    <w:div w:id="1505365459">
      <w:bodyDiv w:val="1"/>
      <w:marLeft w:val="0"/>
      <w:marRight w:val="0"/>
      <w:marTop w:val="0"/>
      <w:marBottom w:val="0"/>
      <w:divBdr>
        <w:top w:val="none" w:sz="0" w:space="0" w:color="auto"/>
        <w:left w:val="none" w:sz="0" w:space="0" w:color="auto"/>
        <w:bottom w:val="none" w:sz="0" w:space="0" w:color="auto"/>
        <w:right w:val="none" w:sz="0" w:space="0" w:color="auto"/>
      </w:divBdr>
    </w:div>
    <w:div w:id="1513378264">
      <w:bodyDiv w:val="1"/>
      <w:marLeft w:val="0"/>
      <w:marRight w:val="0"/>
      <w:marTop w:val="0"/>
      <w:marBottom w:val="0"/>
      <w:divBdr>
        <w:top w:val="none" w:sz="0" w:space="0" w:color="auto"/>
        <w:left w:val="none" w:sz="0" w:space="0" w:color="auto"/>
        <w:bottom w:val="none" w:sz="0" w:space="0" w:color="auto"/>
        <w:right w:val="none" w:sz="0" w:space="0" w:color="auto"/>
      </w:divBdr>
    </w:div>
    <w:div w:id="1527644964">
      <w:bodyDiv w:val="1"/>
      <w:marLeft w:val="0"/>
      <w:marRight w:val="0"/>
      <w:marTop w:val="0"/>
      <w:marBottom w:val="0"/>
      <w:divBdr>
        <w:top w:val="none" w:sz="0" w:space="0" w:color="auto"/>
        <w:left w:val="none" w:sz="0" w:space="0" w:color="auto"/>
        <w:bottom w:val="none" w:sz="0" w:space="0" w:color="auto"/>
        <w:right w:val="none" w:sz="0" w:space="0" w:color="auto"/>
      </w:divBdr>
    </w:div>
    <w:div w:id="1543397247">
      <w:bodyDiv w:val="1"/>
      <w:marLeft w:val="0"/>
      <w:marRight w:val="0"/>
      <w:marTop w:val="0"/>
      <w:marBottom w:val="0"/>
      <w:divBdr>
        <w:top w:val="none" w:sz="0" w:space="0" w:color="auto"/>
        <w:left w:val="none" w:sz="0" w:space="0" w:color="auto"/>
        <w:bottom w:val="none" w:sz="0" w:space="0" w:color="auto"/>
        <w:right w:val="none" w:sz="0" w:space="0" w:color="auto"/>
      </w:divBdr>
    </w:div>
    <w:div w:id="1559435559">
      <w:bodyDiv w:val="1"/>
      <w:marLeft w:val="0"/>
      <w:marRight w:val="0"/>
      <w:marTop w:val="0"/>
      <w:marBottom w:val="0"/>
      <w:divBdr>
        <w:top w:val="none" w:sz="0" w:space="0" w:color="auto"/>
        <w:left w:val="none" w:sz="0" w:space="0" w:color="auto"/>
        <w:bottom w:val="none" w:sz="0" w:space="0" w:color="auto"/>
        <w:right w:val="none" w:sz="0" w:space="0" w:color="auto"/>
      </w:divBdr>
    </w:div>
    <w:div w:id="1560629535">
      <w:bodyDiv w:val="1"/>
      <w:marLeft w:val="0"/>
      <w:marRight w:val="0"/>
      <w:marTop w:val="0"/>
      <w:marBottom w:val="0"/>
      <w:divBdr>
        <w:top w:val="none" w:sz="0" w:space="0" w:color="auto"/>
        <w:left w:val="none" w:sz="0" w:space="0" w:color="auto"/>
        <w:bottom w:val="none" w:sz="0" w:space="0" w:color="auto"/>
        <w:right w:val="none" w:sz="0" w:space="0" w:color="auto"/>
      </w:divBdr>
    </w:div>
    <w:div w:id="1562251322">
      <w:bodyDiv w:val="1"/>
      <w:marLeft w:val="0"/>
      <w:marRight w:val="0"/>
      <w:marTop w:val="0"/>
      <w:marBottom w:val="0"/>
      <w:divBdr>
        <w:top w:val="none" w:sz="0" w:space="0" w:color="auto"/>
        <w:left w:val="none" w:sz="0" w:space="0" w:color="auto"/>
        <w:bottom w:val="none" w:sz="0" w:space="0" w:color="auto"/>
        <w:right w:val="none" w:sz="0" w:space="0" w:color="auto"/>
      </w:divBdr>
    </w:div>
    <w:div w:id="1566254178">
      <w:bodyDiv w:val="1"/>
      <w:marLeft w:val="0"/>
      <w:marRight w:val="0"/>
      <w:marTop w:val="0"/>
      <w:marBottom w:val="0"/>
      <w:divBdr>
        <w:top w:val="none" w:sz="0" w:space="0" w:color="auto"/>
        <w:left w:val="none" w:sz="0" w:space="0" w:color="auto"/>
        <w:bottom w:val="none" w:sz="0" w:space="0" w:color="auto"/>
        <w:right w:val="none" w:sz="0" w:space="0" w:color="auto"/>
      </w:divBdr>
    </w:div>
    <w:div w:id="1571647319">
      <w:bodyDiv w:val="1"/>
      <w:marLeft w:val="0"/>
      <w:marRight w:val="0"/>
      <w:marTop w:val="0"/>
      <w:marBottom w:val="0"/>
      <w:divBdr>
        <w:top w:val="none" w:sz="0" w:space="0" w:color="auto"/>
        <w:left w:val="none" w:sz="0" w:space="0" w:color="auto"/>
        <w:bottom w:val="none" w:sz="0" w:space="0" w:color="auto"/>
        <w:right w:val="none" w:sz="0" w:space="0" w:color="auto"/>
      </w:divBdr>
    </w:div>
    <w:div w:id="1573272936">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580363529">
      <w:bodyDiv w:val="1"/>
      <w:marLeft w:val="0"/>
      <w:marRight w:val="0"/>
      <w:marTop w:val="0"/>
      <w:marBottom w:val="0"/>
      <w:divBdr>
        <w:top w:val="none" w:sz="0" w:space="0" w:color="auto"/>
        <w:left w:val="none" w:sz="0" w:space="0" w:color="auto"/>
        <w:bottom w:val="none" w:sz="0" w:space="0" w:color="auto"/>
        <w:right w:val="none" w:sz="0" w:space="0" w:color="auto"/>
      </w:divBdr>
    </w:div>
    <w:div w:id="1584610087">
      <w:bodyDiv w:val="1"/>
      <w:marLeft w:val="0"/>
      <w:marRight w:val="0"/>
      <w:marTop w:val="0"/>
      <w:marBottom w:val="0"/>
      <w:divBdr>
        <w:top w:val="none" w:sz="0" w:space="0" w:color="auto"/>
        <w:left w:val="none" w:sz="0" w:space="0" w:color="auto"/>
        <w:bottom w:val="none" w:sz="0" w:space="0" w:color="auto"/>
        <w:right w:val="none" w:sz="0" w:space="0" w:color="auto"/>
      </w:divBdr>
    </w:div>
    <w:div w:id="1586303912">
      <w:bodyDiv w:val="1"/>
      <w:marLeft w:val="0"/>
      <w:marRight w:val="0"/>
      <w:marTop w:val="0"/>
      <w:marBottom w:val="0"/>
      <w:divBdr>
        <w:top w:val="none" w:sz="0" w:space="0" w:color="auto"/>
        <w:left w:val="none" w:sz="0" w:space="0" w:color="auto"/>
        <w:bottom w:val="none" w:sz="0" w:space="0" w:color="auto"/>
        <w:right w:val="none" w:sz="0" w:space="0" w:color="auto"/>
      </w:divBdr>
    </w:div>
    <w:div w:id="1599095928">
      <w:bodyDiv w:val="1"/>
      <w:marLeft w:val="0"/>
      <w:marRight w:val="0"/>
      <w:marTop w:val="0"/>
      <w:marBottom w:val="0"/>
      <w:divBdr>
        <w:top w:val="none" w:sz="0" w:space="0" w:color="auto"/>
        <w:left w:val="none" w:sz="0" w:space="0" w:color="auto"/>
        <w:bottom w:val="none" w:sz="0" w:space="0" w:color="auto"/>
        <w:right w:val="none" w:sz="0" w:space="0" w:color="auto"/>
      </w:divBdr>
    </w:div>
    <w:div w:id="1600724158">
      <w:bodyDiv w:val="1"/>
      <w:marLeft w:val="0"/>
      <w:marRight w:val="0"/>
      <w:marTop w:val="0"/>
      <w:marBottom w:val="0"/>
      <w:divBdr>
        <w:top w:val="none" w:sz="0" w:space="0" w:color="auto"/>
        <w:left w:val="none" w:sz="0" w:space="0" w:color="auto"/>
        <w:bottom w:val="none" w:sz="0" w:space="0" w:color="auto"/>
        <w:right w:val="none" w:sz="0" w:space="0" w:color="auto"/>
      </w:divBdr>
    </w:div>
    <w:div w:id="1630429758">
      <w:bodyDiv w:val="1"/>
      <w:marLeft w:val="0"/>
      <w:marRight w:val="0"/>
      <w:marTop w:val="0"/>
      <w:marBottom w:val="0"/>
      <w:divBdr>
        <w:top w:val="none" w:sz="0" w:space="0" w:color="auto"/>
        <w:left w:val="none" w:sz="0" w:space="0" w:color="auto"/>
        <w:bottom w:val="none" w:sz="0" w:space="0" w:color="auto"/>
        <w:right w:val="none" w:sz="0" w:space="0" w:color="auto"/>
      </w:divBdr>
    </w:div>
    <w:div w:id="1630814652">
      <w:bodyDiv w:val="1"/>
      <w:marLeft w:val="0"/>
      <w:marRight w:val="0"/>
      <w:marTop w:val="0"/>
      <w:marBottom w:val="0"/>
      <w:divBdr>
        <w:top w:val="none" w:sz="0" w:space="0" w:color="auto"/>
        <w:left w:val="none" w:sz="0" w:space="0" w:color="auto"/>
        <w:bottom w:val="none" w:sz="0" w:space="0" w:color="auto"/>
        <w:right w:val="none" w:sz="0" w:space="0" w:color="auto"/>
      </w:divBdr>
    </w:div>
    <w:div w:id="1631082978">
      <w:bodyDiv w:val="1"/>
      <w:marLeft w:val="0"/>
      <w:marRight w:val="0"/>
      <w:marTop w:val="0"/>
      <w:marBottom w:val="0"/>
      <w:divBdr>
        <w:top w:val="none" w:sz="0" w:space="0" w:color="auto"/>
        <w:left w:val="none" w:sz="0" w:space="0" w:color="auto"/>
        <w:bottom w:val="none" w:sz="0" w:space="0" w:color="auto"/>
        <w:right w:val="none" w:sz="0" w:space="0" w:color="auto"/>
      </w:divBdr>
    </w:div>
    <w:div w:id="1633051151">
      <w:bodyDiv w:val="1"/>
      <w:marLeft w:val="0"/>
      <w:marRight w:val="0"/>
      <w:marTop w:val="0"/>
      <w:marBottom w:val="0"/>
      <w:divBdr>
        <w:top w:val="none" w:sz="0" w:space="0" w:color="auto"/>
        <w:left w:val="none" w:sz="0" w:space="0" w:color="auto"/>
        <w:bottom w:val="none" w:sz="0" w:space="0" w:color="auto"/>
        <w:right w:val="none" w:sz="0" w:space="0" w:color="auto"/>
      </w:divBdr>
    </w:div>
    <w:div w:id="1647203534">
      <w:bodyDiv w:val="1"/>
      <w:marLeft w:val="0"/>
      <w:marRight w:val="0"/>
      <w:marTop w:val="0"/>
      <w:marBottom w:val="0"/>
      <w:divBdr>
        <w:top w:val="none" w:sz="0" w:space="0" w:color="auto"/>
        <w:left w:val="none" w:sz="0" w:space="0" w:color="auto"/>
        <w:bottom w:val="none" w:sz="0" w:space="0" w:color="auto"/>
        <w:right w:val="none" w:sz="0" w:space="0" w:color="auto"/>
      </w:divBdr>
    </w:div>
    <w:div w:id="1662075732">
      <w:bodyDiv w:val="1"/>
      <w:marLeft w:val="0"/>
      <w:marRight w:val="0"/>
      <w:marTop w:val="0"/>
      <w:marBottom w:val="0"/>
      <w:divBdr>
        <w:top w:val="none" w:sz="0" w:space="0" w:color="auto"/>
        <w:left w:val="none" w:sz="0" w:space="0" w:color="auto"/>
        <w:bottom w:val="none" w:sz="0" w:space="0" w:color="auto"/>
        <w:right w:val="none" w:sz="0" w:space="0" w:color="auto"/>
      </w:divBdr>
    </w:div>
    <w:div w:id="1669090473">
      <w:bodyDiv w:val="1"/>
      <w:marLeft w:val="0"/>
      <w:marRight w:val="0"/>
      <w:marTop w:val="0"/>
      <w:marBottom w:val="0"/>
      <w:divBdr>
        <w:top w:val="none" w:sz="0" w:space="0" w:color="auto"/>
        <w:left w:val="none" w:sz="0" w:space="0" w:color="auto"/>
        <w:bottom w:val="none" w:sz="0" w:space="0" w:color="auto"/>
        <w:right w:val="none" w:sz="0" w:space="0" w:color="auto"/>
      </w:divBdr>
    </w:div>
    <w:div w:id="1670330309">
      <w:bodyDiv w:val="1"/>
      <w:marLeft w:val="0"/>
      <w:marRight w:val="0"/>
      <w:marTop w:val="0"/>
      <w:marBottom w:val="0"/>
      <w:divBdr>
        <w:top w:val="none" w:sz="0" w:space="0" w:color="auto"/>
        <w:left w:val="none" w:sz="0" w:space="0" w:color="auto"/>
        <w:bottom w:val="none" w:sz="0" w:space="0" w:color="auto"/>
        <w:right w:val="none" w:sz="0" w:space="0" w:color="auto"/>
      </w:divBdr>
    </w:div>
    <w:div w:id="1674794470">
      <w:bodyDiv w:val="1"/>
      <w:marLeft w:val="0"/>
      <w:marRight w:val="0"/>
      <w:marTop w:val="0"/>
      <w:marBottom w:val="0"/>
      <w:divBdr>
        <w:top w:val="none" w:sz="0" w:space="0" w:color="auto"/>
        <w:left w:val="none" w:sz="0" w:space="0" w:color="auto"/>
        <w:bottom w:val="none" w:sz="0" w:space="0" w:color="auto"/>
        <w:right w:val="none" w:sz="0" w:space="0" w:color="auto"/>
      </w:divBdr>
    </w:div>
    <w:div w:id="1677610986">
      <w:bodyDiv w:val="1"/>
      <w:marLeft w:val="0"/>
      <w:marRight w:val="0"/>
      <w:marTop w:val="0"/>
      <w:marBottom w:val="0"/>
      <w:divBdr>
        <w:top w:val="none" w:sz="0" w:space="0" w:color="auto"/>
        <w:left w:val="none" w:sz="0" w:space="0" w:color="auto"/>
        <w:bottom w:val="none" w:sz="0" w:space="0" w:color="auto"/>
        <w:right w:val="none" w:sz="0" w:space="0" w:color="auto"/>
      </w:divBdr>
    </w:div>
    <w:div w:id="1680892045">
      <w:bodyDiv w:val="1"/>
      <w:marLeft w:val="0"/>
      <w:marRight w:val="0"/>
      <w:marTop w:val="0"/>
      <w:marBottom w:val="0"/>
      <w:divBdr>
        <w:top w:val="none" w:sz="0" w:space="0" w:color="auto"/>
        <w:left w:val="none" w:sz="0" w:space="0" w:color="auto"/>
        <w:bottom w:val="none" w:sz="0" w:space="0" w:color="auto"/>
        <w:right w:val="none" w:sz="0" w:space="0" w:color="auto"/>
      </w:divBdr>
    </w:div>
    <w:div w:id="1688679119">
      <w:bodyDiv w:val="1"/>
      <w:marLeft w:val="0"/>
      <w:marRight w:val="0"/>
      <w:marTop w:val="0"/>
      <w:marBottom w:val="0"/>
      <w:divBdr>
        <w:top w:val="none" w:sz="0" w:space="0" w:color="auto"/>
        <w:left w:val="none" w:sz="0" w:space="0" w:color="auto"/>
        <w:bottom w:val="none" w:sz="0" w:space="0" w:color="auto"/>
        <w:right w:val="none" w:sz="0" w:space="0" w:color="auto"/>
      </w:divBdr>
    </w:div>
    <w:div w:id="1690912736">
      <w:bodyDiv w:val="1"/>
      <w:marLeft w:val="0"/>
      <w:marRight w:val="0"/>
      <w:marTop w:val="0"/>
      <w:marBottom w:val="0"/>
      <w:divBdr>
        <w:top w:val="none" w:sz="0" w:space="0" w:color="auto"/>
        <w:left w:val="none" w:sz="0" w:space="0" w:color="auto"/>
        <w:bottom w:val="none" w:sz="0" w:space="0" w:color="auto"/>
        <w:right w:val="none" w:sz="0" w:space="0" w:color="auto"/>
      </w:divBdr>
    </w:div>
    <w:div w:id="1704985794">
      <w:bodyDiv w:val="1"/>
      <w:marLeft w:val="0"/>
      <w:marRight w:val="0"/>
      <w:marTop w:val="0"/>
      <w:marBottom w:val="0"/>
      <w:divBdr>
        <w:top w:val="none" w:sz="0" w:space="0" w:color="auto"/>
        <w:left w:val="none" w:sz="0" w:space="0" w:color="auto"/>
        <w:bottom w:val="none" w:sz="0" w:space="0" w:color="auto"/>
        <w:right w:val="none" w:sz="0" w:space="0" w:color="auto"/>
      </w:divBdr>
    </w:div>
    <w:div w:id="1705404112">
      <w:bodyDiv w:val="1"/>
      <w:marLeft w:val="0"/>
      <w:marRight w:val="0"/>
      <w:marTop w:val="0"/>
      <w:marBottom w:val="0"/>
      <w:divBdr>
        <w:top w:val="none" w:sz="0" w:space="0" w:color="auto"/>
        <w:left w:val="none" w:sz="0" w:space="0" w:color="auto"/>
        <w:bottom w:val="none" w:sz="0" w:space="0" w:color="auto"/>
        <w:right w:val="none" w:sz="0" w:space="0" w:color="auto"/>
      </w:divBdr>
    </w:div>
    <w:div w:id="1706976323">
      <w:bodyDiv w:val="1"/>
      <w:marLeft w:val="0"/>
      <w:marRight w:val="0"/>
      <w:marTop w:val="0"/>
      <w:marBottom w:val="0"/>
      <w:divBdr>
        <w:top w:val="none" w:sz="0" w:space="0" w:color="auto"/>
        <w:left w:val="none" w:sz="0" w:space="0" w:color="auto"/>
        <w:bottom w:val="none" w:sz="0" w:space="0" w:color="auto"/>
        <w:right w:val="none" w:sz="0" w:space="0" w:color="auto"/>
      </w:divBdr>
    </w:div>
    <w:div w:id="1715809384">
      <w:bodyDiv w:val="1"/>
      <w:marLeft w:val="0"/>
      <w:marRight w:val="0"/>
      <w:marTop w:val="0"/>
      <w:marBottom w:val="0"/>
      <w:divBdr>
        <w:top w:val="none" w:sz="0" w:space="0" w:color="auto"/>
        <w:left w:val="none" w:sz="0" w:space="0" w:color="auto"/>
        <w:bottom w:val="none" w:sz="0" w:space="0" w:color="auto"/>
        <w:right w:val="none" w:sz="0" w:space="0" w:color="auto"/>
      </w:divBdr>
    </w:div>
    <w:div w:id="1748722434">
      <w:bodyDiv w:val="1"/>
      <w:marLeft w:val="0"/>
      <w:marRight w:val="0"/>
      <w:marTop w:val="0"/>
      <w:marBottom w:val="0"/>
      <w:divBdr>
        <w:top w:val="none" w:sz="0" w:space="0" w:color="auto"/>
        <w:left w:val="none" w:sz="0" w:space="0" w:color="auto"/>
        <w:bottom w:val="none" w:sz="0" w:space="0" w:color="auto"/>
        <w:right w:val="none" w:sz="0" w:space="0" w:color="auto"/>
      </w:divBdr>
    </w:div>
    <w:div w:id="1751585966">
      <w:bodyDiv w:val="1"/>
      <w:marLeft w:val="0"/>
      <w:marRight w:val="0"/>
      <w:marTop w:val="0"/>
      <w:marBottom w:val="0"/>
      <w:divBdr>
        <w:top w:val="none" w:sz="0" w:space="0" w:color="auto"/>
        <w:left w:val="none" w:sz="0" w:space="0" w:color="auto"/>
        <w:bottom w:val="none" w:sz="0" w:space="0" w:color="auto"/>
        <w:right w:val="none" w:sz="0" w:space="0" w:color="auto"/>
      </w:divBdr>
    </w:div>
    <w:div w:id="1761947604">
      <w:bodyDiv w:val="1"/>
      <w:marLeft w:val="0"/>
      <w:marRight w:val="0"/>
      <w:marTop w:val="0"/>
      <w:marBottom w:val="0"/>
      <w:divBdr>
        <w:top w:val="none" w:sz="0" w:space="0" w:color="auto"/>
        <w:left w:val="none" w:sz="0" w:space="0" w:color="auto"/>
        <w:bottom w:val="none" w:sz="0" w:space="0" w:color="auto"/>
        <w:right w:val="none" w:sz="0" w:space="0" w:color="auto"/>
      </w:divBdr>
    </w:div>
    <w:div w:id="1781949614">
      <w:bodyDiv w:val="1"/>
      <w:marLeft w:val="0"/>
      <w:marRight w:val="0"/>
      <w:marTop w:val="0"/>
      <w:marBottom w:val="0"/>
      <w:divBdr>
        <w:top w:val="none" w:sz="0" w:space="0" w:color="auto"/>
        <w:left w:val="none" w:sz="0" w:space="0" w:color="auto"/>
        <w:bottom w:val="none" w:sz="0" w:space="0" w:color="auto"/>
        <w:right w:val="none" w:sz="0" w:space="0" w:color="auto"/>
      </w:divBdr>
    </w:div>
    <w:div w:id="1789543278">
      <w:bodyDiv w:val="1"/>
      <w:marLeft w:val="0"/>
      <w:marRight w:val="0"/>
      <w:marTop w:val="0"/>
      <w:marBottom w:val="0"/>
      <w:divBdr>
        <w:top w:val="none" w:sz="0" w:space="0" w:color="auto"/>
        <w:left w:val="none" w:sz="0" w:space="0" w:color="auto"/>
        <w:bottom w:val="none" w:sz="0" w:space="0" w:color="auto"/>
        <w:right w:val="none" w:sz="0" w:space="0" w:color="auto"/>
      </w:divBdr>
    </w:div>
    <w:div w:id="1797289438">
      <w:bodyDiv w:val="1"/>
      <w:marLeft w:val="0"/>
      <w:marRight w:val="0"/>
      <w:marTop w:val="0"/>
      <w:marBottom w:val="0"/>
      <w:divBdr>
        <w:top w:val="none" w:sz="0" w:space="0" w:color="auto"/>
        <w:left w:val="none" w:sz="0" w:space="0" w:color="auto"/>
        <w:bottom w:val="none" w:sz="0" w:space="0" w:color="auto"/>
        <w:right w:val="none" w:sz="0" w:space="0" w:color="auto"/>
      </w:divBdr>
    </w:div>
    <w:div w:id="1798375816">
      <w:bodyDiv w:val="1"/>
      <w:marLeft w:val="0"/>
      <w:marRight w:val="0"/>
      <w:marTop w:val="0"/>
      <w:marBottom w:val="0"/>
      <w:divBdr>
        <w:top w:val="none" w:sz="0" w:space="0" w:color="auto"/>
        <w:left w:val="none" w:sz="0" w:space="0" w:color="auto"/>
        <w:bottom w:val="none" w:sz="0" w:space="0" w:color="auto"/>
        <w:right w:val="none" w:sz="0" w:space="0" w:color="auto"/>
      </w:divBdr>
    </w:div>
    <w:div w:id="1799955476">
      <w:bodyDiv w:val="1"/>
      <w:marLeft w:val="0"/>
      <w:marRight w:val="0"/>
      <w:marTop w:val="0"/>
      <w:marBottom w:val="0"/>
      <w:divBdr>
        <w:top w:val="none" w:sz="0" w:space="0" w:color="auto"/>
        <w:left w:val="none" w:sz="0" w:space="0" w:color="auto"/>
        <w:bottom w:val="none" w:sz="0" w:space="0" w:color="auto"/>
        <w:right w:val="none" w:sz="0" w:space="0" w:color="auto"/>
      </w:divBdr>
    </w:div>
    <w:div w:id="1801146387">
      <w:bodyDiv w:val="1"/>
      <w:marLeft w:val="0"/>
      <w:marRight w:val="0"/>
      <w:marTop w:val="0"/>
      <w:marBottom w:val="0"/>
      <w:divBdr>
        <w:top w:val="none" w:sz="0" w:space="0" w:color="auto"/>
        <w:left w:val="none" w:sz="0" w:space="0" w:color="auto"/>
        <w:bottom w:val="none" w:sz="0" w:space="0" w:color="auto"/>
        <w:right w:val="none" w:sz="0" w:space="0" w:color="auto"/>
      </w:divBdr>
    </w:div>
    <w:div w:id="1803645758">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04880168">
      <w:bodyDiv w:val="1"/>
      <w:marLeft w:val="0"/>
      <w:marRight w:val="0"/>
      <w:marTop w:val="0"/>
      <w:marBottom w:val="0"/>
      <w:divBdr>
        <w:top w:val="none" w:sz="0" w:space="0" w:color="auto"/>
        <w:left w:val="none" w:sz="0" w:space="0" w:color="auto"/>
        <w:bottom w:val="none" w:sz="0" w:space="0" w:color="auto"/>
        <w:right w:val="none" w:sz="0" w:space="0" w:color="auto"/>
      </w:divBdr>
    </w:div>
    <w:div w:id="1820227919">
      <w:bodyDiv w:val="1"/>
      <w:marLeft w:val="0"/>
      <w:marRight w:val="0"/>
      <w:marTop w:val="0"/>
      <w:marBottom w:val="0"/>
      <w:divBdr>
        <w:top w:val="none" w:sz="0" w:space="0" w:color="auto"/>
        <w:left w:val="none" w:sz="0" w:space="0" w:color="auto"/>
        <w:bottom w:val="none" w:sz="0" w:space="0" w:color="auto"/>
        <w:right w:val="none" w:sz="0" w:space="0" w:color="auto"/>
      </w:divBdr>
    </w:div>
    <w:div w:id="1826161465">
      <w:bodyDiv w:val="1"/>
      <w:marLeft w:val="0"/>
      <w:marRight w:val="0"/>
      <w:marTop w:val="0"/>
      <w:marBottom w:val="0"/>
      <w:divBdr>
        <w:top w:val="none" w:sz="0" w:space="0" w:color="auto"/>
        <w:left w:val="none" w:sz="0" w:space="0" w:color="auto"/>
        <w:bottom w:val="none" w:sz="0" w:space="0" w:color="auto"/>
        <w:right w:val="none" w:sz="0" w:space="0" w:color="auto"/>
      </w:divBdr>
    </w:div>
    <w:div w:id="1826512672">
      <w:bodyDiv w:val="1"/>
      <w:marLeft w:val="0"/>
      <w:marRight w:val="0"/>
      <w:marTop w:val="0"/>
      <w:marBottom w:val="0"/>
      <w:divBdr>
        <w:top w:val="none" w:sz="0" w:space="0" w:color="auto"/>
        <w:left w:val="none" w:sz="0" w:space="0" w:color="auto"/>
        <w:bottom w:val="none" w:sz="0" w:space="0" w:color="auto"/>
        <w:right w:val="none" w:sz="0" w:space="0" w:color="auto"/>
      </w:divBdr>
    </w:div>
    <w:div w:id="1826630940">
      <w:bodyDiv w:val="1"/>
      <w:marLeft w:val="0"/>
      <w:marRight w:val="0"/>
      <w:marTop w:val="0"/>
      <w:marBottom w:val="0"/>
      <w:divBdr>
        <w:top w:val="none" w:sz="0" w:space="0" w:color="auto"/>
        <w:left w:val="none" w:sz="0" w:space="0" w:color="auto"/>
        <w:bottom w:val="none" w:sz="0" w:space="0" w:color="auto"/>
        <w:right w:val="none" w:sz="0" w:space="0" w:color="auto"/>
      </w:divBdr>
    </w:div>
    <w:div w:id="1830635945">
      <w:bodyDiv w:val="1"/>
      <w:marLeft w:val="0"/>
      <w:marRight w:val="0"/>
      <w:marTop w:val="0"/>
      <w:marBottom w:val="0"/>
      <w:divBdr>
        <w:top w:val="none" w:sz="0" w:space="0" w:color="auto"/>
        <w:left w:val="none" w:sz="0" w:space="0" w:color="auto"/>
        <w:bottom w:val="none" w:sz="0" w:space="0" w:color="auto"/>
        <w:right w:val="none" w:sz="0" w:space="0" w:color="auto"/>
      </w:divBdr>
    </w:div>
    <w:div w:id="1832018447">
      <w:bodyDiv w:val="1"/>
      <w:marLeft w:val="0"/>
      <w:marRight w:val="0"/>
      <w:marTop w:val="0"/>
      <w:marBottom w:val="0"/>
      <w:divBdr>
        <w:top w:val="none" w:sz="0" w:space="0" w:color="auto"/>
        <w:left w:val="none" w:sz="0" w:space="0" w:color="auto"/>
        <w:bottom w:val="none" w:sz="0" w:space="0" w:color="auto"/>
        <w:right w:val="none" w:sz="0" w:space="0" w:color="auto"/>
      </w:divBdr>
    </w:div>
    <w:div w:id="1836341507">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44274123">
      <w:bodyDiv w:val="1"/>
      <w:marLeft w:val="0"/>
      <w:marRight w:val="0"/>
      <w:marTop w:val="0"/>
      <w:marBottom w:val="0"/>
      <w:divBdr>
        <w:top w:val="none" w:sz="0" w:space="0" w:color="auto"/>
        <w:left w:val="none" w:sz="0" w:space="0" w:color="auto"/>
        <w:bottom w:val="none" w:sz="0" w:space="0" w:color="auto"/>
        <w:right w:val="none" w:sz="0" w:space="0" w:color="auto"/>
      </w:divBdr>
    </w:div>
    <w:div w:id="1858080523">
      <w:bodyDiv w:val="1"/>
      <w:marLeft w:val="0"/>
      <w:marRight w:val="0"/>
      <w:marTop w:val="0"/>
      <w:marBottom w:val="0"/>
      <w:divBdr>
        <w:top w:val="none" w:sz="0" w:space="0" w:color="auto"/>
        <w:left w:val="none" w:sz="0" w:space="0" w:color="auto"/>
        <w:bottom w:val="none" w:sz="0" w:space="0" w:color="auto"/>
        <w:right w:val="none" w:sz="0" w:space="0" w:color="auto"/>
      </w:divBdr>
    </w:div>
    <w:div w:id="1860270153">
      <w:bodyDiv w:val="1"/>
      <w:marLeft w:val="0"/>
      <w:marRight w:val="0"/>
      <w:marTop w:val="0"/>
      <w:marBottom w:val="0"/>
      <w:divBdr>
        <w:top w:val="none" w:sz="0" w:space="0" w:color="auto"/>
        <w:left w:val="none" w:sz="0" w:space="0" w:color="auto"/>
        <w:bottom w:val="none" w:sz="0" w:space="0" w:color="auto"/>
        <w:right w:val="none" w:sz="0" w:space="0" w:color="auto"/>
      </w:divBdr>
    </w:div>
    <w:div w:id="1891380258">
      <w:bodyDiv w:val="1"/>
      <w:marLeft w:val="0"/>
      <w:marRight w:val="0"/>
      <w:marTop w:val="0"/>
      <w:marBottom w:val="0"/>
      <w:divBdr>
        <w:top w:val="none" w:sz="0" w:space="0" w:color="auto"/>
        <w:left w:val="none" w:sz="0" w:space="0" w:color="auto"/>
        <w:bottom w:val="none" w:sz="0" w:space="0" w:color="auto"/>
        <w:right w:val="none" w:sz="0" w:space="0" w:color="auto"/>
      </w:divBdr>
    </w:div>
    <w:div w:id="1892497751">
      <w:bodyDiv w:val="1"/>
      <w:marLeft w:val="0"/>
      <w:marRight w:val="0"/>
      <w:marTop w:val="0"/>
      <w:marBottom w:val="0"/>
      <w:divBdr>
        <w:top w:val="none" w:sz="0" w:space="0" w:color="auto"/>
        <w:left w:val="none" w:sz="0" w:space="0" w:color="auto"/>
        <w:bottom w:val="none" w:sz="0" w:space="0" w:color="auto"/>
        <w:right w:val="none" w:sz="0" w:space="0" w:color="auto"/>
      </w:divBdr>
    </w:div>
    <w:div w:id="1895308063">
      <w:bodyDiv w:val="1"/>
      <w:marLeft w:val="0"/>
      <w:marRight w:val="0"/>
      <w:marTop w:val="0"/>
      <w:marBottom w:val="0"/>
      <w:divBdr>
        <w:top w:val="none" w:sz="0" w:space="0" w:color="auto"/>
        <w:left w:val="none" w:sz="0" w:space="0" w:color="auto"/>
        <w:bottom w:val="none" w:sz="0" w:space="0" w:color="auto"/>
        <w:right w:val="none" w:sz="0" w:space="0" w:color="auto"/>
      </w:divBdr>
    </w:div>
    <w:div w:id="1906984617">
      <w:bodyDiv w:val="1"/>
      <w:marLeft w:val="0"/>
      <w:marRight w:val="0"/>
      <w:marTop w:val="0"/>
      <w:marBottom w:val="0"/>
      <w:divBdr>
        <w:top w:val="none" w:sz="0" w:space="0" w:color="auto"/>
        <w:left w:val="none" w:sz="0" w:space="0" w:color="auto"/>
        <w:bottom w:val="none" w:sz="0" w:space="0" w:color="auto"/>
        <w:right w:val="none" w:sz="0" w:space="0" w:color="auto"/>
      </w:divBdr>
    </w:div>
    <w:div w:id="1907956489">
      <w:bodyDiv w:val="1"/>
      <w:marLeft w:val="0"/>
      <w:marRight w:val="0"/>
      <w:marTop w:val="0"/>
      <w:marBottom w:val="0"/>
      <w:divBdr>
        <w:top w:val="none" w:sz="0" w:space="0" w:color="auto"/>
        <w:left w:val="none" w:sz="0" w:space="0" w:color="auto"/>
        <w:bottom w:val="none" w:sz="0" w:space="0" w:color="auto"/>
        <w:right w:val="none" w:sz="0" w:space="0" w:color="auto"/>
      </w:divBdr>
    </w:div>
    <w:div w:id="1908999505">
      <w:bodyDiv w:val="1"/>
      <w:marLeft w:val="0"/>
      <w:marRight w:val="0"/>
      <w:marTop w:val="0"/>
      <w:marBottom w:val="0"/>
      <w:divBdr>
        <w:top w:val="none" w:sz="0" w:space="0" w:color="auto"/>
        <w:left w:val="none" w:sz="0" w:space="0" w:color="auto"/>
        <w:bottom w:val="none" w:sz="0" w:space="0" w:color="auto"/>
        <w:right w:val="none" w:sz="0" w:space="0" w:color="auto"/>
      </w:divBdr>
    </w:div>
    <w:div w:id="1925145485">
      <w:bodyDiv w:val="1"/>
      <w:marLeft w:val="0"/>
      <w:marRight w:val="0"/>
      <w:marTop w:val="0"/>
      <w:marBottom w:val="0"/>
      <w:divBdr>
        <w:top w:val="none" w:sz="0" w:space="0" w:color="auto"/>
        <w:left w:val="none" w:sz="0" w:space="0" w:color="auto"/>
        <w:bottom w:val="none" w:sz="0" w:space="0" w:color="auto"/>
        <w:right w:val="none" w:sz="0" w:space="0" w:color="auto"/>
      </w:divBdr>
    </w:div>
    <w:div w:id="1925147188">
      <w:bodyDiv w:val="1"/>
      <w:marLeft w:val="0"/>
      <w:marRight w:val="0"/>
      <w:marTop w:val="0"/>
      <w:marBottom w:val="0"/>
      <w:divBdr>
        <w:top w:val="none" w:sz="0" w:space="0" w:color="auto"/>
        <w:left w:val="none" w:sz="0" w:space="0" w:color="auto"/>
        <w:bottom w:val="none" w:sz="0" w:space="0" w:color="auto"/>
        <w:right w:val="none" w:sz="0" w:space="0" w:color="auto"/>
      </w:divBdr>
    </w:div>
    <w:div w:id="1926569318">
      <w:bodyDiv w:val="1"/>
      <w:marLeft w:val="0"/>
      <w:marRight w:val="0"/>
      <w:marTop w:val="0"/>
      <w:marBottom w:val="0"/>
      <w:divBdr>
        <w:top w:val="none" w:sz="0" w:space="0" w:color="auto"/>
        <w:left w:val="none" w:sz="0" w:space="0" w:color="auto"/>
        <w:bottom w:val="none" w:sz="0" w:space="0" w:color="auto"/>
        <w:right w:val="none" w:sz="0" w:space="0" w:color="auto"/>
      </w:divBdr>
    </w:div>
    <w:div w:id="1935283269">
      <w:bodyDiv w:val="1"/>
      <w:marLeft w:val="0"/>
      <w:marRight w:val="0"/>
      <w:marTop w:val="0"/>
      <w:marBottom w:val="0"/>
      <w:divBdr>
        <w:top w:val="none" w:sz="0" w:space="0" w:color="auto"/>
        <w:left w:val="none" w:sz="0" w:space="0" w:color="auto"/>
        <w:bottom w:val="none" w:sz="0" w:space="0" w:color="auto"/>
        <w:right w:val="none" w:sz="0" w:space="0" w:color="auto"/>
      </w:divBdr>
    </w:div>
    <w:div w:id="1946696019">
      <w:bodyDiv w:val="1"/>
      <w:marLeft w:val="0"/>
      <w:marRight w:val="0"/>
      <w:marTop w:val="0"/>
      <w:marBottom w:val="0"/>
      <w:divBdr>
        <w:top w:val="none" w:sz="0" w:space="0" w:color="auto"/>
        <w:left w:val="none" w:sz="0" w:space="0" w:color="auto"/>
        <w:bottom w:val="none" w:sz="0" w:space="0" w:color="auto"/>
        <w:right w:val="none" w:sz="0" w:space="0" w:color="auto"/>
      </w:divBdr>
    </w:div>
    <w:div w:id="1947499922">
      <w:bodyDiv w:val="1"/>
      <w:marLeft w:val="0"/>
      <w:marRight w:val="0"/>
      <w:marTop w:val="0"/>
      <w:marBottom w:val="0"/>
      <w:divBdr>
        <w:top w:val="none" w:sz="0" w:space="0" w:color="auto"/>
        <w:left w:val="none" w:sz="0" w:space="0" w:color="auto"/>
        <w:bottom w:val="none" w:sz="0" w:space="0" w:color="auto"/>
        <w:right w:val="none" w:sz="0" w:space="0" w:color="auto"/>
      </w:divBdr>
    </w:div>
    <w:div w:id="1951934005">
      <w:bodyDiv w:val="1"/>
      <w:marLeft w:val="0"/>
      <w:marRight w:val="0"/>
      <w:marTop w:val="0"/>
      <w:marBottom w:val="0"/>
      <w:divBdr>
        <w:top w:val="none" w:sz="0" w:space="0" w:color="auto"/>
        <w:left w:val="none" w:sz="0" w:space="0" w:color="auto"/>
        <w:bottom w:val="none" w:sz="0" w:space="0" w:color="auto"/>
        <w:right w:val="none" w:sz="0" w:space="0" w:color="auto"/>
      </w:divBdr>
    </w:div>
    <w:div w:id="1953239535">
      <w:bodyDiv w:val="1"/>
      <w:marLeft w:val="0"/>
      <w:marRight w:val="0"/>
      <w:marTop w:val="0"/>
      <w:marBottom w:val="0"/>
      <w:divBdr>
        <w:top w:val="none" w:sz="0" w:space="0" w:color="auto"/>
        <w:left w:val="none" w:sz="0" w:space="0" w:color="auto"/>
        <w:bottom w:val="none" w:sz="0" w:space="0" w:color="auto"/>
        <w:right w:val="none" w:sz="0" w:space="0" w:color="auto"/>
      </w:divBdr>
    </w:div>
    <w:div w:id="1982417865">
      <w:bodyDiv w:val="1"/>
      <w:marLeft w:val="0"/>
      <w:marRight w:val="0"/>
      <w:marTop w:val="0"/>
      <w:marBottom w:val="0"/>
      <w:divBdr>
        <w:top w:val="none" w:sz="0" w:space="0" w:color="auto"/>
        <w:left w:val="none" w:sz="0" w:space="0" w:color="auto"/>
        <w:bottom w:val="none" w:sz="0" w:space="0" w:color="auto"/>
        <w:right w:val="none" w:sz="0" w:space="0" w:color="auto"/>
      </w:divBdr>
    </w:div>
    <w:div w:id="1990358419">
      <w:bodyDiv w:val="1"/>
      <w:marLeft w:val="0"/>
      <w:marRight w:val="0"/>
      <w:marTop w:val="0"/>
      <w:marBottom w:val="0"/>
      <w:divBdr>
        <w:top w:val="none" w:sz="0" w:space="0" w:color="auto"/>
        <w:left w:val="none" w:sz="0" w:space="0" w:color="auto"/>
        <w:bottom w:val="none" w:sz="0" w:space="0" w:color="auto"/>
        <w:right w:val="none" w:sz="0" w:space="0" w:color="auto"/>
      </w:divBdr>
    </w:div>
    <w:div w:id="1992051965">
      <w:bodyDiv w:val="1"/>
      <w:marLeft w:val="0"/>
      <w:marRight w:val="0"/>
      <w:marTop w:val="0"/>
      <w:marBottom w:val="0"/>
      <w:divBdr>
        <w:top w:val="none" w:sz="0" w:space="0" w:color="auto"/>
        <w:left w:val="none" w:sz="0" w:space="0" w:color="auto"/>
        <w:bottom w:val="none" w:sz="0" w:space="0" w:color="auto"/>
        <w:right w:val="none" w:sz="0" w:space="0" w:color="auto"/>
      </w:divBdr>
    </w:div>
    <w:div w:id="1999768002">
      <w:bodyDiv w:val="1"/>
      <w:marLeft w:val="0"/>
      <w:marRight w:val="0"/>
      <w:marTop w:val="0"/>
      <w:marBottom w:val="0"/>
      <w:divBdr>
        <w:top w:val="none" w:sz="0" w:space="0" w:color="auto"/>
        <w:left w:val="none" w:sz="0" w:space="0" w:color="auto"/>
        <w:bottom w:val="none" w:sz="0" w:space="0" w:color="auto"/>
        <w:right w:val="none" w:sz="0" w:space="0" w:color="auto"/>
      </w:divBdr>
    </w:div>
    <w:div w:id="2004772872">
      <w:bodyDiv w:val="1"/>
      <w:marLeft w:val="0"/>
      <w:marRight w:val="0"/>
      <w:marTop w:val="0"/>
      <w:marBottom w:val="0"/>
      <w:divBdr>
        <w:top w:val="none" w:sz="0" w:space="0" w:color="auto"/>
        <w:left w:val="none" w:sz="0" w:space="0" w:color="auto"/>
        <w:bottom w:val="none" w:sz="0" w:space="0" w:color="auto"/>
        <w:right w:val="none" w:sz="0" w:space="0" w:color="auto"/>
      </w:divBdr>
    </w:div>
    <w:div w:id="2005086569">
      <w:bodyDiv w:val="1"/>
      <w:marLeft w:val="0"/>
      <w:marRight w:val="0"/>
      <w:marTop w:val="0"/>
      <w:marBottom w:val="0"/>
      <w:divBdr>
        <w:top w:val="none" w:sz="0" w:space="0" w:color="auto"/>
        <w:left w:val="none" w:sz="0" w:space="0" w:color="auto"/>
        <w:bottom w:val="none" w:sz="0" w:space="0" w:color="auto"/>
        <w:right w:val="none" w:sz="0" w:space="0" w:color="auto"/>
      </w:divBdr>
    </w:div>
    <w:div w:id="2005434032">
      <w:bodyDiv w:val="1"/>
      <w:marLeft w:val="0"/>
      <w:marRight w:val="0"/>
      <w:marTop w:val="0"/>
      <w:marBottom w:val="0"/>
      <w:divBdr>
        <w:top w:val="none" w:sz="0" w:space="0" w:color="auto"/>
        <w:left w:val="none" w:sz="0" w:space="0" w:color="auto"/>
        <w:bottom w:val="none" w:sz="0" w:space="0" w:color="auto"/>
        <w:right w:val="none" w:sz="0" w:space="0" w:color="auto"/>
      </w:divBdr>
    </w:div>
    <w:div w:id="2014915813">
      <w:bodyDiv w:val="1"/>
      <w:marLeft w:val="0"/>
      <w:marRight w:val="0"/>
      <w:marTop w:val="0"/>
      <w:marBottom w:val="0"/>
      <w:divBdr>
        <w:top w:val="none" w:sz="0" w:space="0" w:color="auto"/>
        <w:left w:val="none" w:sz="0" w:space="0" w:color="auto"/>
        <w:bottom w:val="none" w:sz="0" w:space="0" w:color="auto"/>
        <w:right w:val="none" w:sz="0" w:space="0" w:color="auto"/>
      </w:divBdr>
    </w:div>
    <w:div w:id="2019192661">
      <w:bodyDiv w:val="1"/>
      <w:marLeft w:val="0"/>
      <w:marRight w:val="0"/>
      <w:marTop w:val="0"/>
      <w:marBottom w:val="0"/>
      <w:divBdr>
        <w:top w:val="none" w:sz="0" w:space="0" w:color="auto"/>
        <w:left w:val="none" w:sz="0" w:space="0" w:color="auto"/>
        <w:bottom w:val="none" w:sz="0" w:space="0" w:color="auto"/>
        <w:right w:val="none" w:sz="0" w:space="0" w:color="auto"/>
      </w:divBdr>
    </w:div>
    <w:div w:id="2021542786">
      <w:bodyDiv w:val="1"/>
      <w:marLeft w:val="0"/>
      <w:marRight w:val="0"/>
      <w:marTop w:val="0"/>
      <w:marBottom w:val="0"/>
      <w:divBdr>
        <w:top w:val="none" w:sz="0" w:space="0" w:color="auto"/>
        <w:left w:val="none" w:sz="0" w:space="0" w:color="auto"/>
        <w:bottom w:val="none" w:sz="0" w:space="0" w:color="auto"/>
        <w:right w:val="none" w:sz="0" w:space="0" w:color="auto"/>
      </w:divBdr>
    </w:div>
    <w:div w:id="2024892365">
      <w:bodyDiv w:val="1"/>
      <w:marLeft w:val="0"/>
      <w:marRight w:val="0"/>
      <w:marTop w:val="0"/>
      <w:marBottom w:val="0"/>
      <w:divBdr>
        <w:top w:val="none" w:sz="0" w:space="0" w:color="auto"/>
        <w:left w:val="none" w:sz="0" w:space="0" w:color="auto"/>
        <w:bottom w:val="none" w:sz="0" w:space="0" w:color="auto"/>
        <w:right w:val="none" w:sz="0" w:space="0" w:color="auto"/>
      </w:divBdr>
    </w:div>
    <w:div w:id="2025789834">
      <w:bodyDiv w:val="1"/>
      <w:marLeft w:val="0"/>
      <w:marRight w:val="0"/>
      <w:marTop w:val="0"/>
      <w:marBottom w:val="0"/>
      <w:divBdr>
        <w:top w:val="none" w:sz="0" w:space="0" w:color="auto"/>
        <w:left w:val="none" w:sz="0" w:space="0" w:color="auto"/>
        <w:bottom w:val="none" w:sz="0" w:space="0" w:color="auto"/>
        <w:right w:val="none" w:sz="0" w:space="0" w:color="auto"/>
      </w:divBdr>
    </w:div>
    <w:div w:id="2056193548">
      <w:bodyDiv w:val="1"/>
      <w:marLeft w:val="0"/>
      <w:marRight w:val="0"/>
      <w:marTop w:val="0"/>
      <w:marBottom w:val="0"/>
      <w:divBdr>
        <w:top w:val="none" w:sz="0" w:space="0" w:color="auto"/>
        <w:left w:val="none" w:sz="0" w:space="0" w:color="auto"/>
        <w:bottom w:val="none" w:sz="0" w:space="0" w:color="auto"/>
        <w:right w:val="none" w:sz="0" w:space="0" w:color="auto"/>
      </w:divBdr>
    </w:div>
    <w:div w:id="2059235120">
      <w:bodyDiv w:val="1"/>
      <w:marLeft w:val="0"/>
      <w:marRight w:val="0"/>
      <w:marTop w:val="0"/>
      <w:marBottom w:val="0"/>
      <w:divBdr>
        <w:top w:val="none" w:sz="0" w:space="0" w:color="auto"/>
        <w:left w:val="none" w:sz="0" w:space="0" w:color="auto"/>
        <w:bottom w:val="none" w:sz="0" w:space="0" w:color="auto"/>
        <w:right w:val="none" w:sz="0" w:space="0" w:color="auto"/>
      </w:divBdr>
    </w:div>
    <w:div w:id="2073624629">
      <w:bodyDiv w:val="1"/>
      <w:marLeft w:val="0"/>
      <w:marRight w:val="0"/>
      <w:marTop w:val="0"/>
      <w:marBottom w:val="0"/>
      <w:divBdr>
        <w:top w:val="none" w:sz="0" w:space="0" w:color="auto"/>
        <w:left w:val="none" w:sz="0" w:space="0" w:color="auto"/>
        <w:bottom w:val="none" w:sz="0" w:space="0" w:color="auto"/>
        <w:right w:val="none" w:sz="0" w:space="0" w:color="auto"/>
      </w:divBdr>
    </w:div>
    <w:div w:id="2076927001">
      <w:bodyDiv w:val="1"/>
      <w:marLeft w:val="0"/>
      <w:marRight w:val="0"/>
      <w:marTop w:val="0"/>
      <w:marBottom w:val="0"/>
      <w:divBdr>
        <w:top w:val="none" w:sz="0" w:space="0" w:color="auto"/>
        <w:left w:val="none" w:sz="0" w:space="0" w:color="auto"/>
        <w:bottom w:val="none" w:sz="0" w:space="0" w:color="auto"/>
        <w:right w:val="none" w:sz="0" w:space="0" w:color="auto"/>
      </w:divBdr>
    </w:div>
    <w:div w:id="2082365178">
      <w:bodyDiv w:val="1"/>
      <w:marLeft w:val="0"/>
      <w:marRight w:val="0"/>
      <w:marTop w:val="0"/>
      <w:marBottom w:val="0"/>
      <w:divBdr>
        <w:top w:val="none" w:sz="0" w:space="0" w:color="auto"/>
        <w:left w:val="none" w:sz="0" w:space="0" w:color="auto"/>
        <w:bottom w:val="none" w:sz="0" w:space="0" w:color="auto"/>
        <w:right w:val="none" w:sz="0" w:space="0" w:color="auto"/>
      </w:divBdr>
    </w:div>
    <w:div w:id="2085180722">
      <w:bodyDiv w:val="1"/>
      <w:marLeft w:val="0"/>
      <w:marRight w:val="0"/>
      <w:marTop w:val="0"/>
      <w:marBottom w:val="0"/>
      <w:divBdr>
        <w:top w:val="none" w:sz="0" w:space="0" w:color="auto"/>
        <w:left w:val="none" w:sz="0" w:space="0" w:color="auto"/>
        <w:bottom w:val="none" w:sz="0" w:space="0" w:color="auto"/>
        <w:right w:val="none" w:sz="0" w:space="0" w:color="auto"/>
      </w:divBdr>
    </w:div>
    <w:div w:id="2085684369">
      <w:bodyDiv w:val="1"/>
      <w:marLeft w:val="0"/>
      <w:marRight w:val="0"/>
      <w:marTop w:val="0"/>
      <w:marBottom w:val="0"/>
      <w:divBdr>
        <w:top w:val="none" w:sz="0" w:space="0" w:color="auto"/>
        <w:left w:val="none" w:sz="0" w:space="0" w:color="auto"/>
        <w:bottom w:val="none" w:sz="0" w:space="0" w:color="auto"/>
        <w:right w:val="none" w:sz="0" w:space="0" w:color="auto"/>
      </w:divBdr>
    </w:div>
    <w:div w:id="2086300030">
      <w:bodyDiv w:val="1"/>
      <w:marLeft w:val="0"/>
      <w:marRight w:val="0"/>
      <w:marTop w:val="0"/>
      <w:marBottom w:val="0"/>
      <w:divBdr>
        <w:top w:val="none" w:sz="0" w:space="0" w:color="auto"/>
        <w:left w:val="none" w:sz="0" w:space="0" w:color="auto"/>
        <w:bottom w:val="none" w:sz="0" w:space="0" w:color="auto"/>
        <w:right w:val="none" w:sz="0" w:space="0" w:color="auto"/>
      </w:divBdr>
    </w:div>
    <w:div w:id="2091655752">
      <w:bodyDiv w:val="1"/>
      <w:marLeft w:val="0"/>
      <w:marRight w:val="0"/>
      <w:marTop w:val="0"/>
      <w:marBottom w:val="0"/>
      <w:divBdr>
        <w:top w:val="none" w:sz="0" w:space="0" w:color="auto"/>
        <w:left w:val="none" w:sz="0" w:space="0" w:color="auto"/>
        <w:bottom w:val="none" w:sz="0" w:space="0" w:color="auto"/>
        <w:right w:val="none" w:sz="0" w:space="0" w:color="auto"/>
      </w:divBdr>
    </w:div>
    <w:div w:id="2093309821">
      <w:bodyDiv w:val="1"/>
      <w:marLeft w:val="0"/>
      <w:marRight w:val="0"/>
      <w:marTop w:val="0"/>
      <w:marBottom w:val="0"/>
      <w:divBdr>
        <w:top w:val="none" w:sz="0" w:space="0" w:color="auto"/>
        <w:left w:val="none" w:sz="0" w:space="0" w:color="auto"/>
        <w:bottom w:val="none" w:sz="0" w:space="0" w:color="auto"/>
        <w:right w:val="none" w:sz="0" w:space="0" w:color="auto"/>
      </w:divBdr>
    </w:div>
    <w:div w:id="2105106811">
      <w:bodyDiv w:val="1"/>
      <w:marLeft w:val="0"/>
      <w:marRight w:val="0"/>
      <w:marTop w:val="0"/>
      <w:marBottom w:val="0"/>
      <w:divBdr>
        <w:top w:val="none" w:sz="0" w:space="0" w:color="auto"/>
        <w:left w:val="none" w:sz="0" w:space="0" w:color="auto"/>
        <w:bottom w:val="none" w:sz="0" w:space="0" w:color="auto"/>
        <w:right w:val="none" w:sz="0" w:space="0" w:color="auto"/>
      </w:divBdr>
    </w:div>
    <w:div w:id="2109884701">
      <w:bodyDiv w:val="1"/>
      <w:marLeft w:val="0"/>
      <w:marRight w:val="0"/>
      <w:marTop w:val="0"/>
      <w:marBottom w:val="0"/>
      <w:divBdr>
        <w:top w:val="none" w:sz="0" w:space="0" w:color="auto"/>
        <w:left w:val="none" w:sz="0" w:space="0" w:color="auto"/>
        <w:bottom w:val="none" w:sz="0" w:space="0" w:color="auto"/>
        <w:right w:val="none" w:sz="0" w:space="0" w:color="auto"/>
      </w:divBdr>
    </w:div>
    <w:div w:id="2130051756">
      <w:bodyDiv w:val="1"/>
      <w:marLeft w:val="0"/>
      <w:marRight w:val="0"/>
      <w:marTop w:val="0"/>
      <w:marBottom w:val="0"/>
      <w:divBdr>
        <w:top w:val="none" w:sz="0" w:space="0" w:color="auto"/>
        <w:left w:val="none" w:sz="0" w:space="0" w:color="auto"/>
        <w:bottom w:val="none" w:sz="0" w:space="0" w:color="auto"/>
        <w:right w:val="none" w:sz="0" w:space="0" w:color="auto"/>
      </w:divBdr>
      <w:divsChild>
        <w:div w:id="763573697">
          <w:marLeft w:val="0"/>
          <w:marRight w:val="0"/>
          <w:marTop w:val="0"/>
          <w:marBottom w:val="0"/>
          <w:divBdr>
            <w:top w:val="none" w:sz="0" w:space="0" w:color="auto"/>
            <w:left w:val="none" w:sz="0" w:space="0" w:color="auto"/>
            <w:bottom w:val="none" w:sz="0" w:space="0" w:color="auto"/>
            <w:right w:val="none" w:sz="0" w:space="0" w:color="auto"/>
          </w:divBdr>
          <w:divsChild>
            <w:div w:id="433091915">
              <w:marLeft w:val="0"/>
              <w:marRight w:val="0"/>
              <w:marTop w:val="0"/>
              <w:marBottom w:val="0"/>
              <w:divBdr>
                <w:top w:val="none" w:sz="0" w:space="0" w:color="auto"/>
                <w:left w:val="none" w:sz="0" w:space="0" w:color="auto"/>
                <w:bottom w:val="none" w:sz="0" w:space="0" w:color="auto"/>
                <w:right w:val="none" w:sz="0" w:space="0" w:color="auto"/>
              </w:divBdr>
            </w:div>
            <w:div w:id="1399088897">
              <w:marLeft w:val="0"/>
              <w:marRight w:val="0"/>
              <w:marTop w:val="0"/>
              <w:marBottom w:val="0"/>
              <w:divBdr>
                <w:top w:val="none" w:sz="0" w:space="0" w:color="auto"/>
                <w:left w:val="none" w:sz="0" w:space="0" w:color="auto"/>
                <w:bottom w:val="none" w:sz="0" w:space="0" w:color="auto"/>
                <w:right w:val="none" w:sz="0" w:space="0" w:color="auto"/>
              </w:divBdr>
              <w:divsChild>
                <w:div w:id="18040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908841">
      <w:bodyDiv w:val="1"/>
      <w:marLeft w:val="0"/>
      <w:marRight w:val="0"/>
      <w:marTop w:val="0"/>
      <w:marBottom w:val="0"/>
      <w:divBdr>
        <w:top w:val="none" w:sz="0" w:space="0" w:color="auto"/>
        <w:left w:val="none" w:sz="0" w:space="0" w:color="auto"/>
        <w:bottom w:val="none" w:sz="0" w:space="0" w:color="auto"/>
        <w:right w:val="none" w:sz="0" w:space="0" w:color="auto"/>
      </w:divBdr>
    </w:div>
    <w:div w:id="2135250615">
      <w:bodyDiv w:val="1"/>
      <w:marLeft w:val="0"/>
      <w:marRight w:val="0"/>
      <w:marTop w:val="0"/>
      <w:marBottom w:val="0"/>
      <w:divBdr>
        <w:top w:val="none" w:sz="0" w:space="0" w:color="auto"/>
        <w:left w:val="none" w:sz="0" w:space="0" w:color="auto"/>
        <w:bottom w:val="none" w:sz="0" w:space="0" w:color="auto"/>
        <w:right w:val="none" w:sz="0" w:space="0" w:color="auto"/>
      </w:divBdr>
    </w:div>
    <w:div w:id="214558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40"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W3C15</b:Tag>
    <b:SourceType>InternetSite</b:SourceType>
    <b:Guid>{91D5DEF9-4D21-4457-9FC3-18DC5232F3D3}</b:Guid>
    <b:Author>
      <b:Author>
        <b:NameList>
          <b:Person>
            <b:Last>W3C</b:Last>
          </b:Person>
        </b:NameList>
      </b:Author>
    </b:Author>
    <b:Title>HTML, The Web’s Core Language</b:Title>
    <b:YearAccessed>2015</b:YearAccessed>
    <b:MonthAccessed>október</b:MonthAccessed>
    <b:DayAccessed>20</b:DayAccessed>
    <b:URL>http://www.w3.org/html/</b:URL>
    <b:RefOrder>16</b:RefOrder>
  </b:Source>
  <b:Source>
    <b:Tag>2</b:Tag>
    <b:SourceType>DocumentFromInternetSite</b:SourceType>
    <b:Guid>{FCB7C2CB-1BE0-4F63-8463-7DEE231279E9}</b:Guid>
    <b:Title>ASP:NET Core áttekintése</b:Title>
    <b:URL>https://learn.microsoft.com/hu-hu/aspnet/core/overview?view=aspnetcore-9.0</b:URL>
    <b:RefOrder>2</b:RefOrder>
  </b:Source>
  <b:Source>
    <b:Tag>3</b:Tag>
    <b:SourceType>DocumentFromInternetSite</b:SourceType>
    <b:Guid>{00A18218-92A1-41C5-9D74-EBB9FC275761}</b:Guid>
    <b:Title>Email API Overview</b:Title>
    <b:URL>https://dev.mailjet.com/email/guides/</b:URL>
    <b:RefOrder>5</b:RefOrder>
  </b:Source>
  <b:Source>
    <b:Tag>4</b:Tag>
    <b:SourceType>DocumentFromInternetSite</b:SourceType>
    <b:Guid>{8DB2D834-0A8B-4523-AB65-CE8E2DB5E0C4}</b:Guid>
    <b:Title>Jwtbearer</b:Title>
    <b:URL>https://www.nuget.org/packages/Microsoft.AspNetCore.Authentication.JwtBearer</b:URL>
    <b:RefOrder>3</b:RefOrder>
  </b:Source>
  <b:Source>
    <b:Tag>5</b:Tag>
    <b:SourceType>DocumentFromInternetSite</b:SourceType>
    <b:Guid>{CE5E75AA-4546-455F-BDD7-0AB4BBA6B521}</b:Guid>
    <b:Title>Nswag</b:Title>
    <b:URL>https://github.com/RicoSuter/NSwag?tab=readme-ov-file</b:URL>
    <b:RefOrder>6</b:RefOrder>
  </b:Source>
  <b:Source>
    <b:Tag>6</b:Tag>
    <b:SourceType>DocumentFromInternetSite</b:SourceType>
    <b:Guid>{6FCC1709-2C3B-4C48-BF55-621E83BB9AA6}</b:Guid>
    <b:Title>Entity Framework documentation</b:Title>
    <b:URL>https://learn.microsoft.com/hu-hu/ef/</b:URL>
    <b:RefOrder>4</b:RefOrder>
  </b:Source>
  <b:Source>
    <b:Tag>7</b:Tag>
    <b:SourceType>DocumentFromInternetSite</b:SourceType>
    <b:Guid>{BC27E27E-7608-44A1-851D-F818CA243AD1}</b:Guid>
    <b:Title>Angular documentation</b:Title>
    <b:URL>https://angular.dev/overview</b:URL>
    <b:RefOrder>7</b:RefOrder>
  </b:Source>
  <b:Source>
    <b:Tag>8</b:Tag>
    <b:SourceType>DocumentFromInternetSite</b:SourceType>
    <b:Guid>{1A7C5F49-F777-43D1-8581-D8CBCC0F865E}</b:Guid>
    <b:Title>Typescript</b:Title>
    <b:URL>https://www.typescriptlang.org/why-create-typescript/</b:URL>
    <b:RefOrder>8</b:RefOrder>
  </b:Source>
  <b:Source>
    <b:Tag>9</b:Tag>
    <b:SourceType>DocumentFromInternetSite</b:SourceType>
    <b:Guid>{FAD3A2EA-998C-4F21-8303-504CA2853129}</b:Guid>
    <b:Title>Visual Studio</b:Title>
    <b:URL>https://visualstudio.microsoft.com/</b:URL>
    <b:RefOrder>14</b:RefOrder>
  </b:Source>
  <b:Source>
    <b:Tag>10</b:Tag>
    <b:SourceType>DocumentFromInternetSite</b:SourceType>
    <b:Guid>{D62A4535-5DC5-4398-B155-8E2336AFE61D}</b:Guid>
    <b:Title>OpenAPI</b:Title>
    <b:URL>https://swagger.io/resources/open-api/</b:URL>
    <b:RefOrder>17</b:RefOrder>
  </b:Source>
  <b:Source>
    <b:Tag>quantifiedself</b:Tag>
    <b:SourceType>DocumentFromInternetSite</b:SourceType>
    <b:Guid>{EB7935B4-CC43-4C1D-815E-ABF5706D0CD9}</b:Guid>
    <b:URL>https://en.wikipedia.org/wiki/Quantified_self</b:URL>
    <b:RefOrder>1</b:RefOrder>
  </b:Source>
  <b:Source>
    <b:Tag>htt</b:Tag>
    <b:SourceType>DocumentFromInternetSite</b:SourceType>
    <b:Guid>{AD2F3E54-0E9F-4E35-9926-A5E8C301D52B}</b:Guid>
    <b:URL>https://en.wikipedia.org/wiki/TypeScript</b:URL>
    <b:RefOrder>9</b:RefOrder>
  </b:Source>
  <b:Source>
    <b:Tag>htt1</b:Tag>
    <b:SourceType>InternetSite</b:SourceType>
    <b:Guid>{A0D416B3-2887-4BB4-BD0A-A2C4A73AD300}</b:Guid>
    <b:URL>https://getbootstrap.com/</b:URL>
    <b:RefOrder>11</b:RefOrder>
  </b:Source>
  <b:Source>
    <b:Tag>htt2</b:Tag>
    <b:SourceType>InternetSite</b:SourceType>
    <b:Guid>{A36D50F4-190F-48FF-B866-B5DF36B91C4B}</b:Guid>
    <b:URL>https://learn.microsoft.com/en-us/sql/sql-server/?view=sql-server-ver16</b:URL>
    <b:RefOrder>12</b:RefOrder>
  </b:Source>
  <b:Source>
    <b:Tag>htt3</b:Tag>
    <b:SourceType>InternetSite</b:SourceType>
    <b:Guid>{1A7017F3-A3FB-4A4F-B846-3B9CA0803859}</b:Guid>
    <b:URL>https://code.visualstudio.com/</b:URL>
    <b:RefOrder>13</b:RefOrder>
  </b:Source>
  <b:Source>
    <b:Tag>htt4</b:Tag>
    <b:SourceType>InternetSite</b:SourceType>
    <b:Guid>{FEFC74EC-F83A-4E9C-85A2-2CC8387D3FE5}</b:Guid>
    <b:URL>https://docs.github.com/en</b:URL>
    <b:RefOrder>15</b:RefOrder>
  </b:Source>
  <b:Source>
    <b:Tag>1</b:Tag>
    <b:SourceType>ElectronicSource</b:SourceType>
    <b:Guid>{B51587C8-3296-4349-96B4-31D4F354E0DC}</b:Guid>
    <b:Author>
      <b:Author>
        <b:NameList>
          <b:Person>
            <b:Last>Benjámin</b:Last>
            <b:First>Pásztori</b:First>
            <b:Middle>Péter</b:Middle>
          </b:Person>
        </b:NameList>
      </b:Author>
    </b:Author>
    <b:Title>Laboratóriumi információmenedzsment-rendszerek automatikus dokumentumgeneráló moduljának fejlesztése</b:Title>
    <b:RefOrder>10</b:RefOrder>
  </b:Source>
</b:Sources>
</file>

<file path=customXml/itemProps1.xml><?xml version="1.0" encoding="utf-8"?>
<ds:datastoreItem xmlns:ds="http://schemas.openxmlformats.org/officeDocument/2006/customXml" ds:itemID="{52D4D5CD-725A-4749-87D2-B17CE362C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143</TotalTime>
  <Pages>66</Pages>
  <Words>13109</Words>
  <Characters>90457</Characters>
  <Application>Microsoft Office Word</Application>
  <DocSecurity>0</DocSecurity>
  <Lines>753</Lines>
  <Paragraphs>206</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EGÉSZSÉGES ÉLETMÓDOT TÁMOGATÓ WEBALKALMAZÁS FEJLESZTÉSE ASP.NET MVC ÉS ANGULAR ALAPOKON</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
  <Company>Automatizálási és Alkalmazott Informatikai Tanszék</Company>
  <LinksUpToDate>false</LinksUpToDate>
  <CharactersWithSpaces>103360</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EGÉSZSÉGES ÉLETMÓDOT TÁMOGATÓ WEBALKALMAZÁS FEJLESZTÉSE ASP.NET MVC ÉS ANGULAR ALAPOKON</dc:title>
  <dc:subject/>
  <dc:creator>Dr. Kővári Bence;balassy@aut.bme.hu;Pásztori Péter Benjámin</dc:creator>
  <cp:keywords/>
  <dc:description>Az adatok átírása után a dokumentum egészére adjanak ki frissítést.</dc:description>
  <cp:lastModifiedBy>Pásztori Péter Benjámin</cp:lastModifiedBy>
  <cp:revision>28</cp:revision>
  <cp:lastPrinted>2025-12-09T23:03:00Z</cp:lastPrinted>
  <dcterms:created xsi:type="dcterms:W3CDTF">2025-12-09T22:58:00Z</dcterms:created>
  <dcterms:modified xsi:type="dcterms:W3CDTF">2025-12-10T20:25:00Z</dcterms:modified>
</cp:coreProperties>
</file>
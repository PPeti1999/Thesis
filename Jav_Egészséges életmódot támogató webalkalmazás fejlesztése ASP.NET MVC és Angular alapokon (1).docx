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F742C" w14:textId="239178FA" w:rsidR="0063585C" w:rsidRPr="004851C7" w:rsidRDefault="00FF02EE" w:rsidP="00D429F2">
      <w:pPr>
        <w:pStyle w:val="Cmlaplog"/>
      </w:pPr>
      <w:r w:rsidRPr="00FF02EE">
        <w:rPr>
          <w:b/>
          <w:caps/>
          <w:noProof/>
          <w:sz w:val="36"/>
          <w:szCs w:val="24"/>
          <w:lang w:eastAsia="hu-HU"/>
        </w:rPr>
        <w:drawing>
          <wp:anchor distT="0" distB="0" distL="114300" distR="114300" simplePos="0" relativeHeight="251658240" behindDoc="0" locked="0" layoutInCell="1" allowOverlap="1" wp14:anchorId="640BEA1C" wp14:editId="666591D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648450" cy="9392920"/>
            <wp:effectExtent l="0" t="0" r="0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939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BCB">
        <w:br w:type="page"/>
      </w:r>
      <w:r w:rsidR="009D2FD8" w:rsidRPr="004851C7">
        <w:rPr>
          <w:noProof/>
          <w:lang w:eastAsia="hu-HU"/>
        </w:rPr>
        <w:lastRenderedPageBreak/>
        <w:drawing>
          <wp:inline distT="0" distB="0" distL="0" distR="0" wp14:anchorId="75FFBEFA" wp14:editId="6F4E6F3C">
            <wp:extent cx="1931035" cy="541020"/>
            <wp:effectExtent l="0" t="0" r="0" b="0"/>
            <wp:docPr id="1" name="Kép 1" descr="muegye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egyete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87E3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261E961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614306E0" w14:textId="44716879" w:rsidR="004851C7" w:rsidRDefault="0032288A" w:rsidP="00D429F2">
      <w:pPr>
        <w:pStyle w:val="Cmlapkarstanszk"/>
      </w:pPr>
      <w:fldSimple w:instr=" DOCPROPERTY  Company  \* MERGEFORMAT ">
        <w:r w:rsidR="000972D4">
          <w:t>Automatizálási és Alkalmazott Informatikai Tanszék</w:t>
        </w:r>
      </w:fldSimple>
    </w:p>
    <w:p w14:paraId="636BBB01" w14:textId="77777777" w:rsidR="004851C7" w:rsidRDefault="004851C7"/>
    <w:p w14:paraId="36F20A54" w14:textId="77777777" w:rsidR="004851C7" w:rsidRDefault="004851C7"/>
    <w:p w14:paraId="7E8300BE" w14:textId="77777777" w:rsidR="004851C7" w:rsidRDefault="004851C7"/>
    <w:p w14:paraId="02C07D20" w14:textId="77777777" w:rsidR="004851C7" w:rsidRDefault="004851C7"/>
    <w:p w14:paraId="2D8CF118" w14:textId="77777777" w:rsidR="004851C7" w:rsidRDefault="004851C7"/>
    <w:p w14:paraId="1309EF9A" w14:textId="77777777" w:rsidR="004851C7" w:rsidRDefault="004851C7"/>
    <w:p w14:paraId="7F39B52B" w14:textId="77777777" w:rsidR="004851C7" w:rsidRPr="00B50CAA" w:rsidRDefault="004851C7"/>
    <w:p w14:paraId="63E824BC" w14:textId="72AFBEAB" w:rsidR="0063585C" w:rsidRPr="00B50CAA" w:rsidRDefault="00FF02EE" w:rsidP="00171054">
      <w:pPr>
        <w:pStyle w:val="Cmlapszerz"/>
      </w:pPr>
      <w:r>
        <w:t>Pásztori Péter Benjámin</w:t>
      </w:r>
    </w:p>
    <w:p w14:paraId="5BD632B6" w14:textId="6B5136AC" w:rsidR="0063585C" w:rsidRPr="00B50CAA" w:rsidRDefault="00FF02EE">
      <w:pPr>
        <w:pStyle w:val="Cm"/>
      </w:pPr>
      <w:r>
        <w:t>Egészséges életmódot támogató webalkalmazás fejlesztése asp.net Mvc és angular alapokon</w:t>
      </w:r>
    </w:p>
    <w:p w14:paraId="436457F8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7B8F957D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4E66D8CA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5A97AB4D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1B8CDBB4" w14:textId="0ED45216" w:rsidR="00630A92" w:rsidRDefault="00630A92" w:rsidP="00FF02EE">
      <w:pPr>
        <w:keepLines/>
        <w:spacing w:after="0"/>
        <w:ind w:firstLine="0"/>
        <w:rPr>
          <w:smallCaps/>
        </w:rPr>
      </w:pPr>
    </w:p>
    <w:p w14:paraId="05D54636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61F33379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4A0A8917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113A12EC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</w:p>
    <w:p w14:paraId="7BF499DC" w14:textId="77777777" w:rsidR="00630A92" w:rsidRDefault="00630A92" w:rsidP="00630A92">
      <w:pPr>
        <w:keepLines/>
        <w:spacing w:after="0"/>
        <w:ind w:firstLine="0"/>
        <w:jc w:val="center"/>
        <w:rPr>
          <w:smallCaps/>
        </w:rPr>
      </w:pPr>
      <w:r>
        <w:rPr>
          <w:smallCaps/>
        </w:rPr>
        <w:t>Konzulens</w:t>
      </w:r>
    </w:p>
    <w:p w14:paraId="71BF7A9D" w14:textId="1C000C1D" w:rsidR="00630A92" w:rsidRDefault="00FF02EE" w:rsidP="00630A92">
      <w:pPr>
        <w:pStyle w:val="Cmlapszerz"/>
      </w:pPr>
      <w:r>
        <w:t>Dr. Kővári Bence András</w:t>
      </w:r>
      <w:commentRangeStart w:id="0"/>
      <w:r w:rsidR="00630A92">
        <w:fldChar w:fldCharType="begin"/>
      </w:r>
      <w:r w:rsidR="00630A92">
        <w:instrText xml:space="preserve"> DOCPROPERTY "Manager"  \* MERGEFORMAT </w:instrText>
      </w:r>
      <w:r w:rsidR="00630A92">
        <w:fldChar w:fldCharType="end"/>
      </w:r>
      <w:commentRangeEnd w:id="0"/>
      <w:r w:rsidR="00630A92">
        <w:rPr>
          <w:rStyle w:val="Jegyzethivatkozs"/>
          <w:noProof w:val="0"/>
        </w:rPr>
        <w:commentReference w:id="0"/>
      </w:r>
    </w:p>
    <w:p w14:paraId="59CFD63D" w14:textId="731F7369" w:rsidR="0063585C" w:rsidRPr="00B50CAA" w:rsidRDefault="00630A92" w:rsidP="00630A92">
      <w:pPr>
        <w:spacing w:after="0"/>
        <w:ind w:firstLine="0"/>
        <w:jc w:val="center"/>
      </w:pPr>
      <w:r>
        <w:t xml:space="preserve">BUDAPEST, </w:t>
      </w:r>
      <w:commentRangeStart w:id="1"/>
      <w:r>
        <w:t>20</w:t>
      </w:r>
      <w:r w:rsidR="00656B73">
        <w:t>2</w:t>
      </w:r>
      <w:r>
        <w:t>5</w:t>
      </w:r>
      <w:commentRangeEnd w:id="1"/>
      <w:r>
        <w:rPr>
          <w:rStyle w:val="Jegyzethivatkozs"/>
        </w:rPr>
        <w:commentReference w:id="1"/>
      </w:r>
      <w:r w:rsidR="0063585C" w:rsidRPr="00267677">
        <w:fldChar w:fldCharType="begin"/>
      </w:r>
      <w:r w:rsidR="0063585C" w:rsidRPr="00B50CAA">
        <w:instrText xml:space="preserve"> SUBJECT  \* MERGEFORMAT </w:instrText>
      </w:r>
      <w:r w:rsidR="0063585C" w:rsidRPr="00267677">
        <w:fldChar w:fldCharType="end"/>
      </w:r>
    </w:p>
    <w:p w14:paraId="155AD015" w14:textId="77777777" w:rsidR="0063585C" w:rsidRPr="00B50CAA" w:rsidRDefault="0063585C" w:rsidP="00B96880">
      <w:pPr>
        <w:pStyle w:val="Fejezetcmtartalomjegyzknlkl"/>
      </w:pPr>
      <w:commentRangeStart w:id="2"/>
      <w:r w:rsidRPr="00B50CAA">
        <w:lastRenderedPageBreak/>
        <w:t>Tartalomjegyzék</w:t>
      </w:r>
      <w:commentRangeEnd w:id="2"/>
      <w:r w:rsidR="00656B73">
        <w:rPr>
          <w:rStyle w:val="Jegyzethivatkozs"/>
          <w:rFonts w:cs="Times New Roman"/>
          <w:b w:val="0"/>
          <w:bCs w:val="0"/>
          <w:noProof w:val="0"/>
          <w:kern w:val="0"/>
        </w:rPr>
        <w:commentReference w:id="2"/>
      </w:r>
    </w:p>
    <w:p w14:paraId="7E131983" w14:textId="00892B48" w:rsidR="00295A14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25423" w:history="1">
        <w:r w:rsidR="00295A14" w:rsidRPr="00147ACD">
          <w:rPr>
            <w:rStyle w:val="Hiperhivatkozs"/>
            <w:noProof/>
          </w:rPr>
          <w:t>Összefoglaló</w:t>
        </w:r>
        <w:r w:rsidR="00295A14">
          <w:rPr>
            <w:noProof/>
            <w:webHidden/>
          </w:rPr>
          <w:tab/>
        </w:r>
        <w:r w:rsidR="00295A14">
          <w:rPr>
            <w:noProof/>
            <w:webHidden/>
          </w:rPr>
          <w:fldChar w:fldCharType="begin"/>
        </w:r>
        <w:r w:rsidR="00295A14">
          <w:rPr>
            <w:noProof/>
            <w:webHidden/>
          </w:rPr>
          <w:instrText xml:space="preserve"> PAGEREF _Toc215525423 \h </w:instrText>
        </w:r>
        <w:r w:rsidR="00295A14">
          <w:rPr>
            <w:noProof/>
            <w:webHidden/>
          </w:rPr>
        </w:r>
        <w:r w:rsidR="00295A14">
          <w:rPr>
            <w:noProof/>
            <w:webHidden/>
          </w:rPr>
          <w:fldChar w:fldCharType="separate"/>
        </w:r>
        <w:r w:rsidR="00295A14">
          <w:rPr>
            <w:noProof/>
            <w:webHidden/>
          </w:rPr>
          <w:t>7</w:t>
        </w:r>
        <w:r w:rsidR="00295A14">
          <w:rPr>
            <w:noProof/>
            <w:webHidden/>
          </w:rPr>
          <w:fldChar w:fldCharType="end"/>
        </w:r>
      </w:hyperlink>
    </w:p>
    <w:p w14:paraId="3DC6C2A2" w14:textId="1238527F" w:rsidR="00295A14" w:rsidRDefault="00295A14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24" w:history="1">
        <w:r w:rsidRPr="00147ACD">
          <w:rPr>
            <w:rStyle w:val="Hiperhivatkozs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258710" w14:textId="4D6DE3E1" w:rsidR="00295A14" w:rsidRDefault="00295A14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25" w:history="1">
        <w:r w:rsidRPr="00147ACD">
          <w:rPr>
            <w:rStyle w:val="Hiperhivatkozs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BB2BDA" w14:textId="5951B266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26" w:history="1">
        <w:r w:rsidRPr="00147ACD">
          <w:rPr>
            <w:rStyle w:val="Hiperhivatkozs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digitális egészségtudatosság kora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8E4F7D" w14:textId="54DF8D84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27" w:history="1">
        <w:r w:rsidRPr="00147ACD">
          <w:rPr>
            <w:rStyle w:val="Hiperhivatkozs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probléma felvetése és a fejlesztésem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8C7401" w14:textId="5ADE6BF4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28" w:history="1">
        <w:r w:rsidRPr="00147ACD">
          <w:rPr>
            <w:rStyle w:val="Hiperhivatkozs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megoldás szakmai motivációja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4B4578" w14:textId="6220993F" w:rsidR="00295A14" w:rsidRDefault="00295A14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29" w:history="1">
        <w:r w:rsidRPr="00147ACD">
          <w:rPr>
            <w:rStyle w:val="Hiperhivatkozs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Irodalomkutatás, technológiák, hasonló alkotások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B4F725" w14:textId="022F3180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0" w:history="1">
        <w:r w:rsidRPr="00147ACD">
          <w:rPr>
            <w:rStyle w:val="Hiperhivatkozs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Technikai háttér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7A054E" w14:textId="79E57AD0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1" w:history="1">
        <w:r w:rsidRPr="00147ACD">
          <w:rPr>
            <w:rStyle w:val="Hiperhivatkozs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Szerver oldali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2A6A62" w14:textId="242CFEEC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2" w:history="1">
        <w:r w:rsidRPr="00147ACD">
          <w:rPr>
            <w:rStyle w:val="Hiperhivatkozs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ASP.NET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4024C4" w14:textId="5C410C5C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3" w:history="1">
        <w:r w:rsidRPr="00147ACD">
          <w:rPr>
            <w:rStyle w:val="Hiperhivatkozs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Hitelesítés / Autorizáció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CF5417" w14:textId="2D82188F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4" w:history="1">
        <w:r w:rsidRPr="00147ACD">
          <w:rPr>
            <w:rStyle w:val="Hiperhivatkozs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E-mail szolgáltatás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D9A484" w14:textId="5DA14FBF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5" w:history="1">
        <w:r w:rsidRPr="00147ACD">
          <w:rPr>
            <w:rStyle w:val="Hiperhivatkozs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API dokumentáció és kliensgenerálás (Swagger és NSwag)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890B3C" w14:textId="75E23306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6" w:history="1">
        <w:r w:rsidRPr="00147ACD">
          <w:rPr>
            <w:rStyle w:val="Hiperhivatkozs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Entity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80C7DF" w14:textId="0F58F50D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7" w:history="1">
        <w:r w:rsidRPr="00147ACD">
          <w:rPr>
            <w:rStyle w:val="Hiperhivatkozs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Kliens oldali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80B65E" w14:textId="1D1A2C33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8" w:history="1">
        <w:r w:rsidRPr="00147ACD">
          <w:rPr>
            <w:rStyle w:val="Hiperhivatkozs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Angular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E0ED77" w14:textId="3A7D90E7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39" w:history="1">
        <w:r w:rsidRPr="00147ACD">
          <w:rPr>
            <w:rStyle w:val="Hiperhivatkozs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TypeScript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02ECB5" w14:textId="146DBF05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0" w:history="1">
        <w:r w:rsidRPr="00147ACD">
          <w:rPr>
            <w:rStyle w:val="Hiperhivatkozs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HTML és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3FCCF9" w14:textId="2AB8CCB6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1" w:history="1">
        <w:r w:rsidRPr="00147ACD">
          <w:rPr>
            <w:rStyle w:val="Hiperhivatkozs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A7318A" w14:textId="5EC956D5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2" w:history="1">
        <w:r w:rsidRPr="00147ACD">
          <w:rPr>
            <w:rStyle w:val="Hiperhivatkozs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Adattárolás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24671B" w14:textId="3A900FA8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3" w:history="1">
        <w:r w:rsidRPr="00147ACD">
          <w:rPr>
            <w:rStyle w:val="Hiperhivatkozs"/>
            <w:noProof/>
          </w:rPr>
          <w:t>2.4.1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Microsoft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9446D5" w14:textId="34391817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4" w:history="1">
        <w:r w:rsidRPr="00147ACD">
          <w:rPr>
            <w:rStyle w:val="Hiperhivatkozs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Fejlesztőkörnyezet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6E32EB" w14:textId="3F4C06E9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5" w:history="1">
        <w:r w:rsidRPr="00147ACD">
          <w:rPr>
            <w:rStyle w:val="Hiperhivatkozs"/>
            <w:noProof/>
          </w:rPr>
          <w:t>2.5.1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A43D89" w14:textId="2CEEB747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6" w:history="1">
        <w:r w:rsidRPr="00147ACD">
          <w:rPr>
            <w:rStyle w:val="Hiperhivatkozs"/>
            <w:noProof/>
          </w:rPr>
          <w:t>2.5.2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Visual Studio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D97448" w14:textId="0AFC70BC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7" w:history="1">
        <w:r w:rsidRPr="00147ACD">
          <w:rPr>
            <w:rStyle w:val="Hiperhivatkozs"/>
            <w:noProof/>
          </w:rPr>
          <w:t>2.5.3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Munkafolyamat követése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4EBAE2" w14:textId="39CBF3E5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48" w:history="1">
        <w:r w:rsidRPr="00147ACD">
          <w:rPr>
            <w:rStyle w:val="Hiperhivatkozs"/>
            <w:noProof/>
          </w:rPr>
          <w:t>2.5.4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Verziókezelés (Git és GitHub)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6449F1" w14:textId="279F17E4" w:rsidR="00295A14" w:rsidRDefault="00295A14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49" w:history="1">
        <w:r w:rsidRPr="00147ACD">
          <w:rPr>
            <w:rStyle w:val="Hiperhivatkozs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feladatkiírás pontosítása és részletes elemzése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75743A" w14:textId="6652C366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0" w:history="1">
        <w:r w:rsidRPr="00147ACD">
          <w:rPr>
            <w:rStyle w:val="Hiperhivatkozs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F8881A" w14:textId="5D1D56BA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1" w:history="1">
        <w:r w:rsidRPr="00147ACD">
          <w:rPr>
            <w:rStyle w:val="Hiperhivatkozs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Nem-funkcionális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89F54F" w14:textId="2E14018F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2" w:history="1">
        <w:r w:rsidRPr="00147ACD">
          <w:rPr>
            <w:rStyle w:val="Hiperhivatkozs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Szerepkörök és használati esetek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94A375" w14:textId="7D35DC74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3" w:history="1">
        <w:r w:rsidRPr="00147ACD">
          <w:rPr>
            <w:rStyle w:val="Hiperhivatkozs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Rendszerarchitektúra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4F651F" w14:textId="64ACC66B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4" w:history="1">
        <w:r w:rsidRPr="00147ACD">
          <w:rPr>
            <w:rStyle w:val="Hiperhivatkozs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Adatbázis-tervezés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E710C8" w14:textId="0C69DAD2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5" w:history="1">
        <w:r w:rsidRPr="00147ACD">
          <w:rPr>
            <w:rStyle w:val="Hiperhivatkozs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Fejlesztési környezet és 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7B9D2E" w14:textId="7A131A69" w:rsidR="00295A14" w:rsidRDefault="00295A14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56" w:history="1">
        <w:r w:rsidRPr="00147ACD">
          <w:rPr>
            <w:rStyle w:val="Hiperhivatkozs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Önálló munka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499CFD" w14:textId="15F14394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7" w:history="1">
        <w:r w:rsidRPr="00147ACD">
          <w:rPr>
            <w:rStyle w:val="Hiperhivatkozs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Rendszertervezés és Adatmodell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188759" w14:textId="0A959A61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8" w:history="1">
        <w:r w:rsidRPr="00147ACD">
          <w:rPr>
            <w:rStyle w:val="Hiperhivatkozs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Adatbázis koncepció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0D61AF" w14:textId="475CA629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59" w:history="1">
        <w:r w:rsidRPr="00147ACD">
          <w:rPr>
            <w:rStyle w:val="Hiperhivatkozs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Az Adatmodell részletezése: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5695642" w14:textId="7F1EF229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0" w:history="1">
        <w:r w:rsidRPr="00147ACD">
          <w:rPr>
            <w:rStyle w:val="Hiperhivatkozs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DTO-k szerepe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1EFA17" w14:textId="318A7F41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1" w:history="1">
        <w:r w:rsidRPr="00147ACD">
          <w:rPr>
            <w:rStyle w:val="Hiperhivatkozs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Backend megvalósítása (ASP.NET Core)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06D3593" w14:textId="7E8732E7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2" w:history="1">
        <w:r w:rsidRPr="00147ACD">
          <w:rPr>
            <w:rStyle w:val="Hiperhivatkozs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Architektúra és Tervezési minták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AD0D90" w14:textId="493B9B6A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3" w:history="1">
        <w:r w:rsidRPr="00147ACD">
          <w:rPr>
            <w:rStyle w:val="Hiperhivatkozs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Hitelesítés és biztonság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1EE19E3" w14:textId="7AFB0C5A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4" w:history="1">
        <w:r w:rsidRPr="00147ACD">
          <w:rPr>
            <w:rStyle w:val="Hiperhivatkozs"/>
            <w:noProof/>
          </w:rPr>
          <w:t>4.2.3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Felhasználói profil és Célok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6640BBC" w14:textId="1A2DF6A4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5" w:history="1">
        <w:r w:rsidRPr="00147ACD">
          <w:rPr>
            <w:rStyle w:val="Hiperhivatkozs"/>
            <w:noProof/>
          </w:rPr>
          <w:t>4.2.4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Ételek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22DED9" w14:textId="095EA290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6" w:history="1">
        <w:r w:rsidRPr="00147ACD">
          <w:rPr>
            <w:rStyle w:val="Hiperhivatkozs"/>
            <w:noProof/>
          </w:rPr>
          <w:t>4.2.5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Sporttevékenységek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CC0379" w14:textId="2F8998DC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7" w:history="1">
        <w:r w:rsidRPr="00147ACD">
          <w:rPr>
            <w:rStyle w:val="Hiperhivatkozs"/>
            <w:noProof/>
          </w:rPr>
          <w:t>4.2.6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Receptkezelés: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AE0E39" w14:textId="371A7AD7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8" w:history="1">
        <w:r w:rsidRPr="00147ACD">
          <w:rPr>
            <w:rStyle w:val="Hiperhivatkozs"/>
            <w:noProof/>
          </w:rPr>
          <w:t>4.2.7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Üzleti logika - A Naplózás magja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6495AB" w14:textId="38F2F79C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69" w:history="1">
        <w:r w:rsidRPr="00147ACD">
          <w:rPr>
            <w:rStyle w:val="Hiperhivatkozs"/>
            <w:noProof/>
          </w:rPr>
          <w:t>4.2.8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Adatszolgáltatás a vizualizációhoz (Grafikon és Naptár)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DCEAFCB" w14:textId="42A1869B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0" w:history="1">
        <w:r w:rsidRPr="00147ACD">
          <w:rPr>
            <w:rStyle w:val="Hiperhivatkozs"/>
            <w:noProof/>
          </w:rPr>
          <w:t>4.2.9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API Dokumentáció: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3ABD16" w14:textId="0B9BD4AD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1" w:history="1">
        <w:r w:rsidRPr="00147ACD">
          <w:rPr>
            <w:rStyle w:val="Hiperhivatkozs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Frontend megvalósítása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174D3A0" w14:textId="0E6B7EEE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2" w:history="1">
        <w:r w:rsidRPr="00147ACD">
          <w:rPr>
            <w:rStyle w:val="Hiperhivatkozs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Kliens oldali architektúra és Modularitás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9E78AC6" w14:textId="48D89965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3" w:history="1">
        <w:r w:rsidRPr="00147ACD">
          <w:rPr>
            <w:rStyle w:val="Hiperhivatkozs"/>
            <w:noProof/>
          </w:rPr>
          <w:t>4.3.2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Navigáció és Útvonal-védelem (Routing &amp; Security)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2C3AC1E" w14:textId="20084FE2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4" w:history="1">
        <w:r w:rsidRPr="00147ACD">
          <w:rPr>
            <w:rStyle w:val="Hiperhivatkozs"/>
            <w:noProof/>
          </w:rPr>
          <w:t>4.3.3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Kommunikáció a Backenddel (API Layer)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7AEBABD" w14:textId="6C1032B1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5" w:history="1">
        <w:r w:rsidRPr="00147ACD">
          <w:rPr>
            <w:rStyle w:val="Hiperhivatkozs"/>
            <w:noProof/>
          </w:rPr>
          <w:t>4.3.4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Felhasználókezelés (Account Module)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53EB536" w14:textId="03700BFA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6" w:history="1">
        <w:r w:rsidRPr="00147ACD">
          <w:rPr>
            <w:rStyle w:val="Hiperhivatkozs"/>
            <w:noProof/>
          </w:rPr>
          <w:t>4.3.5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Adatkezelés és Törzsadatok (CRUD)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1BA9636" w14:textId="1F66506B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7" w:history="1">
        <w:r w:rsidRPr="00147ACD">
          <w:rPr>
            <w:rStyle w:val="Hiperhivatkozs"/>
            <w:noProof/>
          </w:rPr>
          <w:t>4.3.6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Komplex űrlapkezelés: Receptkészítő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E2154EF" w14:textId="06DD3BE4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78" w:history="1">
        <w:r w:rsidRPr="00147ACD">
          <w:rPr>
            <w:rStyle w:val="Hiperhivatkozs"/>
            <w:noProof/>
            <w:lang w:eastAsia="hu-HU"/>
          </w:rPr>
          <w:t>4.3.7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Naplózás megvalósítása (Daily Note)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FC41AF5" w14:textId="03750734" w:rsidR="00295A14" w:rsidRDefault="00295A14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79" w:history="1">
        <w:r w:rsidRPr="00147ACD">
          <w:rPr>
            <w:rStyle w:val="Hiperhivatkozs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Önálló munka értékelése, mérések, tesztelés, eredmények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14B0372" w14:textId="22905448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0" w:history="1">
        <w:r w:rsidRPr="00147ACD">
          <w:rPr>
            <w:rStyle w:val="Hiperhivatkozs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Automatizált tesztelés és kódminőség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5CFE91C" w14:textId="29D3485B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1" w:history="1">
        <w:r w:rsidRPr="00147ACD">
          <w:rPr>
            <w:rStyle w:val="Hiperhivatkozs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A kész rendszer bemutatása (Felhasználói forgatókönyvek)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42E8F99" w14:textId="041F93A9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2" w:history="1">
        <w:r w:rsidRPr="00147ACD">
          <w:rPr>
            <w:rStyle w:val="Hiperhivatkozs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Regisztráció és Profilalkotás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9478B71" w14:textId="3F2137E6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3" w:history="1">
        <w:r w:rsidRPr="00147ACD">
          <w:rPr>
            <w:rStyle w:val="Hiperhivatkozs"/>
            <w:noProof/>
          </w:rPr>
          <w:t>5.2.2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Egy teljes nap rögzítése (Naplózás)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8BD43FF" w14:textId="5D78AE2E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4" w:history="1">
        <w:r w:rsidRPr="00147ACD">
          <w:rPr>
            <w:rStyle w:val="Hiperhivatkozs"/>
            <w:noProof/>
          </w:rPr>
          <w:t>5.2.3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Receptkészítés és felhasználás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FE64E39" w14:textId="7FEE1BEF" w:rsidR="00295A14" w:rsidRDefault="00295A14">
      <w:pPr>
        <w:pStyle w:val="TJ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5" w:history="1">
        <w:r w:rsidRPr="00147ACD">
          <w:rPr>
            <w:rStyle w:val="Hiperhivatkozs"/>
            <w:noProof/>
          </w:rPr>
          <w:t>5.2.4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Hosszú távú követés (Grafikonok)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153D093" w14:textId="31C1C680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6" w:history="1">
        <w:r w:rsidRPr="00147ACD">
          <w:rPr>
            <w:rStyle w:val="Hiperhivatkozs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Nem-funkcionális követelmények teljesülése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7757896" w14:textId="622342D0" w:rsidR="00295A14" w:rsidRDefault="00295A14">
      <w:pPr>
        <w:pStyle w:val="TJ2"/>
        <w:tabs>
          <w:tab w:val="left" w:pos="958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215525487" w:history="1">
        <w:r w:rsidRPr="00147ACD">
          <w:rPr>
            <w:rStyle w:val="Hiperhivatkozs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Eredmények és a követelmények teljesülése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09FDC87" w14:textId="592F3FFD" w:rsidR="00295A14" w:rsidRDefault="00295A14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88" w:history="1">
        <w:r w:rsidRPr="00147ACD">
          <w:rPr>
            <w:rStyle w:val="Hiperhivatkozs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Összefoglaló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FDBC5D7" w14:textId="0F079510" w:rsidR="00295A14" w:rsidRDefault="00295A14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215525489" w:history="1">
        <w:r w:rsidRPr="00147ACD">
          <w:rPr>
            <w:rStyle w:val="Hiperhivatkozs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u-HU"/>
          </w:rPr>
          <w:tab/>
        </w:r>
        <w:r w:rsidRPr="00147ACD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5012F29" w14:textId="64BE92D0" w:rsidR="00730B3C" w:rsidRDefault="00730B3C">
      <w:r>
        <w:rPr>
          <w:b/>
          <w:bCs/>
        </w:rPr>
        <w:fldChar w:fldCharType="end"/>
      </w:r>
    </w:p>
    <w:p w14:paraId="597B17CD" w14:textId="77777777" w:rsidR="0063585C" w:rsidRPr="00B50CAA" w:rsidRDefault="0063585C" w:rsidP="000973A0">
      <w:pPr>
        <w:pStyle w:val="Kpalrs"/>
      </w:pPr>
    </w:p>
    <w:p w14:paraId="624D007E" w14:textId="77777777" w:rsidR="00681E99" w:rsidRPr="00B50CAA" w:rsidRDefault="00681E99" w:rsidP="00854BDC">
      <w:pPr>
        <w:pStyle w:val="Nyilatkozatcm"/>
      </w:pPr>
      <w:r w:rsidRPr="00B50CAA">
        <w:lastRenderedPageBreak/>
        <w:t>Hallgatói nyilatkozat</w:t>
      </w:r>
    </w:p>
    <w:p w14:paraId="3F18C6A1" w14:textId="0257FA53" w:rsidR="00681E99" w:rsidRDefault="00681E99" w:rsidP="005E01E0">
      <w:pPr>
        <w:pStyle w:val="Nyilatkozatszveg"/>
      </w:pPr>
      <w:r w:rsidRPr="00B50CAA">
        <w:t xml:space="preserve">Alulírott </w:t>
      </w:r>
      <w:r w:rsidR="00FF02EE">
        <w:rPr>
          <w:b/>
          <w:bCs/>
        </w:rPr>
        <w:t>Pásztori Péter Benjámin</w:t>
      </w:r>
      <w:commentRangeStart w:id="3"/>
      <w:commentRangeEnd w:id="3"/>
      <w:r w:rsidR="00630A92">
        <w:rPr>
          <w:rStyle w:val="Jegyzethivatkozs"/>
        </w:rPr>
        <w:commentReference w:id="3"/>
      </w:r>
      <w:r w:rsidRPr="00B50CAA">
        <w:t xml:space="preserve">, szigorló hallgató kijelentem, hogy ezt a </w:t>
      </w:r>
      <w:commentRangeStart w:id="4"/>
      <w:r w:rsidRPr="00B50CAA">
        <w:t>diplomatervet</w:t>
      </w:r>
      <w:commentRangeEnd w:id="4"/>
      <w:r w:rsidR="00630A92">
        <w:rPr>
          <w:rStyle w:val="Jegyzethivatkozs"/>
        </w:rPr>
        <w:commentReference w:id="4"/>
      </w:r>
      <w:r w:rsidRPr="00B50CAA">
        <w:t xml:space="preserve"> 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</w:p>
    <w:p w14:paraId="3488D4B2" w14:textId="648862A5" w:rsidR="00681E99" w:rsidRPr="00EE1A1F" w:rsidRDefault="00681E99" w:rsidP="005E01E0">
      <w:pPr>
        <w:pStyle w:val="Nyilatkozatszveg"/>
      </w:pPr>
      <w:r w:rsidRPr="00EE1A1F">
        <w:t>Hozzájárulok, hogy a jel</w:t>
      </w:r>
      <w:r w:rsidR="00630A92">
        <w:t>en munkám alapadatait (szerző</w:t>
      </w:r>
      <w:r w:rsidRPr="00EE1A1F">
        <w:t xml:space="preserve">, cím, angol és magyar nyelvű tartalmi kivonat, készítés éve, konzulens(ek) neve) a BME VIK nyilvánosan hozzáférhető elektronikus formában, a munka teljes szövegét pedig az egyetem belső hálózatán keresztül (vagy </w:t>
      </w:r>
      <w:r w:rsidR="00730B3C">
        <w:t>hitelesített</w:t>
      </w:r>
      <w:r w:rsidRPr="00EE1A1F">
        <w:t xml:space="preserve"> felhasználók számára) </w:t>
      </w:r>
      <w:r w:rsidR="001C72E2" w:rsidRPr="00EE1A1F">
        <w:t>közzétegye</w:t>
      </w:r>
      <w:r w:rsidRPr="00EE1A1F">
        <w:t>. Kijelentem, hogy a benyújtott munka és annak elektronikus verziója megegyezik.</w:t>
      </w:r>
      <w:r>
        <w:t xml:space="preserve"> Dékáni engedéllyel titkosított diplomatervek esetén a dolgozat szövege csak 3 év </w:t>
      </w:r>
      <w:r w:rsidR="002D7DA9">
        <w:t>eltelte után</w:t>
      </w:r>
      <w:r>
        <w:t xml:space="preserve"> válik hozzáférhetővé.</w:t>
      </w:r>
    </w:p>
    <w:p w14:paraId="00549213" w14:textId="1F1452DD" w:rsidR="00681E99" w:rsidRPr="00B50CAA" w:rsidRDefault="00681E99" w:rsidP="00681E99">
      <w:pPr>
        <w:pStyle w:val="Nyilatkozatkeltezs"/>
      </w:pPr>
      <w:r w:rsidRPr="00B50CAA">
        <w:t xml:space="preserve">Kelt: Budapest, </w:t>
      </w:r>
      <w:commentRangeStart w:id="5"/>
      <w:r w:rsidR="00630A92">
        <w:t>20</w:t>
      </w:r>
      <w:r w:rsidR="00B43950">
        <w:t>2</w:t>
      </w:r>
      <w:r w:rsidR="00630A92">
        <w:t>5. 10. 19</w:t>
      </w:r>
      <w:commentRangeEnd w:id="5"/>
      <w:r w:rsidR="00630A92">
        <w:rPr>
          <w:rStyle w:val="Jegyzethivatkozs"/>
        </w:rPr>
        <w:commentReference w:id="5"/>
      </w:r>
    </w:p>
    <w:p w14:paraId="47749B79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5F7D501E" w14:textId="2AFBD4F7" w:rsidR="005E01E0" w:rsidRDefault="00FF02EE" w:rsidP="001C72E2">
      <w:pPr>
        <w:pStyle w:val="Nyilatkozatalrs"/>
        <w:ind w:firstLine="634"/>
        <w:jc w:val="center"/>
      </w:pPr>
      <w:r>
        <w:t>Pásztori Péter Benjámin</w:t>
      </w:r>
    </w:p>
    <w:p w14:paraId="65776AFC" w14:textId="77777777" w:rsidR="00854BDC" w:rsidRPr="00B50CAA" w:rsidRDefault="00854BDC" w:rsidP="00854BDC">
      <w:pPr>
        <w:pStyle w:val="Nyilatkozatszveg"/>
      </w:pPr>
    </w:p>
    <w:p w14:paraId="31502874" w14:textId="77777777" w:rsidR="00681E99" w:rsidRPr="00B50CAA" w:rsidRDefault="00681E99" w:rsidP="00267677">
      <w:pPr>
        <w:sectPr w:rsidR="00681E99" w:rsidRPr="00B50CAA" w:rsidSect="00681E99">
          <w:footerReference w:type="default" r:id="rId12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6B2CBAFC" w14:textId="77777777" w:rsidR="0063585C" w:rsidRDefault="0063585C" w:rsidP="00816BCB">
      <w:pPr>
        <w:pStyle w:val="Fejezetcimszmozsnlkl"/>
      </w:pPr>
      <w:bookmarkStart w:id="6" w:name="_Toc215525423"/>
      <w:r w:rsidRPr="00B50CAA">
        <w:lastRenderedPageBreak/>
        <w:t>Összefoglaló</w:t>
      </w:r>
      <w:bookmarkEnd w:id="6"/>
    </w:p>
    <w:p w14:paraId="57BDF586" w14:textId="0542C3ED" w:rsidR="00AF0609" w:rsidRPr="00AF0609" w:rsidRDefault="00AF0609" w:rsidP="00AF0609">
      <w:r w:rsidRPr="00AF0609">
        <w:t>A 21. századi mozgásszegény életmód és a feldolgozott élelmiszerek globális egészségügyi kihívásai miatt felértékelődött a digitális egészségtudatosság. A felhasználók egyre inkább igénylik a táplálkozást és aktivitást integráltan kezelő szoftvereket, mivel a jelenlegi piaci megoldások gyakran nem nyújtanak kellő rugalmasságot az egyéni célok és receptek kezelésében.</w:t>
      </w:r>
    </w:p>
    <w:p w14:paraId="48EFB647" w14:textId="2C413241" w:rsidR="00AF0609" w:rsidRPr="00AF0609" w:rsidRDefault="00AF0609" w:rsidP="00AF0609">
      <w:r w:rsidRPr="00AF0609">
        <w:t>Diplomamunkám célja egy korszerű, integrált webalkalmazás megvalósítása volt az egészséges életmód támogatására. A fejlesztés során „Full Stack” megközelítést alkalmaztam: a rendszert a nagyvállalati környezetben elterjedt ASP.NET Core és a skálázható Angular keretrendszerek ötvözésével építettem fel.</w:t>
      </w:r>
    </w:p>
    <w:p w14:paraId="779E5E35" w14:textId="442427A8" w:rsidR="00AF0609" w:rsidRPr="00AF0609" w:rsidRDefault="00AF0609" w:rsidP="00AF0609">
      <w:r w:rsidRPr="00AF0609">
        <w:t>A szerveroldalon Microsoft SQL Server alapú, Code-First rendszert alakítottam ki, kiemelt figyelmet fordítva az adatok integritására. Implementáltam a „Recalculation Chain” üzleti logikát, amely valós időben, matematikailag helyesen frissíti a napi statisztikákat, a biztonságot pedig ASP.NET Core Identity, JWT hitelesítés és Mailjet e-mail szolgáltatás garantálja.</w:t>
      </w:r>
    </w:p>
    <w:p w14:paraId="07B36471" w14:textId="06C255BB" w:rsidR="00AF0609" w:rsidRPr="00AF0609" w:rsidRDefault="00AF0609" w:rsidP="00AF0609">
      <w:r w:rsidRPr="00AF0609">
        <w:t>A kliensoldali hatékonyságot NSwag kódgenerátorral növeltem, a felhasználói élményt pedig reaktív űrlapokkal és Chart.js alapú vizualizációval tettem teljessé. A rendszer megbízhatóságát és az üzleti logika helyességét xUnit és InMemory Database alapú automatizált integrációs tesztekkel igazoltam.</w:t>
      </w:r>
    </w:p>
    <w:p w14:paraId="3FD148B5" w14:textId="212B349A" w:rsidR="00AF0609" w:rsidRDefault="00AF0609" w:rsidP="00AF0609">
      <w:pPr>
        <w:rPr>
          <w:b/>
          <w:bCs/>
        </w:rPr>
      </w:pPr>
      <w:r w:rsidRPr="00AF0609">
        <w:t>Az elkészült alkalmazás sikeresen teljesíti a funkcionális követelményeket, stabil felületet biztosítva a felhasználóknak. A projekt során szerzett tapasztalataim megerősítették, hogy a tiszta architektúra és az automatizált tesztelés a minőségi szoftverfejlesztés alapkövei. A jövőben a rendszert natív mobilalkalmazással és vonalkód-leolvasóval tervezem tovább</w:t>
      </w:r>
      <w:r>
        <w:t xml:space="preserve"> </w:t>
      </w:r>
      <w:r w:rsidRPr="00AF0609">
        <w:t>fejleszteni.</w:t>
      </w:r>
    </w:p>
    <w:p w14:paraId="68C22B44" w14:textId="13C9CD2F" w:rsidR="0063585C" w:rsidRDefault="00AF0609" w:rsidP="00AF0609">
      <w:pPr>
        <w:pStyle w:val="Fejezetcimszmozsnlkl"/>
      </w:pPr>
      <w:r w:rsidRPr="00B50CAA">
        <w:lastRenderedPageBreak/>
        <w:t xml:space="preserve"> </w:t>
      </w:r>
      <w:bookmarkStart w:id="7" w:name="_Toc215525424"/>
      <w:r w:rsidR="0063585C" w:rsidRPr="00B50CAA">
        <w:t>Abstract</w:t>
      </w:r>
      <w:bookmarkEnd w:id="7"/>
    </w:p>
    <w:p w14:paraId="7C02BBBF" w14:textId="77777777" w:rsidR="005334AD" w:rsidRDefault="00692605" w:rsidP="005334AD">
      <w:r>
        <w:t>Ide jön a</w:t>
      </w:r>
      <w:r w:rsidR="000A7483">
        <w:t xml:space="preserve"> ½-</w:t>
      </w:r>
      <w:r w:rsidR="00D23BFC">
        <w:t>1 oldalas a</w:t>
      </w:r>
      <w:r>
        <w:t>ngol nyelvű összefoglaló</w:t>
      </w:r>
      <w:r w:rsidR="000A7483">
        <w:t>, amelynek szövege a</w:t>
      </w:r>
      <w:r w:rsidR="002D0621">
        <w:t xml:space="preserve"> Diplomaterv</w:t>
      </w:r>
      <w:r w:rsidR="000A7483">
        <w:t xml:space="preserve"> Portálra külön is feltöltésre kerül</w:t>
      </w:r>
      <w:r>
        <w:t>.</w:t>
      </w:r>
      <w:r w:rsidR="005334AD">
        <w:t xml:space="preserve"> Ez a magyar nyelvű összefoglaló angolra fordított változata.</w:t>
      </w:r>
    </w:p>
    <w:p w14:paraId="0FE98BBF" w14:textId="64850A56" w:rsidR="001A57BC" w:rsidRDefault="003F5425" w:rsidP="006A1B7F">
      <w:pPr>
        <w:pStyle w:val="Cmsor1"/>
      </w:pPr>
      <w:bookmarkStart w:id="8" w:name="_Toc332797397"/>
      <w:bookmarkStart w:id="9" w:name="_Ref215326052"/>
      <w:bookmarkStart w:id="10" w:name="_Ref215326256"/>
      <w:bookmarkStart w:id="11" w:name="_Toc215525425"/>
      <w:r>
        <w:lastRenderedPageBreak/>
        <w:t>Bevezetés</w:t>
      </w:r>
      <w:bookmarkEnd w:id="8"/>
      <w:bookmarkEnd w:id="9"/>
      <w:bookmarkEnd w:id="10"/>
      <w:bookmarkEnd w:id="11"/>
    </w:p>
    <w:p w14:paraId="4E4B8B4E" w14:textId="42ADF57A" w:rsidR="003E4C54" w:rsidRDefault="003E4C54" w:rsidP="00E83CE5">
      <w:pPr>
        <w:pStyle w:val="Cmsor2"/>
      </w:pPr>
      <w:bookmarkStart w:id="12" w:name="_Ref215326058"/>
      <w:bookmarkStart w:id="13" w:name="_Toc215525426"/>
      <w:r>
        <w:t>A digitális egészségtudatosság kora</w:t>
      </w:r>
      <w:bookmarkEnd w:id="12"/>
      <w:bookmarkEnd w:id="13"/>
    </w:p>
    <w:p w14:paraId="2141F6C6" w14:textId="77777777" w:rsidR="00922C7F" w:rsidRDefault="003E4C54" w:rsidP="003E4C54">
      <w:r>
        <w:t>A 21. század társadalmát jelentős életmódbeli változások jellemzik, amelyek új kihívások elé állítják az egyéneket az egészségmegőrzés területén. Az iparosodott világban általánossá vált az ülőmunka, amely a fizikai aktivitás drasztikus csökkenésével jár. Ezzel párhuzamosan a mindennapi élet felgyorsult tempója és a folyamatos stressz, valamint a könnyen elérhető, magasan feldolgozott élelmiszerek elterjedése hozzájárult a krónikus megbetegedések, mint például az elhízás, a 2-es típusú diabétesz és a szív- és érrendszeri problémák népbetegséggé válásához.</w:t>
      </w:r>
    </w:p>
    <w:p w14:paraId="6ED25D72" w14:textId="5267870F" w:rsidR="00922C7F" w:rsidRDefault="00922C7F" w:rsidP="003E4C54">
      <w:r>
        <w:t xml:space="preserve"> </w:t>
      </w:r>
      <w:r w:rsidR="003E4C54">
        <w:t>Ebben a megváltozott környezetben az egészségtudatosság és a prevenció szerepe felértékelődött. Az emberek egyre inkább felismerik</w:t>
      </w:r>
      <w:r w:rsidR="003F292F">
        <w:t xml:space="preserve"> </w:t>
      </w:r>
      <w:r w:rsidR="003F292F" w:rsidRPr="0032288A">
        <w:t>azt</w:t>
      </w:r>
      <w:r w:rsidR="003E4C54">
        <w:t xml:space="preserve">, hogy az egészségük megőrzéséért aktívan </w:t>
      </w:r>
      <w:r w:rsidR="006E3B10">
        <w:t xml:space="preserve">kell </w:t>
      </w:r>
      <w:r w:rsidR="003E4C54">
        <w:t xml:space="preserve">tenniük, és nem csupán a már kialakult betegségek kezelésére támaszkodhatnak. </w:t>
      </w:r>
    </w:p>
    <w:p w14:paraId="359AFAA1" w14:textId="558A8039" w:rsidR="003E4C54" w:rsidRDefault="003E4C54" w:rsidP="003E4C54">
      <w:pPr>
        <w:rPr>
          <w:lang w:eastAsia="hu-HU"/>
        </w:rPr>
      </w:pPr>
      <w:r>
        <w:t xml:space="preserve">Ez a proaktív szemlélet hívta életre azt a technológiai robbanást, amely az öngondoskodást és az egészségügyi prevenciót digitális alapokra helyezte. A szélessávú internet elterjedése, majd az okostelefonok és a viselhető okoseszközök (mint az okosórák és fitneszkarkötők) mindennapivá válása </w:t>
      </w:r>
      <w:r w:rsidRPr="0032288A">
        <w:t xml:space="preserve">gyökeresen </w:t>
      </w:r>
      <w:r w:rsidR="00777561" w:rsidRPr="0032288A">
        <w:t xml:space="preserve">megváltoztatta </w:t>
      </w:r>
      <w:r w:rsidR="003E3820" w:rsidRPr="0032288A">
        <w:t xml:space="preserve">a </w:t>
      </w:r>
      <w:r w:rsidRPr="0032288A">
        <w:t>viszony</w:t>
      </w:r>
      <w:r w:rsidR="003E3820" w:rsidRPr="0032288A">
        <w:t xml:space="preserve">unkat </w:t>
      </w:r>
      <w:r w:rsidRPr="0032288A">
        <w:t>a saját testünk működéséhez.</w:t>
      </w:r>
      <w:r>
        <w:t xml:space="preserve"> </w:t>
      </w:r>
    </w:p>
    <w:p w14:paraId="2F0E64ED" w14:textId="136DF2C9" w:rsidR="003E4C54" w:rsidRDefault="003E4C54" w:rsidP="003E4C54">
      <w:pPr>
        <w:rPr>
          <w:lang w:eastAsia="hu-HU"/>
        </w:rPr>
      </w:pPr>
      <w:r>
        <w:t xml:space="preserve">Megjelent az úgynevezett </w:t>
      </w:r>
      <w:r w:rsidRPr="00712331">
        <w:rPr>
          <w:bCs/>
        </w:rPr>
        <w:t>"Quantified Self"</w:t>
      </w:r>
      <w:r>
        <w:t xml:space="preserve"> (</w:t>
      </w:r>
      <w:r w:rsidR="00712331">
        <w:t>Számszerűsített én</w:t>
      </w:r>
      <w:r>
        <w:t>) mozgalom, amelynek központi gondolata, hogy az egyének képesek adatokat gyűjteni saját életmódjukról – legyen szó lépésszámról, alvási ciklusokról, pulzusról vagy éppen tápanyagbevitelről. Ezek az eszközök lehetővé tették, hogy a korábban rejtett vagy csak laboratóriumi körülmények között mérhető biometrikus adatok bárki számára azonnal elérhetővé és értelmezhetővé váljanak. A technológia demokratizálta az adathozzáférést, és ezzel párhuzamosan megnőtt az igény az olyan alkalmazások iránt</w:t>
      </w:r>
      <w:r w:rsidRPr="0032288A">
        <w:t>, amelyek ezt a n</w:t>
      </w:r>
      <w:r>
        <w:t xml:space="preserve">yers adatözönt képesek kontextusba helyezni és cselekvési tervvé alakítani. A szoftveres megoldások már nem csupán passzív adatgyűjtők, hanem aktív partnerekké váltak az életmódváltás folyamatában. Lehetővé teszik a felhasználók számára, hogy személyre szabott célokat tűzzenek ki – legyen szó napi kalóriabevitelről, </w:t>
      </w:r>
      <w:r w:rsidR="00E83CE5">
        <w:t>makro tápanyag</w:t>
      </w:r>
      <w:r>
        <w:t xml:space="preserve">-egyensúlyról, a testsúly kívánt alakulásáról vagy a heti edzésterhelésről. </w:t>
      </w:r>
    </w:p>
    <w:p w14:paraId="6501E9C4" w14:textId="58DF465E" w:rsidR="00922C7F" w:rsidRDefault="003E4C54" w:rsidP="00922C7F">
      <w:r>
        <w:lastRenderedPageBreak/>
        <w:t>Ezek a platformok vizuális visszajelzésekkel, statisztikákkal és napi összesítőkkel támogatják a felhasználói motivációt, és kézzelfoghatóvá teszik a haladást</w:t>
      </w:r>
      <w:r w:rsidRPr="0032288A">
        <w:t xml:space="preserve">. </w:t>
      </w:r>
      <w:r w:rsidR="00991AF2" w:rsidRPr="0032288A">
        <w:t>K</w:t>
      </w:r>
      <w:r w:rsidRPr="0032288A">
        <w:t>iemelt</w:t>
      </w:r>
      <w:r>
        <w:t xml:space="preserve"> fontosságúvá vált az egészséges életmód két legalapvetőbb pillére</w:t>
      </w:r>
      <w:r w:rsidRPr="00E83CE5">
        <w:t xml:space="preserve">: a </w:t>
      </w:r>
      <w:r w:rsidRPr="00E83CE5">
        <w:rPr>
          <w:bCs/>
        </w:rPr>
        <w:t>táplálkozás</w:t>
      </w:r>
      <w:r w:rsidRPr="00E83CE5">
        <w:t xml:space="preserve"> és a </w:t>
      </w:r>
      <w:r w:rsidRPr="00E83CE5">
        <w:rPr>
          <w:bCs/>
        </w:rPr>
        <w:t>fizikai aktivitás</w:t>
      </w:r>
      <w:r w:rsidRPr="00E83CE5">
        <w:t xml:space="preserve"> nyomon</w:t>
      </w:r>
      <w:r>
        <w:t xml:space="preserve"> követése. Míg a viselhető eszközök az aktivitást egyre nagyobb pontossággal, automatikusan mérik,</w:t>
      </w:r>
      <w:r w:rsidR="00890240">
        <w:t xml:space="preserve"> </w:t>
      </w:r>
      <w:r w:rsidR="00890240" w:rsidRPr="0032288A">
        <w:t>addig</w:t>
      </w:r>
      <w:r>
        <w:t xml:space="preserve"> a táplálkozás naplózása – annak komplexitása miatt – továbbra is jelentős felhasználói beavatkozást és precíz szoftveres támogatást igényel.</w:t>
      </w:r>
      <w:r w:rsidR="00922C7F">
        <w:t xml:space="preserve"> </w:t>
      </w:r>
    </w:p>
    <w:p w14:paraId="2DBB1344" w14:textId="38D5BE68" w:rsidR="00922C7F" w:rsidRPr="00E83CE5" w:rsidRDefault="00922C7F" w:rsidP="00E83CE5">
      <w:pPr>
        <w:pStyle w:val="Cmsor2"/>
      </w:pPr>
      <w:bookmarkStart w:id="14" w:name="_Toc215525427"/>
      <w:r w:rsidRPr="00E83CE5">
        <w:t>A probléma felvetése és a fejlesztés</w:t>
      </w:r>
      <w:r w:rsidR="00E670DF">
        <w:t>em</w:t>
      </w:r>
      <w:r w:rsidRPr="00E83CE5">
        <w:t xml:space="preserve"> célja</w:t>
      </w:r>
      <w:bookmarkEnd w:id="14"/>
      <w:r w:rsidR="00E83CE5" w:rsidRPr="00E83CE5">
        <w:t xml:space="preserve"> </w:t>
      </w:r>
    </w:p>
    <w:p w14:paraId="22FA0D8F" w14:textId="15A2A617" w:rsidR="00922C7F" w:rsidRDefault="00922C7F" w:rsidP="00922C7F">
      <w:r w:rsidRPr="0032288A">
        <w:t>Az informatikai megoldások jelentős támaszt nyújthatnak</w:t>
      </w:r>
      <w:r w:rsidR="00890240" w:rsidRPr="0032288A">
        <w:t xml:space="preserve"> az egészségtudatosabb élet kialakításában</w:t>
      </w:r>
      <w:r w:rsidRPr="0032288A">
        <w:t>, hiszen a digitális naplózás, a valós idejű visszajelzések és a statisztikai elemzések segít</w:t>
      </w:r>
      <w:r w:rsidR="00890240" w:rsidRPr="0032288A">
        <w:t>ségével a</w:t>
      </w:r>
      <w:r w:rsidRPr="0032288A">
        <w:t xml:space="preserve"> felhasználók tudatosabb döntéseket hoz</w:t>
      </w:r>
      <w:r w:rsidR="00890240" w:rsidRPr="0032288A">
        <w:t>hatnak</w:t>
      </w:r>
      <w:r w:rsidRPr="0032288A">
        <w:t xml:space="preserve">. </w:t>
      </w:r>
      <w:r w:rsidR="00E83CE5" w:rsidRPr="0032288A">
        <w:t xml:space="preserve">A </w:t>
      </w:r>
      <w:r w:rsidRPr="0032288A">
        <w:t>diplomaterv</w:t>
      </w:r>
      <w:r w:rsidR="00E83CE5" w:rsidRPr="0032288A">
        <w:t>em</w:t>
      </w:r>
      <w:r w:rsidR="00C2111A" w:rsidRPr="0032288A">
        <w:t>ben</w:t>
      </w:r>
      <w:r w:rsidR="002815A3" w:rsidRPr="0032288A">
        <w:t xml:space="preserve"> - modern technológiák (ASP.NET Core és Angular) felhasználásával</w:t>
      </w:r>
      <w:r w:rsidRPr="0032288A">
        <w:t xml:space="preserve"> </w:t>
      </w:r>
      <w:r w:rsidR="002815A3" w:rsidRPr="0032288A">
        <w:t xml:space="preserve">- </w:t>
      </w:r>
      <w:r w:rsidRPr="0032288A">
        <w:t>egy olyan webalkalmazás fejlesztését tűzte</w:t>
      </w:r>
      <w:r w:rsidR="00C2111A" w:rsidRPr="0032288A">
        <w:t>m</w:t>
      </w:r>
      <w:r w:rsidRPr="0032288A">
        <w:t xml:space="preserve"> ki célul, </w:t>
      </w:r>
      <w:r w:rsidR="0013335A" w:rsidRPr="0032288A">
        <w:t xml:space="preserve">amely </w:t>
      </w:r>
      <w:r w:rsidR="002815A3" w:rsidRPr="0032288A">
        <w:t>alkalmas az egészséges életmód támogatására.</w:t>
      </w:r>
    </w:p>
    <w:p w14:paraId="5642941D" w14:textId="4BD97656" w:rsidR="003E4C54" w:rsidRDefault="00922C7F" w:rsidP="00E670DF">
      <w:r>
        <w:t>A dolgozat</w:t>
      </w:r>
      <w:r w:rsidR="00C2111A">
        <w:t>om</w:t>
      </w:r>
      <w:r>
        <w:t xml:space="preserve"> az alkalmazás fejlesztési folyamatát és architektúráját muta</w:t>
      </w:r>
      <w:r w:rsidR="00C2111A">
        <w:t>tja be, külön figyelmet fordítottam</w:t>
      </w:r>
      <w:r>
        <w:t xml:space="preserve"> a rendszer felépítésére, a technológiai döntésekre, valamint a felhasználói funkciók megvalósítására. A rendszer</w:t>
      </w:r>
      <w:r w:rsidR="00E670DF">
        <w:t>em</w:t>
      </w:r>
      <w:r>
        <w:t xml:space="preserve"> képes a felhasználó napi étkezéseinek, aktivitásainak, testsúlyának és célkitűzéseinek kezelésére, valamint ezek összegzésére és vizualizálására.</w:t>
      </w:r>
    </w:p>
    <w:p w14:paraId="2CF727CA" w14:textId="11C6AEAC" w:rsidR="003E4C54" w:rsidRDefault="003E4C54" w:rsidP="00E670DF">
      <w:pPr>
        <w:pStyle w:val="Cmsor2"/>
      </w:pPr>
      <w:bookmarkStart w:id="15" w:name="_Toc215525428"/>
      <w:r>
        <w:t>A megoldás szakmai motivációja</w:t>
      </w:r>
      <w:bookmarkEnd w:id="15"/>
      <w:r w:rsidR="00E670DF">
        <w:t xml:space="preserve"> </w:t>
      </w:r>
    </w:p>
    <w:p w14:paraId="1156EDB8" w14:textId="63AC4EA1" w:rsidR="002566FB" w:rsidRDefault="002566FB" w:rsidP="00E670DF">
      <w:r>
        <w:t xml:space="preserve">Az egészségtudatosság terjedésével sok felhasználó párhuzamos eszközökben, táblázatokban és különálló mobilalkalmazásokban próbálja követni az étkezéseit és aktivitását, ami időigényes és </w:t>
      </w:r>
      <w:r w:rsidR="00E670DF">
        <w:t>pontatlanságot</w:t>
      </w:r>
      <w:r>
        <w:t xml:space="preserve"> szül. A napi makrók kézi összesítése, a receptek és egyedi ételek vegyes kezelése, valamint a visszajelzések hiánya gyakran megtöri a következetes naplózást.</w:t>
      </w:r>
    </w:p>
    <w:p w14:paraId="71D02045" w14:textId="035823DB" w:rsidR="002566FB" w:rsidRDefault="002566FB" w:rsidP="00E670DF">
      <w:r>
        <w:t>Szükség van egy olyan, egyszerűen használható, mégis bővíthető webes megoldásra, amely egy helyen kezeli az étkezések, receptek és aktivitások rögzítését, valós idejű tápanyag-összegzéssel támogatja a döntéshozatalt, és vizualizációval tesz</w:t>
      </w:r>
      <w:r w:rsidR="009134B9">
        <w:t>i követhetővé a haladást. A témám</w:t>
      </w:r>
      <w:r>
        <w:t xml:space="preserve"> szakmailag is indokolt, mert modern, rétegezett webes </w:t>
      </w:r>
      <w:r>
        <w:lastRenderedPageBreak/>
        <w:t>architektúrára épít, és gyakorlati példán mutatja be, hogyan illeszthetők össze a kliensoldali kényelem, a típushű API-kommunikáció és az adatvédelem követelményei.</w:t>
      </w:r>
    </w:p>
    <w:p w14:paraId="3E240A89" w14:textId="3154EE41" w:rsidR="003E4C54" w:rsidRDefault="003E4C54" w:rsidP="003E4C54">
      <w:pPr>
        <w:pStyle w:val="NormlWeb"/>
      </w:pPr>
      <w:r>
        <w:rPr>
          <w:b/>
          <w:bCs/>
        </w:rPr>
        <w:t>1.4. A dolgozat felépítése</w:t>
      </w:r>
      <w:r w:rsidR="00CC3D0D">
        <w:t xml:space="preserve"> </w:t>
      </w:r>
    </w:p>
    <w:p w14:paraId="79E4377D" w14:textId="77777777" w:rsidR="00CC3D0D" w:rsidRPr="00CC3D0D" w:rsidRDefault="00CC3D0D" w:rsidP="00CC3D0D">
      <w:pPr>
        <w:rPr>
          <w:lang w:eastAsia="hu-HU"/>
        </w:rPr>
      </w:pPr>
      <w:r w:rsidRPr="00CC3D0D">
        <w:t xml:space="preserve">A bevezetést követően, a </w:t>
      </w:r>
      <w:r w:rsidRPr="00CC3D0D">
        <w:rPr>
          <w:bCs/>
        </w:rPr>
        <w:t>2. fejezetben</w:t>
      </w:r>
      <w:r w:rsidRPr="00CC3D0D">
        <w:t xml:space="preserve"> a fejlesztéshez felhasznált technológiákat és eszközöket mutatom be. Részletezem a szerveroldali (ASP.NET Core, Entity Framework Core) és a kliensoldali (Angular, TypeScript) keretrendszereket, valamint indoklom a választásukat. Ismertetem továbbá az adattároláshoz választott Microsoft SQL Server és a verziókövetéshez használt Git rendszer szerepét a projektben.</w:t>
      </w:r>
    </w:p>
    <w:p w14:paraId="4331B0D8" w14:textId="77777777" w:rsidR="00CC3D0D" w:rsidRPr="00CC3D0D" w:rsidRDefault="00CC3D0D" w:rsidP="00CC3D0D">
      <w:r w:rsidRPr="00CC3D0D">
        <w:t xml:space="preserve">A </w:t>
      </w:r>
      <w:r w:rsidRPr="00CC3D0D">
        <w:rPr>
          <w:bCs/>
        </w:rPr>
        <w:t>3. fejezetben</w:t>
      </w:r>
      <w:r w:rsidRPr="00CC3D0D">
        <w:t xml:space="preserve"> a tervezési folyamatot és a követelmények elemzését dokumentálom. Definiálom a rendszerrel szemben támasztott funkcionális és nem-funkcionális elvárásokat, valamint a felhasználói szerepköröket. Ezt követően bemutatom az általam tervezett rendszerarchitektúrát és az adatbázis koncepcionális tervét, amelyekre az implementációt alapoztam.</w:t>
      </w:r>
    </w:p>
    <w:p w14:paraId="645A20D0" w14:textId="77777777" w:rsidR="00CC3D0D" w:rsidRPr="00CC3D0D" w:rsidRDefault="00CC3D0D" w:rsidP="00CC3D0D">
      <w:r w:rsidRPr="00CC3D0D">
        <w:t xml:space="preserve">A dolgozatom központi részét a </w:t>
      </w:r>
      <w:r w:rsidRPr="00CC3D0D">
        <w:rPr>
          <w:bCs/>
        </w:rPr>
        <w:t>4. fejezet</w:t>
      </w:r>
      <w:r w:rsidRPr="00CC3D0D">
        <w:t xml:space="preserve"> alkotja, ahol az önálló fejlesztői munkámat tárgyalom. Itt ismertetem a végleges adatmodellt, majd részletesen bemutatom a backend üzleti logikájának és a frontend felhasználói felületének megvalósítását. Kitérek a legfontosabb algoritmusokra – például a tápanyag-számításra és a receptkezelésre –, valamint a kliens és szerver közötti biztonságos kommunikáció kiépítésére.</w:t>
      </w:r>
    </w:p>
    <w:p w14:paraId="70A9BD4D" w14:textId="77777777" w:rsidR="00CC3D0D" w:rsidRPr="00CC3D0D" w:rsidRDefault="00CC3D0D" w:rsidP="00CC3D0D">
      <w:r w:rsidRPr="00CC3D0D">
        <w:t xml:space="preserve">Az </w:t>
      </w:r>
      <w:r w:rsidRPr="00CC3D0D">
        <w:rPr>
          <w:bCs/>
        </w:rPr>
        <w:t>5. fejezetben</w:t>
      </w:r>
      <w:r w:rsidRPr="00CC3D0D">
        <w:t xml:space="preserve"> az elkészült alkalmazást értékelem. Bemutatom a tesztelési folyamatot és annak eredményeit, valamint elemzem, hogy a megvalósított rendszer mennyiben felel meg a feladatkiírásban és a tervezés során rögzített követelményeknek.</w:t>
      </w:r>
    </w:p>
    <w:p w14:paraId="3AD028D6" w14:textId="77777777" w:rsidR="00CC3D0D" w:rsidRPr="00CC3D0D" w:rsidRDefault="00CC3D0D" w:rsidP="00CC3D0D">
      <w:r w:rsidRPr="00CC3D0D">
        <w:t xml:space="preserve">Végezetül a </w:t>
      </w:r>
      <w:r w:rsidRPr="00CC3D0D">
        <w:rPr>
          <w:bCs/>
        </w:rPr>
        <w:t>6. fejezetben</w:t>
      </w:r>
      <w:r w:rsidRPr="00CC3D0D">
        <w:t xml:space="preserve"> összegzem a munkám eredményeit és a projekt során szerzett szakmai tapasztalataimat. Ugyanitt vázolom fel az alkalmazás lehetséges továbbfejlesztési irányait, javaslatot téve a jövőbeni funkcióbővítésekre.</w:t>
      </w:r>
    </w:p>
    <w:p w14:paraId="1FEE120D" w14:textId="77777777" w:rsidR="00CC3D0D" w:rsidRPr="003E4C54" w:rsidRDefault="00CC3D0D" w:rsidP="003B5D51"/>
    <w:p w14:paraId="67B8AB75" w14:textId="3699EC7A" w:rsidR="00877820" w:rsidRDefault="002566FB" w:rsidP="005334AD">
      <w:pPr>
        <w:pStyle w:val="Cmsor1"/>
      </w:pPr>
      <w:bookmarkStart w:id="16" w:name="_Toc332797398"/>
      <w:bookmarkStart w:id="17" w:name="_Toc215525429"/>
      <w:r>
        <w:lastRenderedPageBreak/>
        <w:t>Irodalomkutatás, technológiák, hasonló alkotások bemutatása</w:t>
      </w:r>
      <w:bookmarkEnd w:id="17"/>
    </w:p>
    <w:p w14:paraId="2D3C317D" w14:textId="3375ABE7" w:rsidR="002566FB" w:rsidRDefault="002566FB" w:rsidP="009E31EF">
      <w:pPr>
        <w:ind w:firstLine="0"/>
      </w:pPr>
    </w:p>
    <w:p w14:paraId="794349F8" w14:textId="77777777" w:rsidR="002566FB" w:rsidRDefault="002566FB" w:rsidP="002566FB">
      <w:pPr>
        <w:pStyle w:val="Cmsor2"/>
      </w:pPr>
      <w:bookmarkStart w:id="18" w:name="_Toc209525203"/>
      <w:bookmarkStart w:id="19" w:name="_Toc215525430"/>
      <w:r>
        <w:t>Technikai háttér</w:t>
      </w:r>
      <w:bookmarkEnd w:id="18"/>
      <w:bookmarkEnd w:id="19"/>
    </w:p>
    <w:p w14:paraId="177FC1F0" w14:textId="528386D3" w:rsidR="000A17DC" w:rsidRDefault="000A17DC" w:rsidP="000A17DC">
      <w:r>
        <w:t>A webalkalmazásomat két fő komponensre bontottam: a backendre és a frontendre. A szerveroldali logikát (backend) ASP.NET Core technológiával készítettem el, mivel ezt egy modern, moduláris és nyílt forráskódú keretrendszernek tartom. A kliensoldali megjelenítéshez (frontend) az Angular 19 keretrendszert választottam, amely erős JavaScript alapjaival különösen előnyösnek bizonyult az egyoldalas (SPA) alkalmazásom fejlesztéséhez.</w:t>
      </w:r>
    </w:p>
    <w:p w14:paraId="78B3583D" w14:textId="788DF644" w:rsidR="000A17DC" w:rsidRDefault="000A17DC" w:rsidP="000A17DC">
      <w:r>
        <w:t xml:space="preserve">A backend oldalon Microsoft SQL Server adatbázist alkalmaztam, amellyel az Entity Framework Core ORM révén kommunikálok. A rendszerben RESTful API-kon keresztül biztosítottam a kapcsolatot a frontend felé, így szigorúan szétválasztottam a kliens és a szerveroldali logikát. </w:t>
      </w:r>
      <w:r w:rsidR="00B77D61">
        <w:t>Data Transfer Object (DTO</w:t>
      </w:r>
      <w:r>
        <w:t>) használatával garantáltam, hogy a backend és a frontend közötti adattovábbítás tömör és biztonságos legyen.</w:t>
      </w:r>
    </w:p>
    <w:p w14:paraId="47E7ECB3" w14:textId="134D08E2" w:rsidR="002566FB" w:rsidRPr="00E87B2A" w:rsidRDefault="000A17DC" w:rsidP="000A17DC">
      <w:r>
        <w:t>A frontend komponensben az NSwag eszköz segítségével generált TypeScript service osztályokat használtam, amelyek automatikusan illeszkednek az általam írt backend API-khoz és DTO-khoz. A felhasználói felületen Angular Material és Bootstrap komponenseket alkalmaztam a reszponzív és esztétikus megjelenés érdekében. A felhasználókezelést az ASP.NET Identity segítségével oldottam meg, amelyet kiegészítettem jelszó-visszaállítási, email-megerősítési és token-alapú hitelesítési lehetőségekkel. Az email küldést a Mailjet API segítségével valósítottam meg.</w:t>
      </w:r>
    </w:p>
    <w:p w14:paraId="277064E6" w14:textId="76A6B649" w:rsidR="002566FB" w:rsidRDefault="002566FB" w:rsidP="002566FB">
      <w:pPr>
        <w:pStyle w:val="Cmsor2"/>
      </w:pPr>
      <w:bookmarkStart w:id="20" w:name="_Toc209525204"/>
      <w:bookmarkStart w:id="21" w:name="_Toc215525431"/>
      <w:r>
        <w:t>Szerver oldali technológiák</w:t>
      </w:r>
      <w:bookmarkEnd w:id="20"/>
      <w:bookmarkEnd w:id="21"/>
    </w:p>
    <w:p w14:paraId="1DDB852D" w14:textId="77777777" w:rsidR="002566FB" w:rsidRDefault="002566FB" w:rsidP="002566FB">
      <w:pPr>
        <w:pStyle w:val="Cmsor3"/>
      </w:pPr>
      <w:bookmarkStart w:id="22" w:name="_Toc209525205"/>
      <w:bookmarkStart w:id="23" w:name="_Toc215525432"/>
      <w:r>
        <w:t>ASP.NET Core</w:t>
      </w:r>
      <w:bookmarkEnd w:id="22"/>
      <w:bookmarkEnd w:id="23"/>
    </w:p>
    <w:p w14:paraId="7AAFE2E3" w14:textId="0C42110F" w:rsidR="008E35DF" w:rsidRDefault="008E35DF" w:rsidP="009E31EF">
      <w:r>
        <w:t>A diplomaterv</w:t>
      </w:r>
      <w:r w:rsidR="00144CA4">
        <w:t>em</w:t>
      </w:r>
      <w:r>
        <w:t xml:space="preserve"> </w:t>
      </w:r>
      <w:r w:rsidRPr="0032288A">
        <w:t xml:space="preserve">szerveroldali logikáját, a RESTful API-t, ASP.NET Core keretrendszerrel valósítottam meg. </w:t>
      </w:r>
      <w:r w:rsidR="009C7330" w:rsidRPr="0032288A">
        <w:t>Tekintettel arra, hogy</w:t>
      </w:r>
      <w:r w:rsidR="009C7330">
        <w:t xml:space="preserve"> </w:t>
      </w:r>
      <w:r>
        <w:t xml:space="preserve">a feladatkiírásom is ezt a technológiát jelölte meg, egyértelmű volt a választás. Ez a modern, platformfüggetlen </w:t>
      </w:r>
      <w:r>
        <w:lastRenderedPageBreak/>
        <w:t>keretrendszer tökéletes alapot adott egy robusztus, nagy teljesítményű webes API elkészítéséhez.</w:t>
      </w:r>
    </w:p>
    <w:p w14:paraId="3E2AA175" w14:textId="28B79B38" w:rsidR="008E35DF" w:rsidRDefault="008E35DF" w:rsidP="008E35DF">
      <w:r>
        <w:t>A fejlesztés során kihasználtam a keretrendszer számos beépített funkcióját, amelyek közül a projektem szempontjából a legfontosabbak a következők voltak:</w:t>
      </w:r>
    </w:p>
    <w:p w14:paraId="5E10AFA2" w14:textId="032A366B" w:rsidR="008E35DF" w:rsidRDefault="008E35DF" w:rsidP="00605D5F">
      <w:pPr>
        <w:pStyle w:val="Listaszerbekezds"/>
        <w:numPr>
          <w:ilvl w:val="0"/>
          <w:numId w:val="12"/>
        </w:numPr>
      </w:pPr>
      <w:r>
        <w:t>Kestrel: A beépített, nagy teljesítményű HTTP-kiszolgáló.</w:t>
      </w:r>
    </w:p>
    <w:p w14:paraId="385FB716" w14:textId="094A34F9" w:rsidR="008E35DF" w:rsidRDefault="008E35DF" w:rsidP="00605D5F">
      <w:pPr>
        <w:pStyle w:val="Listaszerbekezds"/>
        <w:numPr>
          <w:ilvl w:val="0"/>
          <w:numId w:val="12"/>
        </w:numPr>
      </w:pPr>
      <w:r>
        <w:t>Integrált függőséginjektálás (Dependency Injection): Ezt alkalmaztam a szolgáltatások (pl. RecipeService, DailyNoteService) és a DbContext kontroller-szintű kezelésére, ami a kódot tisztán és tesztelhetően tartotta.</w:t>
      </w:r>
    </w:p>
    <w:p w14:paraId="488B226D" w14:textId="3EA3416C" w:rsidR="008E35DF" w:rsidRDefault="008E35DF" w:rsidP="00605D5F">
      <w:pPr>
        <w:pStyle w:val="Listaszerbekezds"/>
        <w:numPr>
          <w:ilvl w:val="0"/>
          <w:numId w:val="12"/>
        </w:numPr>
      </w:pPr>
      <w:r>
        <w:t>Minimális API-k és MVC: Bár a keretrendszer támogatja a minimális API-kat, én a hagyományos Model-View-Controller (MVC) felépítést választottam (kontroller osztályokkal), mert a projekt komplexitása (pl. a DailyNoteController-ben lévő több végpont) így átláthatóbb maradt.</w:t>
      </w:r>
    </w:p>
    <w:p w14:paraId="553A3D29" w14:textId="4770556A" w:rsidR="008E35DF" w:rsidRDefault="008E35DF" w:rsidP="00605D5F">
      <w:pPr>
        <w:pStyle w:val="Listaszerbekezds"/>
        <w:numPr>
          <w:ilvl w:val="0"/>
          <w:numId w:val="12"/>
        </w:numPr>
      </w:pPr>
      <w:r>
        <w:t>Integráció az Angularral: A beépített mechanizmusok (pl. CORS beállítások) megkönnyítették a kliensoldali alkalmazással való zökkenőmentes kommunikációt.</w:t>
      </w:r>
    </w:p>
    <w:p w14:paraId="33535CED" w14:textId="549C4AE0" w:rsidR="002566FB" w:rsidRPr="00E87B2A" w:rsidRDefault="008E35DF" w:rsidP="00605D5F">
      <w:pPr>
        <w:pStyle w:val="Listaszerbekezds"/>
        <w:numPr>
          <w:ilvl w:val="0"/>
          <w:numId w:val="12"/>
        </w:numPr>
      </w:pPr>
      <w:r>
        <w:t>Beépített biztonsági funkciók: Ezekre építettem a hitelesítési és autorizációs logikát.</w:t>
      </w:r>
      <w:sdt>
        <w:sdtPr>
          <w:id w:val="-1581060905"/>
          <w:citation/>
        </w:sdtPr>
        <w:sdtContent>
          <w:r w:rsidR="00B77D61">
            <w:fldChar w:fldCharType="begin"/>
          </w:r>
          <w:r w:rsidR="00B77D61">
            <w:instrText xml:space="preserve"> CITATION 2 \l 1038 </w:instrText>
          </w:r>
          <w:r w:rsidR="00B77D61">
            <w:fldChar w:fldCharType="separate"/>
          </w:r>
          <w:r w:rsidR="00295A14">
            <w:rPr>
              <w:noProof/>
            </w:rPr>
            <w:t xml:space="preserve"> [1]</w:t>
          </w:r>
          <w:r w:rsidR="00B77D61">
            <w:fldChar w:fldCharType="end"/>
          </w:r>
        </w:sdtContent>
      </w:sdt>
    </w:p>
    <w:p w14:paraId="2020CD50" w14:textId="77777777" w:rsidR="002566FB" w:rsidRDefault="002566FB" w:rsidP="002566FB">
      <w:pPr>
        <w:pStyle w:val="Cmsor3"/>
      </w:pPr>
      <w:bookmarkStart w:id="24" w:name="_Toc209525206"/>
      <w:bookmarkStart w:id="25" w:name="_Toc215525433"/>
      <w:r>
        <w:t>Hitelesítés / Autorizáció</w:t>
      </w:r>
      <w:bookmarkEnd w:id="24"/>
      <w:bookmarkEnd w:id="25"/>
    </w:p>
    <w:p w14:paraId="4DF51972" w14:textId="39D06AE2" w:rsidR="008E35DF" w:rsidRPr="008E35DF" w:rsidRDefault="008E35DF" w:rsidP="008E35DF">
      <w:bookmarkStart w:id="26" w:name="_Toc209525207"/>
      <w:r w:rsidRPr="008E35DF">
        <w:t>A felhasználók biztonságos kezelését és az API végpontok védelmét ASP.NET Identity segítségével oldottam meg.</w:t>
      </w:r>
    </w:p>
    <w:p w14:paraId="37DA11D4" w14:textId="3B59122C" w:rsidR="008E35DF" w:rsidRPr="008E35DF" w:rsidRDefault="008E35DF" w:rsidP="008E35DF">
      <w:r w:rsidRPr="008E35DF">
        <w:t>A kliensoldali Angular alkalmazás és a backend közötti állapotmentes (stateless) kommunikációhoz JSON Web Token (JWT) alapú hitelesítést implementáltam. A Microsoft.AspNetCore.Authentication.JwtBearer csomagot használtam a kliens által küldött tokenek validálására.</w:t>
      </w:r>
    </w:p>
    <w:p w14:paraId="7061FD80" w14:textId="518DC8B8" w:rsidR="008E35DF" w:rsidRDefault="008E35DF" w:rsidP="008E35DF">
      <w:r w:rsidRPr="008E35DF">
        <w:t>A felhasználók, szerepkörök (Roles) és a jelszavak (hash-elt formában) tárolását a Microsoft.AspNetCore.Identity.EntityFrameworkCore csomag tette lehetővé, amely automatikusan integrálta az Identity modellt az Entity Framework adatbázis-sémámba. A tokenek tényleges generálását a JWTService-ben, a IdentityModel.Tokens.JWT csomag segítségével valósítottam meg.</w:t>
      </w:r>
      <w:sdt>
        <w:sdtPr>
          <w:id w:val="-928196814"/>
          <w:citation/>
        </w:sdtPr>
        <w:sdtContent>
          <w:r w:rsidR="005A29E1">
            <w:fldChar w:fldCharType="begin"/>
          </w:r>
          <w:r w:rsidR="005A29E1">
            <w:instrText xml:space="preserve"> CITATION 4 \l 1038 </w:instrText>
          </w:r>
          <w:r w:rsidR="005A29E1">
            <w:fldChar w:fldCharType="separate"/>
          </w:r>
          <w:r w:rsidR="00295A14">
            <w:rPr>
              <w:noProof/>
            </w:rPr>
            <w:t xml:space="preserve"> [2]</w:t>
          </w:r>
          <w:r w:rsidR="005A29E1">
            <w:fldChar w:fldCharType="end"/>
          </w:r>
        </w:sdtContent>
      </w:sdt>
      <w:sdt>
        <w:sdtPr>
          <w:id w:val="-184907868"/>
          <w:citation/>
        </w:sdtPr>
        <w:sdtContent>
          <w:r w:rsidR="005A29E1">
            <w:fldChar w:fldCharType="begin"/>
          </w:r>
          <w:r w:rsidR="005A29E1">
            <w:instrText xml:space="preserve"> CITATION 6 \l 1038 </w:instrText>
          </w:r>
          <w:r w:rsidR="005A29E1">
            <w:fldChar w:fldCharType="separate"/>
          </w:r>
          <w:r w:rsidR="00295A14">
            <w:rPr>
              <w:noProof/>
            </w:rPr>
            <w:t xml:space="preserve"> [3]</w:t>
          </w:r>
          <w:r w:rsidR="005A29E1">
            <w:fldChar w:fldCharType="end"/>
          </w:r>
        </w:sdtContent>
      </w:sdt>
    </w:p>
    <w:p w14:paraId="1CC87CE8" w14:textId="3E84313E" w:rsidR="002566FB" w:rsidRPr="00A22102" w:rsidRDefault="002566FB" w:rsidP="008E35DF">
      <w:pPr>
        <w:pStyle w:val="Cmsor3"/>
      </w:pPr>
      <w:bookmarkStart w:id="27" w:name="_Toc215525434"/>
      <w:r>
        <w:lastRenderedPageBreak/>
        <w:t>E-mail szolgáltatás</w:t>
      </w:r>
      <w:bookmarkEnd w:id="26"/>
      <w:bookmarkEnd w:id="27"/>
    </w:p>
    <w:p w14:paraId="656EC95A" w14:textId="755CB359" w:rsidR="008E35DF" w:rsidRPr="008E35DF" w:rsidRDefault="008E35DF" w:rsidP="008E35DF">
      <w:bookmarkStart w:id="28" w:name="_Toc209525208"/>
      <w:r w:rsidRPr="008E35DF">
        <w:t>A felhasználói regisztráció megerősítéséhez és az "elfelejtett jelszó" funkcióhoz szükség volt egy megbízható e-mail küldő szolgáltatásra. Erre a célra a Mailjet platformját választottam.</w:t>
      </w:r>
    </w:p>
    <w:p w14:paraId="1039A6D5" w14:textId="022780FC" w:rsidR="008E35DF" w:rsidRPr="008E35DF" w:rsidRDefault="008E35DF" w:rsidP="008E35DF">
      <w:pPr>
        <w:rPr>
          <w:rFonts w:cs="Arial"/>
          <w:b/>
          <w:bCs/>
          <w:sz w:val="28"/>
          <w:szCs w:val="26"/>
        </w:rPr>
      </w:pPr>
      <w:r w:rsidRPr="008E35DF">
        <w:t>A HealthyAPI/Services/EmailService.cs osztályomban implementáltam azt a logikát, amely a Mailjet Representational State Transfer (REST) alapú API-ján keresztül küldi ki a leveleket. Az API hívások törzse JavaScript Object Notation (JSON) formátumú adatokat tartalmaz.</w:t>
      </w:r>
      <w:sdt>
        <w:sdtPr>
          <w:id w:val="-1184278399"/>
          <w:citation/>
        </w:sdtPr>
        <w:sdtContent>
          <w:r w:rsidR="005A29E1">
            <w:fldChar w:fldCharType="begin"/>
          </w:r>
          <w:r w:rsidR="005A29E1">
            <w:instrText xml:space="preserve"> CITATION 3 \l 1038 </w:instrText>
          </w:r>
          <w:r w:rsidR="005A29E1">
            <w:fldChar w:fldCharType="separate"/>
          </w:r>
          <w:r w:rsidR="00295A14">
            <w:rPr>
              <w:noProof/>
            </w:rPr>
            <w:t xml:space="preserve"> [4]</w:t>
          </w:r>
          <w:r w:rsidR="005A29E1">
            <w:fldChar w:fldCharType="end"/>
          </w:r>
        </w:sdtContent>
      </w:sdt>
    </w:p>
    <w:p w14:paraId="2B1B17B7" w14:textId="46C1B9D7" w:rsidR="002566FB" w:rsidRDefault="000E6AE3" w:rsidP="008E35DF">
      <w:pPr>
        <w:pStyle w:val="Cmsor3"/>
      </w:pPr>
      <w:bookmarkStart w:id="29" w:name="_Toc215525435"/>
      <w:bookmarkEnd w:id="28"/>
      <w:r>
        <w:t>API dokumentáció és kliensgenerálás (Swagger és NSwag)</w:t>
      </w:r>
      <w:bookmarkEnd w:id="29"/>
      <w:r w:rsidR="002566FB">
        <w:t xml:space="preserve"> </w:t>
      </w:r>
    </w:p>
    <w:p w14:paraId="649E24D8" w14:textId="0197D572" w:rsidR="000E6AE3" w:rsidRPr="000E6AE3" w:rsidRDefault="000E6AE3" w:rsidP="000E6AE3">
      <w:bookmarkStart w:id="30" w:name="_Toc209525209"/>
      <w:r w:rsidRPr="000E6AE3">
        <w:t>A frontend és a backend fejlesztésének szinkronizálása és a típusbiztos kommunikáció érdekében kulcsfontosságú volt az API pontos dokumentálása. Erre az NSwag eszköztárat használtam.</w:t>
      </w:r>
    </w:p>
    <w:p w14:paraId="4DED605D" w14:textId="45769976" w:rsidR="000E6AE3" w:rsidRPr="000E6AE3" w:rsidRDefault="000E6AE3" w:rsidP="000E6AE3">
      <w:r w:rsidRPr="000E6AE3">
        <w:t xml:space="preserve">Az NSwag a C# kontroller osztályaim (HealthyAPI/Controllers) és DTO-im (HealthyAPI/DTOs) alapján futásidőben automatikusan generálta az OpenAPI (Swagger) specifikációt. Ez a swagger.json fájl szolgált alapul a böngészőben futó interaktív Swagger UI felülethez, </w:t>
      </w:r>
      <w:r w:rsidRPr="0032288A">
        <w:t xml:space="preserve">ami </w:t>
      </w:r>
      <w:r w:rsidR="002E04DB" w:rsidRPr="0032288A">
        <w:t>nagy</w:t>
      </w:r>
      <w:r w:rsidRPr="000E6AE3">
        <w:t xml:space="preserve"> segítség volt a fejlesztés és a tesztelés során.</w:t>
      </w:r>
    </w:p>
    <w:p w14:paraId="35557130" w14:textId="42628D99" w:rsidR="002566FB" w:rsidRDefault="000E6AE3" w:rsidP="000E6AE3">
      <w:r w:rsidRPr="000E6AE3">
        <w:t>A munkafolyamat másik kulcslépéseként az NSwag (az ad.nswag konfigurációs fájl alapján) képes volt ebből az OpenAPI specifikációból legenerálni a teljes TypeScript kliens osztályt (Client/src/app/shared/models/Nswag generated/NswagGenerated.ts) az Angular alkalmazásom számára. Így a frontend oldalon típusbiztosan, fordítási időben ellenőrizhető metódusokkal hívhattam meg a backend végpontokat, elkerülve a manuális http hívásokból adódó hibákat.</w:t>
      </w:r>
      <w:bookmarkEnd w:id="30"/>
      <w:r>
        <w:t xml:space="preserve"> </w:t>
      </w:r>
      <w:sdt>
        <w:sdtPr>
          <w:id w:val="194058188"/>
          <w:citation/>
        </w:sdtPr>
        <w:sdtContent>
          <w:r w:rsidR="005A29E1">
            <w:fldChar w:fldCharType="begin"/>
          </w:r>
          <w:r w:rsidR="005A29E1">
            <w:instrText xml:space="preserve"> CITATION 5 \l 1038 </w:instrText>
          </w:r>
          <w:r w:rsidR="005A29E1">
            <w:fldChar w:fldCharType="separate"/>
          </w:r>
          <w:r w:rsidR="00295A14">
            <w:rPr>
              <w:noProof/>
            </w:rPr>
            <w:t>[5]</w:t>
          </w:r>
          <w:r w:rsidR="005A29E1">
            <w:fldChar w:fldCharType="end"/>
          </w:r>
        </w:sdtContent>
      </w:sdt>
    </w:p>
    <w:p w14:paraId="14FFEF67" w14:textId="77777777" w:rsidR="00B028F7" w:rsidRDefault="002566FB" w:rsidP="00B028F7">
      <w:pPr>
        <w:pStyle w:val="Kp"/>
        <w:rPr>
          <w:b/>
        </w:rPr>
      </w:pPr>
      <w:r w:rsidRPr="00D80523">
        <w:rPr>
          <w:noProof/>
          <w:lang w:eastAsia="hu-HU"/>
        </w:rPr>
        <w:lastRenderedPageBreak/>
        <w:drawing>
          <wp:inline distT="0" distB="0" distL="0" distR="0" wp14:anchorId="1DCA9C0C" wp14:editId="00D144B7">
            <wp:extent cx="5400040" cy="261493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swa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6CF">
        <w:rPr>
          <w:b/>
        </w:rPr>
        <w:t xml:space="preserve"> </w:t>
      </w:r>
    </w:p>
    <w:p w14:paraId="29E4040C" w14:textId="59B9E975" w:rsidR="002566FB" w:rsidRDefault="00C71B85" w:rsidP="00B028F7">
      <w:pPr>
        <w:pStyle w:val="Kpalrs"/>
      </w:pPr>
      <w:r>
        <w:fldChar w:fldCharType="begin"/>
      </w:r>
      <w:r>
        <w:instrText xml:space="preserve"> SEQ ábra \* ARABIC \s 0 </w:instrText>
      </w:r>
      <w:r>
        <w:fldChar w:fldCharType="separate"/>
      </w:r>
      <w:r w:rsidR="000972D4">
        <w:rPr>
          <w:noProof/>
        </w:rPr>
        <w:t>1</w:t>
      </w:r>
      <w:r>
        <w:fldChar w:fldCharType="end"/>
      </w:r>
      <w:r w:rsidR="00D80523" w:rsidRPr="00D80523">
        <w:t>. ábra Nswag generálás folyamata</w:t>
      </w:r>
    </w:p>
    <w:p w14:paraId="518D5924" w14:textId="77777777" w:rsidR="002566FB" w:rsidRDefault="002566FB" w:rsidP="00345083">
      <w:pPr>
        <w:pStyle w:val="Cmsor3"/>
      </w:pPr>
      <w:bookmarkStart w:id="31" w:name="_Toc215525436"/>
      <w:r>
        <w:t>Entity Framework</w:t>
      </w:r>
      <w:bookmarkEnd w:id="31"/>
    </w:p>
    <w:p w14:paraId="01D7FF9F" w14:textId="5CD397A9" w:rsidR="000E6AE3" w:rsidRDefault="000E6AE3" w:rsidP="000E6AE3">
      <w:r>
        <w:t>Az alkalmazás adatainak perzisztens tárolásához Microsoft SQL Server adatbázist választottam. Az adatbázis és a C# objektumorientált modellek (HealthyAPI/Models) közötti leképezés</w:t>
      </w:r>
      <w:r w:rsidR="00D80370">
        <w:t>é</w:t>
      </w:r>
      <w:r>
        <w:t>t az Entity Framework Core (EF Core) keretrendszerrel oldottam meg.</w:t>
      </w:r>
    </w:p>
    <w:p w14:paraId="36A1963E" w14:textId="58B4014F" w:rsidR="002566FB" w:rsidRPr="00BB4D56" w:rsidRDefault="000E6AE3" w:rsidP="000E6AE3">
      <w:r>
        <w:t>Ez a modern, objektum-relációs leképező (ORM) lehetővé tette, ho</w:t>
      </w:r>
      <w:r w:rsidR="004E3679">
        <w:t>gy tiszta C# osztályokkal</w:t>
      </w:r>
      <w:r>
        <w:t xml:space="preserve"> definiáljam az adatbázis sémáját, és ne kelljen manuálisan SQL parancsokat írnom. A lekérdezéseket Language-Integrated Query (LINQ) segítségével fogalmaztam meg a szolgáltatási rétegben (pl. a RecipeService-ben). Az adatbázis-séma változásait és verziókövetését az EF Core Migrations funkciójával kezeltem.</w:t>
      </w:r>
      <w:sdt>
        <w:sdtPr>
          <w:id w:val="-427585466"/>
          <w:citation/>
        </w:sdtPr>
        <w:sdtContent>
          <w:r w:rsidR="0009464A">
            <w:fldChar w:fldCharType="begin"/>
          </w:r>
          <w:r w:rsidR="0009464A">
            <w:instrText xml:space="preserve"> CITATION 6 \l 1038 </w:instrText>
          </w:r>
          <w:r w:rsidR="0009464A">
            <w:fldChar w:fldCharType="separate"/>
          </w:r>
          <w:r w:rsidR="00295A14">
            <w:rPr>
              <w:noProof/>
            </w:rPr>
            <w:t xml:space="preserve"> [3]</w:t>
          </w:r>
          <w:r w:rsidR="0009464A">
            <w:fldChar w:fldCharType="end"/>
          </w:r>
        </w:sdtContent>
      </w:sdt>
    </w:p>
    <w:p w14:paraId="700D8C08" w14:textId="590E47F6" w:rsidR="002566FB" w:rsidRDefault="002566FB" w:rsidP="002566FB">
      <w:pPr>
        <w:pStyle w:val="Cmsor2"/>
      </w:pPr>
      <w:bookmarkStart w:id="32" w:name="_Toc209525210"/>
      <w:bookmarkStart w:id="33" w:name="_Toc215525437"/>
      <w:r>
        <w:t>Kliens oldali technológiák</w:t>
      </w:r>
      <w:bookmarkEnd w:id="32"/>
      <w:bookmarkEnd w:id="33"/>
    </w:p>
    <w:p w14:paraId="50F0860C" w14:textId="54E2E64A" w:rsidR="007B5FA6" w:rsidRDefault="00997F0E" w:rsidP="00997F0E">
      <w:pPr>
        <w:ind w:firstLine="576"/>
      </w:pPr>
      <w:r w:rsidRPr="00997F0E">
        <w:t>A felhasználói felületet (frontend) modern, egyoldalas alkalmazásként (SPA - Single Page Application) terveztem meg. Ennek lényege, hogy a böngésző inicializáláskor csak egyszer tölti be a keretrendszert és az alkalmazás vázát, a továbbiakban pedig a felhasználói interakciók során dinamikusan cserélem a tartalmat, az oldal teljes újra</w:t>
      </w:r>
      <w:r w:rsidR="000C3205">
        <w:t xml:space="preserve"> </w:t>
      </w:r>
      <w:r w:rsidRPr="00997F0E">
        <w:t>töltése nélkül. A fejlesztés során komponensalapú architektúrát követtem, ami lehetővé tette a kód újra</w:t>
      </w:r>
      <w:r w:rsidR="000C3205">
        <w:t xml:space="preserve"> </w:t>
      </w:r>
      <w:r w:rsidRPr="00997F0E">
        <w:t>felhasználhatóságát és a könnyebb karbantarthatóságot.</w:t>
      </w:r>
    </w:p>
    <w:p w14:paraId="36536C07" w14:textId="77777777" w:rsidR="007B5FA6" w:rsidRPr="00A22102" w:rsidRDefault="007B5FA6" w:rsidP="007B5FA6">
      <w:pPr>
        <w:pStyle w:val="Cmsor3"/>
      </w:pPr>
      <w:r w:rsidRPr="00A22102">
        <w:lastRenderedPageBreak/>
        <w:t xml:space="preserve">  </w:t>
      </w:r>
      <w:bookmarkStart w:id="34" w:name="_Toc209525216"/>
      <w:bookmarkStart w:id="35" w:name="_Toc215525438"/>
      <w:r w:rsidRPr="00A22102">
        <w:rPr>
          <w:rStyle w:val="Kiemels2"/>
          <w:b/>
          <w:bCs/>
        </w:rPr>
        <w:t>Angular</w:t>
      </w:r>
      <w:bookmarkEnd w:id="34"/>
      <w:bookmarkEnd w:id="35"/>
      <w:r w:rsidRPr="00A22102">
        <w:rPr>
          <w:rStyle w:val="Kiemels2"/>
          <w:b/>
          <w:bCs/>
        </w:rPr>
        <w:t xml:space="preserve"> </w:t>
      </w:r>
    </w:p>
    <w:p w14:paraId="322727F4" w14:textId="77777777" w:rsidR="000C3205" w:rsidRPr="000C3205" w:rsidRDefault="000C3205" w:rsidP="000C3205">
      <w:bookmarkStart w:id="36" w:name="_Toc209525215"/>
      <w:r w:rsidRPr="000C3205">
        <w:t>A kliens oldali logikát az Angular 19 verziójára építve valósítottam meg. A projektet modulokra és komponensekre bontottam a Client/src/app könyvtárban.</w:t>
      </w:r>
    </w:p>
    <w:p w14:paraId="2334793C" w14:textId="77777777" w:rsidR="000C3205" w:rsidRPr="000C3205" w:rsidRDefault="000C3205" w:rsidP="00235B08">
      <w:pPr>
        <w:pStyle w:val="Listaszerbekezds"/>
        <w:numPr>
          <w:ilvl w:val="0"/>
          <w:numId w:val="39"/>
        </w:numPr>
      </w:pPr>
      <w:r w:rsidRPr="000C3205">
        <w:t>Routing modul (AppRoutingModule): Ezzel oldottam meg az oldalak közötti navigációt. A src/app/app-routing.module.ts fájlban definiáltam az útvonalakat (pl. /daily-note, /recipes), amelyekhez a megfelelő komponenseket rendeltem hozzá, így a felhasználó számára az oldalváltás azonnali és zökkenőmentes.</w:t>
      </w:r>
    </w:p>
    <w:p w14:paraId="2F1BB21D" w14:textId="77777777" w:rsidR="000C3205" w:rsidRPr="000C3205" w:rsidRDefault="000C3205" w:rsidP="00235B08">
      <w:pPr>
        <w:pStyle w:val="Listaszerbekezds"/>
        <w:numPr>
          <w:ilvl w:val="0"/>
          <w:numId w:val="39"/>
        </w:numPr>
      </w:pPr>
      <w:r w:rsidRPr="000C3205">
        <w:t>Függőséginjektálás (Dependency Injection): Ezt a tervezési mintát használtam a szolgáltatások (Services) beemelésére. Például az AccountService-t a konstruktoron keresztül injektáltam a komponensekbe, hogy központosítva kezeljem a bejelentkezési logikát és a felhasználói állapotot.</w:t>
      </w:r>
    </w:p>
    <w:p w14:paraId="548CC8AB" w14:textId="752708A4" w:rsidR="000C3205" w:rsidRPr="000C3205" w:rsidRDefault="000C3205" w:rsidP="00235B08">
      <w:pPr>
        <w:pStyle w:val="Listaszerbekezds"/>
        <w:numPr>
          <w:ilvl w:val="0"/>
          <w:numId w:val="39"/>
        </w:numPr>
      </w:pPr>
      <w:r w:rsidRPr="000C3205">
        <w:t>Reaktív űrlapok (Reactive Forms): A szigorúbb validációt igénylő felületeket, mint például a regisztrációt (RegisterComponent), ezzel a módszerrel kezeltem. Ez lehetővé tette a beviteli mezők komplex validációját (pl. kötelező mezők, e-mail formátum, jelszóerősség) még azelőtt, hogy az adatokat elküldtem volna a szervernek.</w:t>
      </w:r>
      <w:sdt>
        <w:sdtPr>
          <w:id w:val="1152793935"/>
          <w:citation/>
        </w:sdtPr>
        <w:sdtContent>
          <w:r w:rsidR="00B46989">
            <w:fldChar w:fldCharType="begin"/>
          </w:r>
          <w:r w:rsidR="00B46989">
            <w:instrText xml:space="preserve"> CITATION 7 \l 1038 </w:instrText>
          </w:r>
          <w:r w:rsidR="00B46989">
            <w:fldChar w:fldCharType="separate"/>
          </w:r>
          <w:r w:rsidR="00295A14">
            <w:rPr>
              <w:noProof/>
            </w:rPr>
            <w:t xml:space="preserve"> [6]</w:t>
          </w:r>
          <w:r w:rsidR="00B46989">
            <w:fldChar w:fldCharType="end"/>
          </w:r>
        </w:sdtContent>
      </w:sdt>
    </w:p>
    <w:p w14:paraId="6C4637AD" w14:textId="77777777" w:rsidR="007B5FA6" w:rsidRDefault="007B5FA6" w:rsidP="007B5FA6">
      <w:pPr>
        <w:pStyle w:val="Cmsor3"/>
      </w:pPr>
      <w:bookmarkStart w:id="37" w:name="_Toc215525439"/>
      <w:r w:rsidRPr="000A0AF5">
        <w:t>TypeScript</w:t>
      </w:r>
      <w:bookmarkEnd w:id="36"/>
      <w:bookmarkEnd w:id="37"/>
    </w:p>
    <w:p w14:paraId="2045A1AE" w14:textId="5B1B3431" w:rsidR="007B5FA6" w:rsidRPr="007B5FA6" w:rsidRDefault="007B5FA6" w:rsidP="00BC172C">
      <w:r w:rsidRPr="007B5FA6">
        <w:t xml:space="preserve">A TypeScript a JavaScript típusos szuperhalmaza, amely statikus típusellenőrzést tesz lehetővé fejlesztési időben, ezáltal csökkentve a </w:t>
      </w:r>
      <w:r w:rsidR="00B46989" w:rsidRPr="007B5FA6">
        <w:t>futás idejű</w:t>
      </w:r>
      <w:r w:rsidRPr="007B5FA6">
        <w:t xml:space="preserve"> hibák számát.</w:t>
      </w:r>
    </w:p>
    <w:p w14:paraId="05B69408" w14:textId="49ED5516" w:rsidR="007B5FA6" w:rsidRDefault="007B5FA6" w:rsidP="009E31EF">
      <w:r w:rsidRPr="007B5FA6">
        <w:t>Bár a böngészők JavaScriptet futtatnak, a forráskódot TypeScript nyelven írtam. Ez lehetővé tette számomra a szigorú típusosság érvényesítését az egész alkalmazásban. Különösen nagy hasznát vettem az</w:t>
      </w:r>
      <w:r w:rsidR="00B46989">
        <w:t xml:space="preserve"> NSwag eszközzel generált DTO-k</w:t>
      </w:r>
      <w:r w:rsidRPr="007B5FA6">
        <w:t xml:space="preserve"> esetében. A src/app/shared/models/Nswag generated/NswagGenerated.ts fájlban található interfészek (pl. IDailyNoteResponseDto, IRecipeResponseDto) biztosították, hogy a frontend adatmodellje mindig pontosan szinkronban legyen a backend API válaszaival. Így, ha a backend megváltozott, a fordító azonnal jelezte a hibát a kliens kódban.</w:t>
      </w:r>
      <w:sdt>
        <w:sdtPr>
          <w:id w:val="1029534947"/>
          <w:citation/>
        </w:sdtPr>
        <w:sdtContent>
          <w:r w:rsidR="007D4963">
            <w:fldChar w:fldCharType="begin"/>
          </w:r>
          <w:r w:rsidR="007D4963">
            <w:instrText xml:space="preserve"> CITATION 8 \l 1038 </w:instrText>
          </w:r>
          <w:r w:rsidR="007D4963">
            <w:fldChar w:fldCharType="separate"/>
          </w:r>
          <w:r w:rsidR="00295A14">
            <w:rPr>
              <w:noProof/>
            </w:rPr>
            <w:t xml:space="preserve"> [7]</w:t>
          </w:r>
          <w:r w:rsidR="007D4963">
            <w:fldChar w:fldCharType="end"/>
          </w:r>
        </w:sdtContent>
      </w:sdt>
      <w:r w:rsidR="007D4963">
        <w:t xml:space="preserve"> </w:t>
      </w:r>
    </w:p>
    <w:p w14:paraId="4859AD27" w14:textId="75DE2121" w:rsidR="007B5FA6" w:rsidRDefault="007B5FA6" w:rsidP="007B5FA6">
      <w:pPr>
        <w:pStyle w:val="Cmsor3"/>
      </w:pPr>
      <w:bookmarkStart w:id="38" w:name="_Toc215525440"/>
      <w:r>
        <w:t>HTML és CSS</w:t>
      </w:r>
      <w:bookmarkEnd w:id="38"/>
    </w:p>
    <w:p w14:paraId="6794F75B" w14:textId="481A12E3" w:rsidR="007B5FA6" w:rsidRDefault="007B5FA6" w:rsidP="009E31EF">
      <w:r>
        <w:t xml:space="preserve">A HTML (HyperText Markup Language) a weboldalak szerkezetét leíró nyelv, míg a CSS (Cascading Style Sheets) a megjelenésért és formázásért felelős stílusleíró </w:t>
      </w:r>
      <w:r>
        <w:lastRenderedPageBreak/>
        <w:t>nyelv. Az alkalmazás vázát HTML5 sablonok segítségével definiáltam. Minden Angular komponenshez (pl. daily-note.component.html) külön HTML fájlt rendeltem, így tisztán szétválasztottam a megjelenítést (View) az üzleti logikától. A stílusozáshoz CSS3-at használtam. Kihasználtam az Angular komponens-szintű stílusizolációját (ViewEncapsulation), ami azt jelenti, hogy az egyes komponensekhez írt CSS szabályok (pl. a daily-note.component.css-ben) csak arra az adott komponensre érvényesek, nem "szivárognak át" az alkalmazás többi részére, így elkerültem a stílusütközéseket.</w:t>
      </w:r>
      <w:sdt>
        <w:sdtPr>
          <w:id w:val="-768080654"/>
          <w:citation/>
        </w:sdtPr>
        <w:sdtContent>
          <w:r w:rsidR="007D4963">
            <w:fldChar w:fldCharType="begin"/>
          </w:r>
          <w:r w:rsidR="007D4963">
            <w:instrText xml:space="preserve"> CITATION 1 \l 1038 </w:instrText>
          </w:r>
          <w:r w:rsidR="007D4963">
            <w:fldChar w:fldCharType="separate"/>
          </w:r>
          <w:r w:rsidR="00295A14">
            <w:rPr>
              <w:noProof/>
            </w:rPr>
            <w:t xml:space="preserve"> [8]</w:t>
          </w:r>
          <w:r w:rsidR="007D4963">
            <w:fldChar w:fldCharType="end"/>
          </w:r>
        </w:sdtContent>
      </w:sdt>
    </w:p>
    <w:p w14:paraId="58E25545" w14:textId="789D8912" w:rsidR="007B5FA6" w:rsidRDefault="007B5FA6" w:rsidP="007B5FA6">
      <w:pPr>
        <w:pStyle w:val="Cmsor3"/>
      </w:pPr>
      <w:r>
        <w:t xml:space="preserve"> </w:t>
      </w:r>
      <w:bookmarkStart w:id="39" w:name="_Toc215525441"/>
      <w:r>
        <w:t>Bootstrap</w:t>
      </w:r>
      <w:bookmarkEnd w:id="39"/>
      <w:r>
        <w:t xml:space="preserve"> </w:t>
      </w:r>
    </w:p>
    <w:p w14:paraId="637339FD" w14:textId="78719C6A" w:rsidR="00D4125C" w:rsidRPr="00D4125C" w:rsidRDefault="00D4125C" w:rsidP="00D4125C">
      <w:pPr>
        <w:rPr>
          <w:rFonts w:cs="Arial"/>
          <w:b/>
          <w:bCs/>
          <w:iCs/>
          <w:sz w:val="32"/>
          <w:szCs w:val="28"/>
        </w:rPr>
      </w:pPr>
      <w:bookmarkStart w:id="40" w:name="_Toc209525217"/>
      <w:r w:rsidRPr="00D4125C">
        <w:t>A felhasználói felület alapjait a Bootstrap 5 keretrendszerrel integráltam a projektbe, mivel ez a világ legnépszerűbb nyílt forráskódú eszközkészlete a reszponzív, mobil-első weboldalak fejlesztéséhez. Annak érdekében, hogy az alkalmazás minden eszközön (mobiltelefonon és asztali gépen is) megfelelően jelenjen meg, a rácsrendszer (Grid system) osztályait (pl. container, row, col-md-6) alkalmaztam a HTML sablonokban az elrendezések kialakítására. Ez modern színvilágot és egységes tipográfiát kölcsönzött a felületnek. A felhasználói visszajelzésekhez (pl. sikeres mentés) nem külső toast-könyvtárat, hanem az ngx-bootstrap modális ablakait (BsModalService) alkalmaztam</w:t>
      </w:r>
      <w:r w:rsidR="00611926">
        <w:t>.</w:t>
      </w:r>
      <w:bookmarkStart w:id="41" w:name="_GoBack"/>
      <w:bookmarkEnd w:id="41"/>
    </w:p>
    <w:p w14:paraId="02ECDA82" w14:textId="6DD6808B" w:rsidR="002566FB" w:rsidRDefault="002566FB" w:rsidP="00D4125C">
      <w:pPr>
        <w:pStyle w:val="Cmsor2"/>
      </w:pPr>
      <w:bookmarkStart w:id="42" w:name="_Toc215525442"/>
      <w:r>
        <w:t>Adattárolás</w:t>
      </w:r>
      <w:bookmarkEnd w:id="40"/>
      <w:bookmarkEnd w:id="42"/>
    </w:p>
    <w:p w14:paraId="3700AF3A" w14:textId="74E252CA" w:rsidR="00345083" w:rsidRDefault="00345083" w:rsidP="007B5FA6">
      <w:pPr>
        <w:pStyle w:val="Cmsor3"/>
      </w:pPr>
      <w:bookmarkStart w:id="43" w:name="_Toc215525443"/>
      <w:r>
        <w:t>Microsoft SQL Server</w:t>
      </w:r>
      <w:bookmarkStart w:id="44" w:name="_Toc209525219"/>
      <w:bookmarkEnd w:id="43"/>
    </w:p>
    <w:p w14:paraId="48F12BF5" w14:textId="249C76B2" w:rsidR="002566FB" w:rsidRPr="00CD4D9B" w:rsidRDefault="007B5FA6" w:rsidP="002566FB">
      <w:r>
        <w:t>A Microsoft SQL Server egy robusztus, vállalati szintű relációs adatbázis-kezelő rendszer (RDBMS).</w:t>
      </w:r>
      <w:r w:rsidR="007C4F7F">
        <w:t xml:space="preserve"> </w:t>
      </w:r>
      <w:bookmarkEnd w:id="44"/>
      <w:r w:rsidR="00BC172C" w:rsidRPr="00BC172C">
        <w:t>Az alkalmazás strukturált adatainak (felhasználók, naplóbejegyzések, receptek) perzisztens tárolására Microsoft SQL Server adatbázist (a fejlesztés során LocalDB vagy SQLExpress példányt) alkalmaztam. A választást az indokolta, hogy ez az adatbázis-kezelő natívan és rendkívül hatékonyan integrálható a .NET környezetbe és az általam használt Entity Framework Core ORM-be. A kapcsolatot a HealthyAPI/appsettings.json fájlban konfiguráltam a DefaultConnection kapcsolati karakterlánccal.</w:t>
      </w:r>
    </w:p>
    <w:p w14:paraId="2B9AE608" w14:textId="13EB7EC3" w:rsidR="007C4F7F" w:rsidRPr="007C4F7F" w:rsidRDefault="002566FB" w:rsidP="007C4F7F">
      <w:pPr>
        <w:pStyle w:val="Cmsor2"/>
      </w:pPr>
      <w:bookmarkStart w:id="45" w:name="_Toc209525220"/>
      <w:bookmarkStart w:id="46" w:name="_Toc215525444"/>
      <w:r>
        <w:lastRenderedPageBreak/>
        <w:t>Fejlesztőkörnyezet</w:t>
      </w:r>
      <w:bookmarkEnd w:id="45"/>
      <w:bookmarkEnd w:id="46"/>
    </w:p>
    <w:p w14:paraId="7D1E0505" w14:textId="6E0400B9" w:rsidR="007C4F7F" w:rsidRDefault="007C4F7F" w:rsidP="00BC172C">
      <w:r>
        <w:t>A fejlesztés során a hatékonyság maximalizálása érdekében két különböző, az adott technológiához legjobban illeszkedő fejlesztőkörnyezetet (IDE) használtam párhuzamosan.</w:t>
      </w:r>
    </w:p>
    <w:p w14:paraId="03B39D76" w14:textId="7E7898B5" w:rsidR="007C4F7F" w:rsidRDefault="007C4F7F" w:rsidP="007C4F7F">
      <w:pPr>
        <w:pStyle w:val="Cmsor3"/>
      </w:pPr>
      <w:bookmarkStart w:id="47" w:name="_Toc215525445"/>
      <w:r>
        <w:t>Visual Studio Code</w:t>
      </w:r>
      <w:bookmarkEnd w:id="47"/>
    </w:p>
    <w:p w14:paraId="1D48A486" w14:textId="62C39785" w:rsidR="007C4F7F" w:rsidRDefault="007C4F7F" w:rsidP="007C4F7F">
      <w:r>
        <w:t>A kliens oldali (Angular) fejlesztéshez a Visual Studio Code kódszerkesztőt választottam. Ez a szerkesztő kiváló támogatást nyújt a TypeScript nyelvhez és a webes technológiákhoz. A fejlesztés során nagyban támaszkodtam a következő funkciókra:</w:t>
      </w:r>
    </w:p>
    <w:p w14:paraId="4FFEAE3C" w14:textId="5CDC70F6" w:rsidR="007C4F7F" w:rsidRDefault="007C4F7F" w:rsidP="00235B08">
      <w:pPr>
        <w:pStyle w:val="Listaszerbekezds"/>
        <w:numPr>
          <w:ilvl w:val="0"/>
          <w:numId w:val="13"/>
        </w:numPr>
      </w:pPr>
      <w:r>
        <w:t>Beépített terminál: Ezen keresztül futtattam az Angular CLI parancsokat (pl. ng generate component, ng serve) közvetlenül a szerkesztőből.</w:t>
      </w:r>
    </w:p>
    <w:p w14:paraId="59A41E47" w14:textId="2FC8C052" w:rsidR="007C4F7F" w:rsidRDefault="007C4F7F" w:rsidP="00235B08">
      <w:pPr>
        <w:pStyle w:val="Listaszerbekezds"/>
        <w:numPr>
          <w:ilvl w:val="0"/>
          <w:numId w:val="13"/>
        </w:numPr>
      </w:pPr>
      <w:r>
        <w:t>Bővítmények (Extensions): Az Angular Language Service bővítmény használata segített a HTML sablonokban lévő hibák azonnali, gépelés közbeni felismerésében és az automatikus kiegészítésben.</w:t>
      </w:r>
    </w:p>
    <w:p w14:paraId="615EDFEE" w14:textId="6BE9117D" w:rsidR="007C4F7F" w:rsidRDefault="007C4F7F" w:rsidP="009E31EF">
      <w:pPr>
        <w:pStyle w:val="Listaszerbekezds"/>
        <w:numPr>
          <w:ilvl w:val="0"/>
          <w:numId w:val="13"/>
        </w:numPr>
      </w:pPr>
      <w:r>
        <w:t>Fájlkezelés: A Client mappa hierarchiájának átlátható kezelése és a package.json függőségek menedzselése itt történt.</w:t>
      </w:r>
    </w:p>
    <w:p w14:paraId="0FC198D6" w14:textId="56BBE18D" w:rsidR="007C4F7F" w:rsidRDefault="007C4F7F" w:rsidP="007C4F7F">
      <w:pPr>
        <w:pStyle w:val="Cmsor3"/>
      </w:pPr>
      <w:bookmarkStart w:id="48" w:name="_Toc215525446"/>
      <w:r>
        <w:t>Visual Studio 2022</w:t>
      </w:r>
      <w:bookmarkEnd w:id="48"/>
    </w:p>
    <w:p w14:paraId="557B6BBF" w14:textId="3471BB8D" w:rsidR="007C4F7F" w:rsidRDefault="007C4F7F" w:rsidP="00ED1451">
      <w:r>
        <w:t>A szerver oldali (ASP.NET Core) logikát a nagyvállalati környezetben szabványnak számító Visual Studio 2022 integrált fejlesztőkörnyezetben valósítottam meg. A választást az indokolta, hogy ez az eszköz nyújtja a legteljesebb támogatást a C# nyelvhez és a .NET ökoszisztémához.</w:t>
      </w:r>
    </w:p>
    <w:p w14:paraId="31E89BE8" w14:textId="60A973BE" w:rsidR="007C4F7F" w:rsidRDefault="007C4F7F" w:rsidP="00235B08">
      <w:pPr>
        <w:pStyle w:val="Listaszerbekezds"/>
        <w:numPr>
          <w:ilvl w:val="0"/>
          <w:numId w:val="14"/>
        </w:numPr>
      </w:pPr>
      <w:r>
        <w:t>Solution kezelés: A HealthyAPI.sln solution fájl összefogta a projekt összes elemét, a kontrollerektől az adatbázis-migrációkig.</w:t>
      </w:r>
    </w:p>
    <w:p w14:paraId="1BA352C8" w14:textId="5BD885E1" w:rsidR="007C4F7F" w:rsidRDefault="007C4F7F" w:rsidP="00235B08">
      <w:pPr>
        <w:pStyle w:val="Listaszerbekezds"/>
        <w:numPr>
          <w:ilvl w:val="0"/>
          <w:numId w:val="14"/>
        </w:numPr>
      </w:pPr>
      <w:r>
        <w:t>NuGet csomagkezelő: Ezen keresztül telepítettem és frissítettem a backend működéséhez szükséges könyvtárakat (pl. Microsoft.EntityFrameworkCore, NSwag.AspNetCore).</w:t>
      </w:r>
    </w:p>
    <w:p w14:paraId="45E530BF" w14:textId="70D3D363" w:rsidR="007C4F7F" w:rsidRDefault="007C4F7F" w:rsidP="00235B08">
      <w:pPr>
        <w:pStyle w:val="Listaszerbekezds"/>
        <w:numPr>
          <w:ilvl w:val="0"/>
          <w:numId w:val="14"/>
        </w:numPr>
      </w:pPr>
      <w:r>
        <w:t>Hibakeresés (Debugging): A beépített hibakeresővel lépésről lépésre tudtam követni a backend kód futását, a változók értékét és a kivételeket, ami elengedhetetlen volt a komplexebb üzleti logika (pl. DailyNoteService számításai) ellenőrzéséhez.</w:t>
      </w:r>
      <w:sdt>
        <w:sdtPr>
          <w:id w:val="1160120699"/>
          <w:citation/>
        </w:sdtPr>
        <w:sdtContent>
          <w:r w:rsidR="00ED1451">
            <w:fldChar w:fldCharType="begin"/>
          </w:r>
          <w:r w:rsidR="00ED1451">
            <w:instrText xml:space="preserve"> CITATION 9 \l 1038 </w:instrText>
          </w:r>
          <w:r w:rsidR="00ED1451">
            <w:fldChar w:fldCharType="separate"/>
          </w:r>
          <w:r w:rsidR="00295A14">
            <w:rPr>
              <w:noProof/>
            </w:rPr>
            <w:t xml:space="preserve"> [9]</w:t>
          </w:r>
          <w:r w:rsidR="00ED1451">
            <w:fldChar w:fldCharType="end"/>
          </w:r>
        </w:sdtContent>
      </w:sdt>
    </w:p>
    <w:p w14:paraId="048BDBE4" w14:textId="787E9364" w:rsidR="007C4F7F" w:rsidRDefault="007C4F7F" w:rsidP="007C4F7F">
      <w:pPr>
        <w:pStyle w:val="Cmsor3"/>
      </w:pPr>
      <w:r>
        <w:lastRenderedPageBreak/>
        <w:t xml:space="preserve"> </w:t>
      </w:r>
      <w:bookmarkStart w:id="49" w:name="_Toc215525447"/>
      <w:r>
        <w:t>Munkafolyamat követése</w:t>
      </w:r>
      <w:bookmarkEnd w:id="49"/>
    </w:p>
    <w:p w14:paraId="047F7EC4" w14:textId="1DB6D201" w:rsidR="007C4F7F" w:rsidRDefault="007C4F7F" w:rsidP="007C4F7F">
      <w:pPr>
        <w:pStyle w:val="Cmsor3"/>
      </w:pPr>
      <w:bookmarkStart w:id="50" w:name="_Toc215525448"/>
      <w:r>
        <w:t>Verziókezelés (Git és GitHub)</w:t>
      </w:r>
      <w:bookmarkEnd w:id="50"/>
    </w:p>
    <w:p w14:paraId="62DC55A4" w14:textId="72977411" w:rsidR="007C4F7F" w:rsidRDefault="007C4F7F" w:rsidP="007C4F7F">
      <w:r>
        <w:t>A forráskód biztonságos tárolását, verziókövetését és a változtatások dokumentálását a Git verziókezelő rendszerrel oldottam meg. A távoli tároló (remote repository) hosztolására a GitHub szolgáltatást vettem igénybe.</w:t>
      </w:r>
    </w:p>
    <w:p w14:paraId="3A7AF25B" w14:textId="0BD96B1E" w:rsidR="007C4F7F" w:rsidRDefault="007C4F7F" w:rsidP="009464C8">
      <w:r>
        <w:t>A fejlesztés során az alábbi munkafolyamatot követtem:</w:t>
      </w:r>
    </w:p>
    <w:p w14:paraId="1C7CF8DB" w14:textId="0A0A3372" w:rsidR="007C4F7F" w:rsidRDefault="007C4F7F" w:rsidP="00235B08">
      <w:pPr>
        <w:pStyle w:val="Listaszerbekezds"/>
        <w:numPr>
          <w:ilvl w:val="0"/>
          <w:numId w:val="15"/>
        </w:numPr>
      </w:pPr>
      <w:r>
        <w:t>Commit-ok: A logikailag összetartozó módosításokat (pl. "Új recept létrehozása funkció hozzáadása") rendszeresen rögzítettem (commit), így a fejlesztés bármely pontjára visszatérhettem volna hiba esetén.</w:t>
      </w:r>
    </w:p>
    <w:p w14:paraId="6513795F" w14:textId="76733FDB" w:rsidR="007C4F7F" w:rsidRDefault="007C4F7F" w:rsidP="00235B08">
      <w:pPr>
        <w:pStyle w:val="Listaszerbekezds"/>
        <w:numPr>
          <w:ilvl w:val="0"/>
          <w:numId w:val="15"/>
        </w:numPr>
      </w:pPr>
      <w:r>
        <w:t>Mappastruktúra védelme: A gyökérkönyvtárban és a Client mappában elhelyezett .gitignore fájlok segítségével biztosítottam, hogy a felesleges, generált fájlok (pl. node_modules, bin, obj mappák, felhasználói beállítások) ne kerüljenek fel a felhőbe, csak a tiszta forráskód.</w:t>
      </w:r>
    </w:p>
    <w:p w14:paraId="68EA6E48" w14:textId="37241E89" w:rsidR="007C4F7F" w:rsidRPr="007C4F7F" w:rsidRDefault="007C4F7F" w:rsidP="00235B08">
      <w:pPr>
        <w:pStyle w:val="Listaszerbekezds"/>
        <w:numPr>
          <w:ilvl w:val="0"/>
          <w:numId w:val="15"/>
        </w:numPr>
      </w:pPr>
      <w:r>
        <w:t>Szinkronizáció: A lokális gépen végzett munkámat rendszeresen szinkronizáltam (push) a GitHub tárolóval, ami nemcsak biztonsági mentésként szolgált, hanem lehetővé tette a kód hordozhatóságát is a különböző fejlesztői gépek között</w:t>
      </w:r>
    </w:p>
    <w:p w14:paraId="42F48AFF" w14:textId="77777777" w:rsidR="009464C8" w:rsidRDefault="007C4F7F" w:rsidP="009464C8">
      <w:pPr>
        <w:pStyle w:val="Kp"/>
      </w:pPr>
      <w:r w:rsidRPr="00DC137D">
        <w:rPr>
          <w:noProof/>
          <w:lang w:eastAsia="hu-HU"/>
        </w:rPr>
        <w:t xml:space="preserve"> </w:t>
      </w:r>
      <w:r w:rsidR="002566FB" w:rsidRPr="00DC137D">
        <w:rPr>
          <w:noProof/>
          <w:lang w:eastAsia="hu-HU"/>
        </w:rPr>
        <w:drawing>
          <wp:inline distT="0" distB="0" distL="0" distR="0" wp14:anchorId="7745D77A" wp14:editId="5AAB462F">
            <wp:extent cx="4056849" cy="2870421"/>
            <wp:effectExtent l="0" t="0" r="1270" b="635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ithub-EN,diphez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754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6CDA" w14:textId="40349E17" w:rsidR="002566FB" w:rsidRDefault="00C71B85" w:rsidP="000973A0">
      <w:pPr>
        <w:pStyle w:val="Kpalrs"/>
      </w:pPr>
      <w:r>
        <w:fldChar w:fldCharType="begin"/>
      </w:r>
      <w:r>
        <w:instrText xml:space="preserve"> SEQ ábra \* ARABIC \s 0 </w:instrText>
      </w:r>
      <w:r>
        <w:fldChar w:fldCharType="separate"/>
      </w:r>
      <w:r w:rsidR="000972D4">
        <w:rPr>
          <w:noProof/>
        </w:rPr>
        <w:t>2</w:t>
      </w:r>
      <w:r>
        <w:rPr>
          <w:noProof/>
        </w:rPr>
        <w:fldChar w:fldCharType="end"/>
      </w:r>
      <w:r w:rsidR="009464C8">
        <w:t>. ábra</w:t>
      </w:r>
      <w:r w:rsidR="00730B07">
        <w:t xml:space="preserve"> </w:t>
      </w:r>
      <w:r w:rsidR="009464C8" w:rsidRPr="00A06A28">
        <w:t xml:space="preserve">GitHub </w:t>
      </w:r>
      <w:r w:rsidR="009464C8" w:rsidRPr="000973A0">
        <w:t>munkafolyamat</w:t>
      </w:r>
    </w:p>
    <w:p w14:paraId="5C272334" w14:textId="7033ABE0" w:rsidR="00345083" w:rsidRDefault="00345083" w:rsidP="00345083">
      <w:pPr>
        <w:pStyle w:val="Cmsor1"/>
      </w:pPr>
      <w:bookmarkStart w:id="51" w:name="_Toc215525449"/>
      <w:r w:rsidRPr="007B5CF7">
        <w:lastRenderedPageBreak/>
        <w:t>A feladatkiírás pontosítása és részletes elemzése</w:t>
      </w:r>
      <w:bookmarkEnd w:id="51"/>
    </w:p>
    <w:p w14:paraId="4726EDC8" w14:textId="20DF1CC5" w:rsidR="006631F6" w:rsidRDefault="006631F6" w:rsidP="006631F6">
      <w:pPr>
        <w:pStyle w:val="Cmsor2"/>
      </w:pPr>
      <w:bookmarkStart w:id="52" w:name="_Toc215525450"/>
      <w:r>
        <w:t>Funkcionális követelmények</w:t>
      </w:r>
      <w:bookmarkEnd w:id="52"/>
    </w:p>
    <w:p w14:paraId="42D633A3" w14:textId="616D87F0" w:rsidR="006631F6" w:rsidRDefault="006631F6" w:rsidP="008414CF">
      <w:r>
        <w:t>A funkcionális követelmények határozzák meg a rendszer</w:t>
      </w:r>
      <w:r w:rsidR="00DB3559">
        <w:t>em</w:t>
      </w:r>
      <w:r>
        <w:t xml:space="preserve"> elvárt viselkedését és szolgáltatásait. A feladatkiírás és a saját terveim alapján az</w:t>
      </w:r>
      <w:r w:rsidR="008414CF">
        <w:t xml:space="preserve"> alábbi funkciókat definiáltam:</w:t>
      </w:r>
    </w:p>
    <w:p w14:paraId="29329531" w14:textId="5DC176BF" w:rsidR="006631F6" w:rsidRDefault="006631F6" w:rsidP="00235B08">
      <w:pPr>
        <w:pStyle w:val="Listaszerbekezds"/>
        <w:numPr>
          <w:ilvl w:val="0"/>
          <w:numId w:val="16"/>
        </w:numPr>
      </w:pPr>
      <w:r>
        <w:t>Felhasználókezelés:</w:t>
      </w:r>
    </w:p>
    <w:p w14:paraId="4C3FB1D6" w14:textId="69ECF4A0" w:rsidR="006631F6" w:rsidRDefault="006631F6" w:rsidP="00235B08">
      <w:pPr>
        <w:pStyle w:val="Listaszerbekezds"/>
        <w:numPr>
          <w:ilvl w:val="1"/>
          <w:numId w:val="16"/>
        </w:numPr>
      </w:pPr>
      <w:r>
        <w:t>Regisztráció e-mail cím és jelszó megadásával.</w:t>
      </w:r>
    </w:p>
    <w:p w14:paraId="18CEB4C0" w14:textId="0735CA9A" w:rsidR="006631F6" w:rsidRDefault="006631F6" w:rsidP="00235B08">
      <w:pPr>
        <w:pStyle w:val="Listaszerbekezds"/>
        <w:numPr>
          <w:ilvl w:val="1"/>
          <w:numId w:val="16"/>
        </w:numPr>
      </w:pPr>
      <w:r>
        <w:t>Biztonságos bejelentkezés (JWT token alapú hitelesítés).</w:t>
      </w:r>
    </w:p>
    <w:p w14:paraId="04FDACB5" w14:textId="74C9BED0" w:rsidR="006631F6" w:rsidRDefault="006631F6" w:rsidP="00235B08">
      <w:pPr>
        <w:pStyle w:val="Listaszerbekezds"/>
        <w:numPr>
          <w:ilvl w:val="1"/>
          <w:numId w:val="16"/>
        </w:numPr>
      </w:pPr>
      <w:r>
        <w:t>E-mail cím megerősítése és elfelejtett jelszó visszaállítása (külső e-mail szolgáltatóval).</w:t>
      </w:r>
    </w:p>
    <w:p w14:paraId="6A380E65" w14:textId="32E6288C" w:rsidR="006631F6" w:rsidRDefault="006631F6" w:rsidP="00235B08">
      <w:pPr>
        <w:pStyle w:val="Listaszerbekezds"/>
        <w:numPr>
          <w:ilvl w:val="1"/>
          <w:numId w:val="16"/>
        </w:numPr>
      </w:pPr>
      <w:r>
        <w:t>Felhasználói profil kezelése (név, életkor, nem, magasság, súly</w:t>
      </w:r>
      <w:r w:rsidR="0027121C">
        <w:t>, test zsír százalék, heti aktivitási szint kiválasztása</w:t>
      </w:r>
      <w:r w:rsidR="00157FB0">
        <w:t xml:space="preserve"> és a célsúly megadása</w:t>
      </w:r>
      <w:r>
        <w:t>).</w:t>
      </w:r>
    </w:p>
    <w:p w14:paraId="7D3EAD23" w14:textId="234C6DAE" w:rsidR="00B13B7D" w:rsidRDefault="00B13B7D" w:rsidP="00235B08">
      <w:pPr>
        <w:pStyle w:val="Listaszerbekezds"/>
        <w:numPr>
          <w:ilvl w:val="0"/>
          <w:numId w:val="16"/>
        </w:numPr>
      </w:pPr>
      <w:r>
        <w:t>Aktivitás</w:t>
      </w:r>
      <w:r w:rsidR="00561EFA">
        <w:t xml:space="preserve"> </w:t>
      </w:r>
      <w:r>
        <w:t>követés:</w:t>
      </w:r>
    </w:p>
    <w:p w14:paraId="46187AA9" w14:textId="22CF127B" w:rsidR="00561EFA" w:rsidRDefault="00561EFA" w:rsidP="00235B08">
      <w:pPr>
        <w:pStyle w:val="Listaszerbekezds"/>
        <w:numPr>
          <w:ilvl w:val="1"/>
          <w:numId w:val="16"/>
        </w:numPr>
      </w:pPr>
      <w:r>
        <w:t>Új aktivitás (Activitycatalog) felv</w:t>
      </w:r>
      <w:r w:rsidR="00124512">
        <w:t>itele (aktivitás neve, kalória és a hozzá tartozó időegység</w:t>
      </w:r>
      <w:r>
        <w:t>).</w:t>
      </w:r>
    </w:p>
    <w:p w14:paraId="1B1BE3A0" w14:textId="131DA273" w:rsidR="00E30398" w:rsidRDefault="00E30398" w:rsidP="00235B08">
      <w:pPr>
        <w:pStyle w:val="Listaszerbekezds"/>
        <w:numPr>
          <w:ilvl w:val="1"/>
          <w:numId w:val="16"/>
        </w:numPr>
      </w:pPr>
      <w:r>
        <w:t>Aktivitás listázása, szerkesztése és törlése.</w:t>
      </w:r>
    </w:p>
    <w:p w14:paraId="0816B6F5" w14:textId="57D2A14B" w:rsidR="006631F6" w:rsidRDefault="006631F6" w:rsidP="00235B08">
      <w:pPr>
        <w:pStyle w:val="Listaszerbekezds"/>
        <w:numPr>
          <w:ilvl w:val="0"/>
          <w:numId w:val="16"/>
        </w:numPr>
      </w:pPr>
      <w:r>
        <w:t>Ételek és Receptek kezelése:</w:t>
      </w:r>
    </w:p>
    <w:p w14:paraId="39918D66" w14:textId="624346DC" w:rsidR="006631F6" w:rsidRDefault="006631F6" w:rsidP="00235B08">
      <w:pPr>
        <w:pStyle w:val="Listaszerbekezds"/>
        <w:numPr>
          <w:ilvl w:val="1"/>
          <w:numId w:val="16"/>
        </w:numPr>
      </w:pPr>
      <w:r>
        <w:t>Új alapanyagok (Food) felvitele tápérték adatokkal (</w:t>
      </w:r>
      <w:r w:rsidR="00EE5DF7">
        <w:t xml:space="preserve">étel neve és tömege grammban, </w:t>
      </w:r>
      <w:r>
        <w:t>kalória, makrók</w:t>
      </w:r>
      <w:r w:rsidR="00EE5DF7">
        <w:t>,</w:t>
      </w:r>
      <w:r>
        <w:t>).</w:t>
      </w:r>
    </w:p>
    <w:p w14:paraId="7DD9C617" w14:textId="77C9B916" w:rsidR="006631F6" w:rsidRDefault="006631F6" w:rsidP="00235B08">
      <w:pPr>
        <w:pStyle w:val="Listaszerbekezds"/>
        <w:numPr>
          <w:ilvl w:val="1"/>
          <w:numId w:val="16"/>
        </w:numPr>
      </w:pPr>
      <w:r>
        <w:t>Komplex receptek (Recipe) összeállítása több alapanyagból, ahol a rendszer automatikusan kiszámolja az összesített tápértéket.</w:t>
      </w:r>
    </w:p>
    <w:p w14:paraId="5DD0A74B" w14:textId="234A508A" w:rsidR="00841F6F" w:rsidRDefault="006631F6" w:rsidP="00235B08">
      <w:pPr>
        <w:pStyle w:val="Listaszerbekezds"/>
        <w:numPr>
          <w:ilvl w:val="1"/>
          <w:numId w:val="16"/>
        </w:numPr>
      </w:pPr>
      <w:r>
        <w:t>Saját ételek és receptek listázása, szerkesztése és törlése.</w:t>
      </w:r>
    </w:p>
    <w:p w14:paraId="5BCEFC7E" w14:textId="4DAA88D2" w:rsidR="006631F6" w:rsidRDefault="006631F6" w:rsidP="00235B08">
      <w:pPr>
        <w:pStyle w:val="Listaszerbekezds"/>
        <w:numPr>
          <w:ilvl w:val="0"/>
          <w:numId w:val="16"/>
        </w:numPr>
      </w:pPr>
      <w:r>
        <w:t>Naplózás (Daily Note):</w:t>
      </w:r>
    </w:p>
    <w:p w14:paraId="224FC8AB" w14:textId="1FCAFB58" w:rsidR="00841F6F" w:rsidRDefault="00841F6F" w:rsidP="00235B08">
      <w:pPr>
        <w:pStyle w:val="Listaszerbekezds"/>
        <w:numPr>
          <w:ilvl w:val="1"/>
          <w:numId w:val="16"/>
        </w:numPr>
      </w:pPr>
      <w:r>
        <w:t>Gyorskeresés az ételek és receptek között név alapján</w:t>
      </w:r>
    </w:p>
    <w:p w14:paraId="1897DA32" w14:textId="3FB932A6" w:rsidR="006631F6" w:rsidRDefault="006631F6" w:rsidP="00235B08">
      <w:pPr>
        <w:pStyle w:val="Listaszerbekezds"/>
        <w:numPr>
          <w:ilvl w:val="1"/>
          <w:numId w:val="16"/>
        </w:numPr>
      </w:pPr>
      <w:r>
        <w:t>Napi étkezések rögzítése étkezéstípusonként (pl. reggeli, ebéd).</w:t>
      </w:r>
    </w:p>
    <w:p w14:paraId="09A3BEC4" w14:textId="77777777" w:rsidR="00841F6F" w:rsidRDefault="00841F6F" w:rsidP="00235B08">
      <w:pPr>
        <w:pStyle w:val="Listaszerbekezds"/>
        <w:numPr>
          <w:ilvl w:val="1"/>
          <w:numId w:val="16"/>
        </w:numPr>
      </w:pPr>
      <w:r w:rsidRPr="00841F6F">
        <w:lastRenderedPageBreak/>
        <w:t xml:space="preserve">A kiválasztott ételek/receptek hozzáadása a naplóhoz a fogyasztott mennyiség megadásával. </w:t>
      </w:r>
    </w:p>
    <w:p w14:paraId="4A975089" w14:textId="77777777" w:rsidR="00841F6F" w:rsidRDefault="00841F6F" w:rsidP="00235B08">
      <w:pPr>
        <w:pStyle w:val="Listaszerbekezds"/>
        <w:numPr>
          <w:ilvl w:val="1"/>
          <w:numId w:val="16"/>
        </w:numPr>
      </w:pPr>
      <w:r w:rsidRPr="00841F6F">
        <w:t xml:space="preserve">Aktuális napi testsúly rögzítése. </w:t>
      </w:r>
    </w:p>
    <w:p w14:paraId="6CDD5480" w14:textId="281FDB84" w:rsidR="00841F6F" w:rsidRDefault="00841F6F" w:rsidP="00235B08">
      <w:pPr>
        <w:pStyle w:val="Listaszerbekezds"/>
        <w:numPr>
          <w:ilvl w:val="1"/>
          <w:numId w:val="16"/>
        </w:numPr>
      </w:pPr>
      <w:r>
        <w:t xml:space="preserve">A napi bevitel (kalória, makrók) valós idejű összesítése és vizuális összevetése a beállított céllal. </w:t>
      </w:r>
    </w:p>
    <w:p w14:paraId="69351CC9" w14:textId="6B52AF3A" w:rsidR="00E30398" w:rsidRDefault="00E30398" w:rsidP="00235B08">
      <w:pPr>
        <w:pStyle w:val="Listaszerbekezds"/>
        <w:numPr>
          <w:ilvl w:val="1"/>
          <w:numId w:val="16"/>
        </w:numPr>
      </w:pPr>
      <w:r>
        <w:t>Mozgásf</w:t>
      </w:r>
      <w:r w:rsidR="000220A1">
        <w:t>ormák kiválasztása katalógusból és a hozzá tartozó időegység megadása</w:t>
      </w:r>
    </w:p>
    <w:p w14:paraId="72FE18B0" w14:textId="2D3BD265" w:rsidR="006631F6" w:rsidRDefault="006631F6" w:rsidP="00235B08">
      <w:pPr>
        <w:pStyle w:val="Listaszerbekezds"/>
        <w:numPr>
          <w:ilvl w:val="0"/>
          <w:numId w:val="16"/>
        </w:numPr>
      </w:pPr>
      <w:r>
        <w:t>Statisztika és Vizualizáció:</w:t>
      </w:r>
    </w:p>
    <w:p w14:paraId="55E7E6EA" w14:textId="77777777" w:rsidR="00841F6F" w:rsidRDefault="00841F6F" w:rsidP="00235B08">
      <w:pPr>
        <w:pStyle w:val="Listaszerbekezds"/>
        <w:numPr>
          <w:ilvl w:val="1"/>
          <w:numId w:val="16"/>
        </w:numPr>
      </w:pPr>
      <w:r>
        <w:t>Naptár funkció a korábbi napok adatainak visszakeresésére.</w:t>
      </w:r>
    </w:p>
    <w:p w14:paraId="06545533" w14:textId="53E6BCDA" w:rsidR="00841F6F" w:rsidRDefault="00841F6F" w:rsidP="00235B08">
      <w:pPr>
        <w:pStyle w:val="Listaszerbekezds"/>
        <w:numPr>
          <w:ilvl w:val="1"/>
          <w:numId w:val="16"/>
        </w:numPr>
      </w:pPr>
      <w:r>
        <w:t>A testsúly alakulásának grafikonos megjelenítése az idő függvényében.</w:t>
      </w:r>
    </w:p>
    <w:p w14:paraId="19929EF2" w14:textId="75B0FE81" w:rsidR="006631F6" w:rsidRDefault="006631F6" w:rsidP="008414CF">
      <w:pPr>
        <w:pStyle w:val="Cmsor2"/>
      </w:pPr>
      <w:bookmarkStart w:id="53" w:name="_Toc215525451"/>
      <w:r>
        <w:t>Nem-funkcionális követelmények</w:t>
      </w:r>
      <w:bookmarkEnd w:id="53"/>
    </w:p>
    <w:p w14:paraId="75FA4F7F" w14:textId="2DB1D537" w:rsidR="006631F6" w:rsidRDefault="006631F6" w:rsidP="008414CF">
      <w:r>
        <w:t>A rendszerrel szemben támasztott minőségi követelményeket</w:t>
      </w:r>
      <w:r w:rsidR="008414CF">
        <w:t xml:space="preserve"> az alábbiakban határoztam meg:</w:t>
      </w:r>
    </w:p>
    <w:p w14:paraId="14635A64" w14:textId="3A1ACAE5" w:rsidR="006631F6" w:rsidRDefault="006631F6" w:rsidP="00235B08">
      <w:pPr>
        <w:pStyle w:val="Listaszerbekezds"/>
        <w:numPr>
          <w:ilvl w:val="0"/>
          <w:numId w:val="17"/>
        </w:numPr>
      </w:pPr>
      <w:r>
        <w:t>Biztonság: A jelszavakat nem olvasható formában, hanem hash-elve tárolom az adatbázisban (ASP.NET Identity). A kommunikáció a kliens és a szerver között HTTPS csatornán zajlik, a végpontokat pedig hitelesítés védi.</w:t>
      </w:r>
    </w:p>
    <w:p w14:paraId="14796D0D" w14:textId="3D8818C5" w:rsidR="006631F6" w:rsidRDefault="006631F6" w:rsidP="00235B08">
      <w:pPr>
        <w:pStyle w:val="Listaszerbekezds"/>
        <w:numPr>
          <w:ilvl w:val="0"/>
          <w:numId w:val="17"/>
        </w:numPr>
      </w:pPr>
      <w:r>
        <w:t>Teljesítmény: Az alkalmazásnak gyors válaszidőt kell biztosítania. Ennek érdekében aszinkron adatbázis-műveleteket és kliensoldali renderelést (SPA) alkalmaztam.</w:t>
      </w:r>
    </w:p>
    <w:p w14:paraId="27FFB785" w14:textId="0538BC57" w:rsidR="006631F6" w:rsidRDefault="006631F6" w:rsidP="00235B08">
      <w:pPr>
        <w:pStyle w:val="Listaszerbekezds"/>
        <w:numPr>
          <w:ilvl w:val="0"/>
          <w:numId w:val="17"/>
        </w:numPr>
      </w:pPr>
      <w:r>
        <w:t>Használhatóság: A felületnek reszponzívnak kell lennie, hogy asztali számítógépen és mobil eszközön is kényelmesen használható legyen. Ezt a Bootstrap keretrendszerrel biztosítottam.</w:t>
      </w:r>
    </w:p>
    <w:p w14:paraId="0C34623C" w14:textId="2E6CFDD3" w:rsidR="006631F6" w:rsidRDefault="006631F6" w:rsidP="00130757">
      <w:pPr>
        <w:pStyle w:val="Listaszerbekezds"/>
        <w:numPr>
          <w:ilvl w:val="0"/>
          <w:numId w:val="17"/>
        </w:numPr>
      </w:pPr>
      <w:r>
        <w:t>Skálázhatóság: A többrétegű architektúra (Layered Architecture) lehetővé teszi a rendszer későbbi bővítését új funkciókkal anélkül, hogy a meglévő kódot újra kellene írni.</w:t>
      </w:r>
    </w:p>
    <w:p w14:paraId="50A95C21" w14:textId="7E11A7A8" w:rsidR="006631F6" w:rsidRDefault="006631F6" w:rsidP="008414CF">
      <w:pPr>
        <w:pStyle w:val="Cmsor2"/>
      </w:pPr>
      <w:bookmarkStart w:id="54" w:name="_Toc215525452"/>
      <w:r>
        <w:t>Szerepkörök és használati esetek</w:t>
      </w:r>
      <w:bookmarkEnd w:id="54"/>
    </w:p>
    <w:p w14:paraId="1A70663D" w14:textId="12C4CB5D" w:rsidR="006631F6" w:rsidRDefault="00B17973" w:rsidP="008414CF">
      <w:r w:rsidRPr="00B17973">
        <w:t>A rendszerben a jelenlegi megvalósításban két fő szerepkört különböztettem meg:</w:t>
      </w:r>
    </w:p>
    <w:p w14:paraId="06F136E0" w14:textId="1A9419EB" w:rsidR="006631F6" w:rsidRDefault="006631F6" w:rsidP="00235B08">
      <w:pPr>
        <w:pStyle w:val="Listaszerbekezds"/>
        <w:numPr>
          <w:ilvl w:val="0"/>
          <w:numId w:val="18"/>
        </w:numPr>
        <w:ind w:left="720"/>
      </w:pPr>
      <w:r>
        <w:lastRenderedPageBreak/>
        <w:t>Vendég (Guest): Nem regisztrált láto</w:t>
      </w:r>
      <w:r w:rsidR="003B07AB">
        <w:t xml:space="preserve">gató. Jogosultsága korlátozott, </w:t>
      </w:r>
      <w:r>
        <w:t>a kezdőoldalt</w:t>
      </w:r>
      <w:r w:rsidR="003B07AB">
        <w:t xml:space="preserve"> (Food)</w:t>
      </w:r>
      <w:r>
        <w:t>,</w:t>
      </w:r>
      <w:r w:rsidR="003B07AB">
        <w:t xml:space="preserve"> az Aktivitásoldalt (Activitycatalog), a Recepteket (Recipes), továbbá</w:t>
      </w:r>
      <w:r>
        <w:t xml:space="preserve"> a regisztrációt és a bejelentkezést éri el.</w:t>
      </w:r>
    </w:p>
    <w:p w14:paraId="72F8680E" w14:textId="4B751F1C" w:rsidR="00C71B85" w:rsidRDefault="00C71B85" w:rsidP="00235B08">
      <w:pPr>
        <w:pStyle w:val="Listaszerbekezds"/>
        <w:numPr>
          <w:ilvl w:val="0"/>
          <w:numId w:val="18"/>
        </w:numPr>
        <w:ind w:left="720"/>
      </w:pPr>
      <w:r w:rsidRPr="00FF7CE4"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29099425" wp14:editId="6218A7DB">
            <wp:simplePos x="0" y="0"/>
            <wp:positionH relativeFrom="margin">
              <wp:align>center</wp:align>
            </wp:positionH>
            <wp:positionV relativeFrom="paragraph">
              <wp:posOffset>1138555</wp:posOffset>
            </wp:positionV>
            <wp:extent cx="5400040" cy="5472430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31F6">
        <w:t>Regisztrált felhasználó (Member): Bejelentkezett felhasználó, aki hozzáfér a rendszer teljes funkcionalitásához</w:t>
      </w:r>
      <w:r w:rsidR="008212A0">
        <w:t>:</w:t>
      </w:r>
      <w:r w:rsidR="006631F6">
        <w:t xml:space="preserve"> </w:t>
      </w:r>
      <w:r w:rsidR="008212A0">
        <w:t>vezetheti a naplóját, létrehozhat saját ételeket és recepteket, továbbá sport tevékenységeket, valamint követheti a súlyának alakulását</w:t>
      </w:r>
      <w:r w:rsidR="00EB21D6">
        <w:t xml:space="preserve"> és menedzselheti a profilját a céljának megfelelően</w:t>
      </w:r>
      <w:r w:rsidR="008212A0">
        <w:t>.</w:t>
      </w:r>
    </w:p>
    <w:p w14:paraId="53E2EDC3" w14:textId="78F49C79" w:rsidR="00A90A87" w:rsidRDefault="00C71B85" w:rsidP="000973A0">
      <w:pPr>
        <w:pStyle w:val="Kpalrs"/>
      </w:pPr>
      <w:r>
        <w:fldChar w:fldCharType="begin"/>
      </w:r>
      <w:r>
        <w:instrText xml:space="preserve"> SEQ ábra \* ARABIC \s 0 </w:instrText>
      </w:r>
      <w:r>
        <w:fldChar w:fldCharType="separate"/>
      </w:r>
      <w:r w:rsidR="000972D4">
        <w:rPr>
          <w:noProof/>
        </w:rPr>
        <w:t>3</w:t>
      </w:r>
      <w:r>
        <w:rPr>
          <w:noProof/>
        </w:rPr>
        <w:fldChar w:fldCharType="end"/>
      </w:r>
      <w:r>
        <w:t>. ábra Use Case diagram</w:t>
      </w:r>
    </w:p>
    <w:p w14:paraId="2E708C8C" w14:textId="1C5C3409" w:rsidR="006631F6" w:rsidRDefault="00A90A87" w:rsidP="008414CF">
      <w:r w:rsidRPr="00A90A87">
        <w:t xml:space="preserve"> </w:t>
      </w:r>
      <w:r w:rsidR="006631F6">
        <w:t xml:space="preserve">A legfontosabb használati eset, a "Napi naplózás" folyamata a következőképpen néz ki: a felhasználó kiválasztja az adott napot, majd az étkezés típusát (pl. Ebéd). A kereső segítségével kiválaszt egy ételt vagy receptet, megadja a mennyiséget, és menti a </w:t>
      </w:r>
      <w:r w:rsidR="006631F6">
        <w:lastRenderedPageBreak/>
        <w:t>bejegyzést. A rendszer ezt követően azonnal fri</w:t>
      </w:r>
      <w:r w:rsidR="008414CF">
        <w:t>ssíti a napi összesítő sávokat</w:t>
      </w:r>
      <w:r w:rsidR="008414CF" w:rsidRPr="0032288A">
        <w:t>.</w:t>
      </w:r>
      <w:r w:rsidR="005657AB" w:rsidRPr="0032288A">
        <w:t xml:space="preserve"> </w:t>
      </w:r>
      <w:r w:rsidR="006E3265" w:rsidRPr="0032288A">
        <w:t>M</w:t>
      </w:r>
      <w:r w:rsidR="005657AB" w:rsidRPr="0032288A">
        <w:t xml:space="preserve">egadhatja </w:t>
      </w:r>
      <w:r w:rsidR="006E3265" w:rsidRPr="0032288A">
        <w:t xml:space="preserve">ezen túlmenően </w:t>
      </w:r>
      <w:r w:rsidR="005657AB" w:rsidRPr="0032288A">
        <w:t>a napi aktivitását és aznapi testsúlyát is a felhasználó.</w:t>
      </w:r>
    </w:p>
    <w:p w14:paraId="2ECCB4F8" w14:textId="4E1C5EDA" w:rsidR="006631F6" w:rsidRDefault="006631F6" w:rsidP="008414CF">
      <w:pPr>
        <w:pStyle w:val="Cmsor2"/>
      </w:pPr>
      <w:r>
        <w:t xml:space="preserve"> </w:t>
      </w:r>
      <w:bookmarkStart w:id="55" w:name="_Toc215525453"/>
      <w:r>
        <w:t>Rendszerarchitektúra</w:t>
      </w:r>
      <w:bookmarkEnd w:id="55"/>
    </w:p>
    <w:p w14:paraId="153A0430" w14:textId="268103A5" w:rsidR="006631F6" w:rsidRDefault="006631F6" w:rsidP="001F50D4">
      <w:r>
        <w:t>A rendszert a modern webes fejlesztésben elterjedt kliens-szerver architektúrára építettem. A megoldás két fizikailag és logikailag is elkülö</w:t>
      </w:r>
      <w:r w:rsidR="008414CF">
        <w:t>nülő komponensből áll:</w:t>
      </w:r>
    </w:p>
    <w:p w14:paraId="623E499B" w14:textId="51E553A8" w:rsidR="006631F6" w:rsidRDefault="006631F6" w:rsidP="00235B08">
      <w:pPr>
        <w:pStyle w:val="Listaszerbekezds"/>
        <w:numPr>
          <w:ilvl w:val="0"/>
          <w:numId w:val="40"/>
        </w:numPr>
      </w:pPr>
      <w:r>
        <w:t>Frontend (Kliens): Egy Angular alapú egyoldalas alkalmazás (SPA), amely a felhasználó böngészőjében fut. Feladata a felhasználói interakciók kezelése és az adatok megjelenítése.</w:t>
      </w:r>
    </w:p>
    <w:p w14:paraId="6C9DE2AD" w14:textId="29649D03" w:rsidR="006631F6" w:rsidRDefault="006631F6" w:rsidP="00235B08">
      <w:pPr>
        <w:pStyle w:val="Listaszerbekezds"/>
        <w:numPr>
          <w:ilvl w:val="0"/>
          <w:numId w:val="40"/>
        </w:numPr>
      </w:pPr>
      <w:r>
        <w:t>Backend (Szerver): Egy ASP.NET Core Web API, amely az üzleti logikát valósítja meg, és kapcsolatot tart az adatbázissal.</w:t>
      </w:r>
    </w:p>
    <w:p w14:paraId="13E84A65" w14:textId="42628B2B" w:rsidR="00BE10DB" w:rsidRDefault="00BE10DB" w:rsidP="00235B08">
      <w:pPr>
        <w:pStyle w:val="Listaszerbekezds"/>
        <w:numPr>
          <w:ilvl w:val="0"/>
          <w:numId w:val="40"/>
        </w:numPr>
      </w:pPr>
      <w:r w:rsidRPr="00BE10DB">
        <w:t xml:space="preserve">Külső szolgáltatások (3rd Party Services): A regisztrációs folyamat és a biztonságos jelszókezelés támogatására a rendszer egy külső e-mail küldő szolgáltatást (Mailjet) integrál. Ez a komponens nem része a belső hálózatnak, a backend </w:t>
      </w:r>
      <w:r w:rsidR="006E3265">
        <w:t xml:space="preserve"> </w:t>
      </w:r>
      <w:r w:rsidRPr="00BE10DB">
        <w:t>REST API</w:t>
      </w:r>
      <w:r w:rsidR="006E3265">
        <w:t xml:space="preserve"> </w:t>
      </w:r>
      <w:r w:rsidRPr="00BE10DB">
        <w:t xml:space="preserve"> hívásokon </w:t>
      </w:r>
      <w:r w:rsidR="006E3265">
        <w:t xml:space="preserve"> </w:t>
      </w:r>
      <w:r w:rsidRPr="00BE10DB">
        <w:t xml:space="preserve">keresztül </w:t>
      </w:r>
      <w:r w:rsidR="006E3265">
        <w:t xml:space="preserve"> </w:t>
      </w:r>
      <w:r w:rsidRPr="00BE10DB">
        <w:t xml:space="preserve">kommunikál </w:t>
      </w:r>
      <w:r w:rsidR="006E3265">
        <w:t xml:space="preserve"> </w:t>
      </w:r>
      <w:r w:rsidRPr="00BE10DB">
        <w:t>vele</w:t>
      </w:r>
      <w:r w:rsidR="006E3265">
        <w:t xml:space="preserve"> </w:t>
      </w:r>
      <w:r w:rsidRPr="00BE10DB">
        <w:t xml:space="preserve"> a tranzakcionális e-mailek kiküldéséhez.</w:t>
      </w:r>
    </w:p>
    <w:p w14:paraId="312C3DC5" w14:textId="71558D34" w:rsidR="006631F6" w:rsidRDefault="006631F6" w:rsidP="00C71B85">
      <w:r>
        <w:t>A két réteg között a kommunikáció REST (Representational State Transfer) alapú HTTP kérésekkel történik, JSON adatformátumban. Ez a laza csatolás biztosítja, hogy a kliens és a szerver egymástól függetlenül fejleszthető legyen.</w:t>
      </w:r>
    </w:p>
    <w:p w14:paraId="081897AA" w14:textId="77777777" w:rsidR="00C71B85" w:rsidRDefault="00FF7CE4" w:rsidP="00C71B85">
      <w:pPr>
        <w:pStyle w:val="Kp"/>
      </w:pPr>
      <w:r w:rsidRPr="00FF7CE4">
        <w:rPr>
          <w:noProof/>
          <w:lang w:eastAsia="hu-HU"/>
        </w:rPr>
        <w:drawing>
          <wp:inline distT="0" distB="0" distL="0" distR="0" wp14:anchorId="28892FAB" wp14:editId="31F672E3">
            <wp:extent cx="3903677" cy="2602452"/>
            <wp:effectExtent l="0" t="0" r="1905" b="7620"/>
            <wp:docPr id="2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677" cy="26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CF77" w14:textId="7379E329" w:rsidR="006631F6" w:rsidRDefault="00C71B85" w:rsidP="000973A0">
      <w:pPr>
        <w:pStyle w:val="Kpalrs"/>
      </w:pPr>
      <w:r>
        <w:fldChar w:fldCharType="begin"/>
      </w:r>
      <w:r>
        <w:instrText xml:space="preserve"> SEQ ábra \* ARABIC \s 0 </w:instrText>
      </w:r>
      <w:r>
        <w:fldChar w:fldCharType="separate"/>
      </w:r>
      <w:r w:rsidR="000972D4">
        <w:rPr>
          <w:noProof/>
        </w:rPr>
        <w:t>4</w:t>
      </w:r>
      <w:r>
        <w:rPr>
          <w:noProof/>
        </w:rPr>
        <w:fldChar w:fldCharType="end"/>
      </w:r>
      <w:r>
        <w:t xml:space="preserve">. ábra </w:t>
      </w:r>
      <w:r w:rsidRPr="00DE61AE">
        <w:t>Rendszerarchitektúra</w:t>
      </w:r>
      <w:r>
        <w:t xml:space="preserve"> diagram</w:t>
      </w:r>
    </w:p>
    <w:p w14:paraId="0534CD9E" w14:textId="2EF924B1" w:rsidR="006631F6" w:rsidRDefault="006631F6" w:rsidP="008414CF">
      <w:pPr>
        <w:pStyle w:val="Cmsor2"/>
      </w:pPr>
      <w:bookmarkStart w:id="56" w:name="_Toc215525454"/>
      <w:r>
        <w:lastRenderedPageBreak/>
        <w:t>Adatbázis-tervezés</w:t>
      </w:r>
      <w:bookmarkEnd w:id="56"/>
    </w:p>
    <w:p w14:paraId="63986ADB" w14:textId="1D383286" w:rsidR="006631F6" w:rsidRDefault="006631F6" w:rsidP="008414CF">
      <w:r>
        <w:t xml:space="preserve">Az adatok tárolására relációs adatbázist terveztem (Microsoft SQL Server). A tervezés során a Code-First megközelítést alkalmaztam, azaz először a C# modellosztályokat (Models mappa) hoztam létre, és ebből generáltam le az adatbázis-sémát az Entity Framework </w:t>
      </w:r>
      <w:r w:rsidR="008414CF">
        <w:t>Core segítségével.</w:t>
      </w:r>
    </w:p>
    <w:p w14:paraId="113071A9" w14:textId="18A220D1" w:rsidR="006631F6" w:rsidRDefault="006631F6" w:rsidP="008414CF">
      <w:pPr>
        <w:ind w:firstLine="0"/>
      </w:pPr>
      <w:r>
        <w:t>A rendszer főbb entitásai és kapcsolatai:</w:t>
      </w:r>
    </w:p>
    <w:p w14:paraId="2FE4D1D7" w14:textId="037279AE" w:rsidR="006631F6" w:rsidRDefault="006631F6" w:rsidP="00235B08">
      <w:pPr>
        <w:pStyle w:val="Listaszerbekezds"/>
        <w:numPr>
          <w:ilvl w:val="0"/>
          <w:numId w:val="41"/>
        </w:numPr>
      </w:pPr>
      <w:r>
        <w:t>User: A központi entitás, amelyhez minden személyes adat (naplók, receptek) kapcsolódik.</w:t>
      </w:r>
    </w:p>
    <w:p w14:paraId="122973A9" w14:textId="0847D9F6" w:rsidR="00C71B85" w:rsidRDefault="00C71B85" w:rsidP="00235B08">
      <w:pPr>
        <w:pStyle w:val="Listaszerbekezds"/>
        <w:numPr>
          <w:ilvl w:val="0"/>
          <w:numId w:val="41"/>
        </w:numPr>
      </w:pPr>
      <w:r>
        <w:t>DailyNote (Napi napló): A naplózás gerince. A kapcsolatokat úgy alakítottam ki, hogy egy DailyNote-hoz tets</w:t>
      </w:r>
      <w:r w:rsidR="00697E28">
        <w:t>zőleges számú étkezés (MealEntries</w:t>
      </w:r>
      <w:r>
        <w:t>) és sporttevékenység (UserActivity) tartozhasson (1:N kapcsolat). Ez teszi lehetővé, hogy a felhasználó egy napon belül több különböző mozgásformát (pl. futás, konditerem) is rögzíthessen.</w:t>
      </w:r>
    </w:p>
    <w:p w14:paraId="48AA9AC9" w14:textId="76719E90" w:rsidR="00C71B85" w:rsidRDefault="00AD214C" w:rsidP="00235B08">
      <w:pPr>
        <w:pStyle w:val="Listaszerbekezds"/>
        <w:numPr>
          <w:ilvl w:val="0"/>
          <w:numId w:val="41"/>
        </w:numPr>
      </w:pPr>
      <w:r>
        <w:t>MealEntries</w:t>
      </w:r>
      <w:r w:rsidR="00C71B85">
        <w:t xml:space="preserve"> (Étkezés): Az étkezéseket úgy modelleztem, hogy azok ne csak egyetlen elemet tartalmazhassanak. A MealFoods és MealRecipes kapcsolótáblák segítségével egyetlen étkezéshez (pl. Ebéd) több különböző étel és recept is hozzárendelhető.</w:t>
      </w:r>
    </w:p>
    <w:p w14:paraId="106437EC" w14:textId="1BFD15F7" w:rsidR="006631F6" w:rsidRDefault="00C71B85" w:rsidP="00130757">
      <w:pPr>
        <w:pStyle w:val="Kp"/>
      </w:pPr>
      <w:r>
        <w:t>Recipe és Food: A receptek és az ételek közötti kapcsolatot egy dedikált kapcsolótáblával (RecipeFoods) valósítottam meg. Mivel egy recept számos alapanyagból állhat, és egy alapanyag (pl. tojás) számtalan receptben szerepelhet,</w:t>
      </w:r>
      <w:r w:rsidR="002E3477">
        <w:t xml:space="preserve"> </w:t>
      </w:r>
      <w:r>
        <w:t xml:space="preserve">itt </w:t>
      </w:r>
      <w:r>
        <w:lastRenderedPageBreak/>
        <w:t>több-a-többhöz (N:M) kapcsolatot definiáltam.</w:t>
      </w:r>
      <w:r w:rsidR="00543570" w:rsidRPr="00543570">
        <w:rPr>
          <w:noProof/>
          <w:lang w:eastAsia="hu-HU"/>
        </w:rPr>
        <w:drawing>
          <wp:inline distT="0" distB="0" distL="0" distR="0" wp14:anchorId="73E2E247" wp14:editId="4A54D787">
            <wp:extent cx="5400040" cy="4382770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7102" w14:textId="36A4DCC5" w:rsidR="00DE61AE" w:rsidRDefault="00DE61AE" w:rsidP="000973A0">
      <w:pPr>
        <w:pStyle w:val="Kpalrs"/>
      </w:pPr>
      <w:r>
        <w:t xml:space="preserve">5. ábra </w:t>
      </w:r>
      <w:r w:rsidR="005716B3">
        <w:t>A megvalósított rendszer Entitás-kapcsolat (ER) diagramja</w:t>
      </w:r>
    </w:p>
    <w:p w14:paraId="6FC219C5" w14:textId="5E38FAF7" w:rsidR="006631F6" w:rsidRDefault="006631F6" w:rsidP="008414CF">
      <w:pPr>
        <w:pStyle w:val="Cmsor2"/>
      </w:pPr>
      <w:bookmarkStart w:id="57" w:name="_Toc215525455"/>
      <w:r>
        <w:t>Fejlesztési környezet és eszközök</w:t>
      </w:r>
      <w:bookmarkEnd w:id="57"/>
    </w:p>
    <w:p w14:paraId="0955B155" w14:textId="04638DE3" w:rsidR="00CF6896" w:rsidRPr="00CF6896" w:rsidRDefault="006631F6" w:rsidP="006631F6">
      <w:r>
        <w:t>A fejlesztés során a verziókezelést Git rendszerrel oldottam meg, a forráskódot pedig a GitHub felhőszolgáltatásban tároltam. Ez lehetővé tette a változások nyomon követését és a biztonsági mentést. A fejlesztői környezetként a Visual Studio (backend) és a Visual Studio Code (frontend) integrált fejlesztői környezeteket használtam, amelyek hatékony hibakeresési és kódkiegészítési funkciókkal támogatták a munkámat.</w:t>
      </w:r>
    </w:p>
    <w:p w14:paraId="46F01E8D" w14:textId="1BA10949" w:rsidR="00CF6896" w:rsidRDefault="00CF6896" w:rsidP="00A46230">
      <w:pPr>
        <w:pStyle w:val="Cmsor1"/>
      </w:pPr>
      <w:bookmarkStart w:id="58" w:name="_Toc215525456"/>
      <w:r>
        <w:lastRenderedPageBreak/>
        <w:t>Önálló munka bemutatása</w:t>
      </w:r>
      <w:bookmarkEnd w:id="58"/>
    </w:p>
    <w:p w14:paraId="0BEE0313" w14:textId="7B58939B" w:rsidR="00861479" w:rsidRPr="00861479" w:rsidRDefault="00861479" w:rsidP="00861479">
      <w:r w:rsidRPr="00861479">
        <w:t>A diplomaterv legfontosabb részeként ebben a fejezetben ismertetem az általam fejlesztett webalkalmazás konkrét megvalósítását. Részletezem a tervezési döntéseimet, az adatbázis felépítését, valamint a szerver- és kliensoldali üzleti logika implementációját.</w:t>
      </w:r>
    </w:p>
    <w:p w14:paraId="13D27F52" w14:textId="20449D32" w:rsidR="00CF6896" w:rsidRDefault="00CF6896" w:rsidP="00A46230">
      <w:pPr>
        <w:pStyle w:val="Cmsor2"/>
      </w:pPr>
      <w:bookmarkStart w:id="59" w:name="_Toc215525457"/>
      <w:r>
        <w:t>Rendszertervezés és Adatmodell</w:t>
      </w:r>
      <w:bookmarkEnd w:id="59"/>
      <w:r>
        <w:t xml:space="preserve"> </w:t>
      </w:r>
    </w:p>
    <w:p w14:paraId="67F9C71F" w14:textId="12793738" w:rsidR="00861479" w:rsidRPr="00861479" w:rsidRDefault="00861479" w:rsidP="00861479">
      <w:r w:rsidRPr="00861479">
        <w:t>A fejlesztés első lépéseként az adatok szerkezetét és a rendszer alapvető működési logikáját definiáltam. Mivel az alkalmazás központi eleme a táplálkozási adatok és a felhasználói naplók pontos kezelése, elengedhetetlen volt egy robusztus és jól strukturált adatmodell kialakítása.</w:t>
      </w:r>
    </w:p>
    <w:p w14:paraId="1430A9AB" w14:textId="5E18F726" w:rsidR="00A46230" w:rsidRDefault="00CF6896" w:rsidP="00A46230">
      <w:pPr>
        <w:pStyle w:val="Cmsor3"/>
      </w:pPr>
      <w:r>
        <w:t xml:space="preserve"> </w:t>
      </w:r>
      <w:bookmarkStart w:id="60" w:name="_Toc215525458"/>
      <w:r>
        <w:t>Adatbázis koncepció</w:t>
      </w:r>
      <w:bookmarkEnd w:id="60"/>
    </w:p>
    <w:p w14:paraId="6449F9B8" w14:textId="77777777" w:rsidR="00861479" w:rsidRDefault="00CF6896" w:rsidP="00861479">
      <w:r>
        <w:t xml:space="preserve"> </w:t>
      </w:r>
      <w:r w:rsidR="00861479">
        <w:t>Az adatok perzisztens tárolására Microsoft SQL Server adatbázis-kezelőt választottam. A döntésemet az indokolta, hogy ez a technológia natívan integrálható a .NET ökoszisztémába, és kiváló teljesítményt nyújt a relációs adatok kezelésében.</w:t>
      </w:r>
    </w:p>
    <w:p w14:paraId="1DE1248E" w14:textId="3CBF215D" w:rsidR="00861479" w:rsidRDefault="00861479" w:rsidP="00861479">
      <w:r>
        <w:t>A fejlesztés során a Code-First megközelítést alkalmaztam az Entity Framework Core (EF Core) keretrendszer segítségével. Ez a módszer lehetővé tette számomra, hogy az adatbázis sémáját közvetlenül C# osztályokként (modellekként) definiáljam a kódban (HealthyAPI/Models), majd ezekből generáljam le az adatbázist.</w:t>
      </w:r>
    </w:p>
    <w:p w14:paraId="742F2969" w14:textId="3BB7E278" w:rsidR="00861479" w:rsidRDefault="00861479" w:rsidP="00861479">
      <w:pPr>
        <w:ind w:firstLine="0"/>
      </w:pPr>
      <w:r>
        <w:t>Ez a megközelítés számos előnnyel járt a munkám során:</w:t>
      </w:r>
    </w:p>
    <w:p w14:paraId="56466D1D" w14:textId="659D7826" w:rsidR="00861479" w:rsidRDefault="00861479" w:rsidP="00235B08">
      <w:pPr>
        <w:pStyle w:val="Listaszerbekezds"/>
        <w:numPr>
          <w:ilvl w:val="0"/>
          <w:numId w:val="19"/>
        </w:numPr>
      </w:pPr>
      <w:r>
        <w:t>Verziókövetés: Az adatbázis-séma változásait (Migrations) a kóddal együtt tudtam verzió</w:t>
      </w:r>
      <w:r w:rsidR="00F451C4">
        <w:t xml:space="preserve"> </w:t>
      </w:r>
      <w:r>
        <w:t>kezelni a Git rendszerben.</w:t>
      </w:r>
    </w:p>
    <w:p w14:paraId="0FACEF78" w14:textId="138D0F2F" w:rsidR="00861479" w:rsidRDefault="00861479" w:rsidP="00235B08">
      <w:pPr>
        <w:pStyle w:val="Listaszerbekezds"/>
        <w:numPr>
          <w:ilvl w:val="0"/>
          <w:numId w:val="19"/>
        </w:numPr>
      </w:pPr>
      <w:r>
        <w:t>Típusbiztonság: A C# nyelv szigorú típusossága már a kódolás során biztosította az adatok konzisztenciáját.</w:t>
      </w:r>
    </w:p>
    <w:p w14:paraId="33AAB664" w14:textId="77777777" w:rsidR="00861479" w:rsidRPr="00861479" w:rsidRDefault="00861479" w:rsidP="00235B08">
      <w:pPr>
        <w:pStyle w:val="Listaszerbekezds"/>
        <w:numPr>
          <w:ilvl w:val="0"/>
          <w:numId w:val="19"/>
        </w:numPr>
        <w:rPr>
          <w:b/>
          <w:bCs/>
        </w:rPr>
      </w:pPr>
      <w:r>
        <w:t>Gyorsaság: Nem kellett SQL szkripteket kézzel írnom, az EF Core automatikusan elvégezte a táblák és kapcsolatok létrehozását a DbContext konfigurációim alapján.</w:t>
      </w:r>
    </w:p>
    <w:p w14:paraId="18B78E7A" w14:textId="5905195C" w:rsidR="00A46230" w:rsidRPr="00861479" w:rsidRDefault="00CF6896" w:rsidP="00861479">
      <w:pPr>
        <w:pStyle w:val="Cmsor3"/>
      </w:pPr>
      <w:bookmarkStart w:id="61" w:name="_Toc215525459"/>
      <w:r w:rsidRPr="00861479">
        <w:lastRenderedPageBreak/>
        <w:t>Az Adatmodell részletezése:</w:t>
      </w:r>
      <w:bookmarkEnd w:id="61"/>
    </w:p>
    <w:p w14:paraId="41A48829" w14:textId="77777777" w:rsidR="00861479" w:rsidRPr="00861479" w:rsidRDefault="00861479" w:rsidP="00861479">
      <w:r w:rsidRPr="00861479">
        <w:t>Az alkalmazás adatmodelljét úgy terveztem meg, hogy az támogassa a felhasználók, ételek, receptek és a napi tevékenységek közötti komplex kapcsolatokat. A rendszer entitás-kapcsolat (ER) diagramját a 4.1. ábra szemlélteti.</w:t>
      </w:r>
    </w:p>
    <w:p w14:paraId="4CC72572" w14:textId="18B8E9F1" w:rsidR="00861479" w:rsidRDefault="00861479" w:rsidP="00861479">
      <w:pPr>
        <w:ind w:firstLine="0"/>
      </w:pPr>
      <w:r w:rsidRPr="00543570">
        <w:rPr>
          <w:noProof/>
          <w:lang w:eastAsia="hu-HU"/>
        </w:rPr>
        <w:drawing>
          <wp:inline distT="0" distB="0" distL="0" distR="0" wp14:anchorId="5B5CBBA7" wp14:editId="087C7B35">
            <wp:extent cx="5400040" cy="4382770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9341" w14:textId="7569AC6B" w:rsidR="002E316B" w:rsidRPr="00861479" w:rsidRDefault="002E316B" w:rsidP="000973A0">
      <w:pPr>
        <w:pStyle w:val="Kpalrs"/>
      </w:pPr>
      <w:r>
        <w:t>6. ábra A megvalósított rendszer Entitás-kapcsolat (ER) diagramja</w:t>
      </w:r>
    </w:p>
    <w:p w14:paraId="4E1526B1" w14:textId="5F96A44B" w:rsidR="00861479" w:rsidRPr="00861479" w:rsidRDefault="00861479" w:rsidP="00861479">
      <w:pPr>
        <w:ind w:firstLine="0"/>
      </w:pPr>
      <w:r w:rsidRPr="00861479">
        <w:t>A legfontosabb entitások és szerepük a rendszerben:</w:t>
      </w:r>
    </w:p>
    <w:p w14:paraId="18C4302C" w14:textId="2125D705" w:rsidR="00861479" w:rsidRPr="00861479" w:rsidRDefault="00861479" w:rsidP="00941815">
      <w:r w:rsidRPr="00861479">
        <w:t>User (Felhasználó): Ez a központi entitás, amely kiterjeszti az ASP.NET Identity alapértelmezett felhasználói modelljét. A HealthyAPI/Models/User.cs fájlban olyan egyedi tulajdonságokat definiáltam, mint az Age (kor), Height (magasság), Weight (jelenlegi súly)</w:t>
      </w:r>
      <w:r w:rsidR="00A82271">
        <w:t xml:space="preserve">, BodyFat (Testzsír), IsFamela (milyen nemű), ActivityMultiplier (heti aktivitás szint) </w:t>
      </w:r>
      <w:r w:rsidRPr="00861479">
        <w:t xml:space="preserve"> és a GoalWeight (célsúly). Itt tárolom a felhasználó napi makrotápanyag-céljait is (TargetCalorie, TargeProtein stb.), amelyeket a rendszer a regisztrációkor vagy a profil szerkesztésekor számol ki.</w:t>
      </w:r>
    </w:p>
    <w:p w14:paraId="69297F1D" w14:textId="421B4284" w:rsidR="00861479" w:rsidRPr="00861479" w:rsidRDefault="00861479" w:rsidP="00B31BBC">
      <w:r w:rsidRPr="00861479">
        <w:lastRenderedPageBreak/>
        <w:t>DailyNote (Napi napló): A naplózás gerince. Egy felhasználónak minden naphoz egyetlen DailyNote bejegyzése tartozhat. Ez az entitás tárolja az adott napra vonatkozó összesített értékeket (ActualCalorie, DailyWeight</w:t>
      </w:r>
      <w:r w:rsidR="00B31BBC">
        <w:t xml:space="preserve"> stb.</w:t>
      </w:r>
      <w:r w:rsidRPr="00861479">
        <w:t>) és a kapcsolatokat az étkezésekhez</w:t>
      </w:r>
      <w:r w:rsidR="00B31BBC">
        <w:t xml:space="preserve"> továbbá az aktivitáshoz</w:t>
      </w:r>
      <w:r w:rsidRPr="00861479">
        <w:t>.</w:t>
      </w:r>
    </w:p>
    <w:p w14:paraId="751ADEA7" w14:textId="67B6DFD8" w:rsidR="00861479" w:rsidRPr="00861479" w:rsidRDefault="000379CC" w:rsidP="00941815">
      <w:r>
        <w:t>MealEntries</w:t>
      </w:r>
      <w:r w:rsidR="00861479" w:rsidRPr="00861479">
        <w:t xml:space="preserve"> (Étkezés): A DailyNote alatt helyezkedik el, és az egyes napszakokat reprezentálja (pl. </w:t>
      </w:r>
      <w:r w:rsidR="009E4FED">
        <w:t>R</w:t>
      </w:r>
      <w:r w:rsidR="00861479" w:rsidRPr="009E4FED">
        <w:t xml:space="preserve">eggeli, </w:t>
      </w:r>
      <w:r w:rsidR="009E4FED">
        <w:t>E</w:t>
      </w:r>
      <w:r w:rsidR="00861479" w:rsidRPr="009E4FED">
        <w:t>béd).</w:t>
      </w:r>
      <w:r w:rsidR="00861479" w:rsidRPr="00861479">
        <w:t xml:space="preserve"> Egy naplóhoz több étkezés is tartozhat (1:N kapcsolat).</w:t>
      </w:r>
    </w:p>
    <w:p w14:paraId="06BE3A50" w14:textId="6E1F38B2" w:rsidR="00861479" w:rsidRPr="00861479" w:rsidRDefault="00861479" w:rsidP="00941815">
      <w:r w:rsidRPr="00861479">
        <w:t xml:space="preserve">Food (Étel) és Recipe (Recept): Az </w:t>
      </w:r>
      <w:r w:rsidR="004778BC">
        <w:t>ételeket</w:t>
      </w:r>
      <w:r w:rsidRPr="00861479">
        <w:t xml:space="preserve"> a Food entitás, az ezekből összeállított fogásokat a Recipe entitás reprezentálja. Mindkettő tartalmazza a tápérték adatokat (fehérje, zsír, szénhidrát, kalória).</w:t>
      </w:r>
    </w:p>
    <w:p w14:paraId="59A463EF" w14:textId="66F527E3" w:rsidR="00861479" w:rsidRDefault="00861479" w:rsidP="00941815">
      <w:r w:rsidRPr="00861479">
        <w:t>RecipeFoods (Recept-összetevők): Mivel egy recept több ételből állhat, és egy étel több receptben is szerepelhet, a Recipe és Food között N:M (sok-a-sokhoz) kapcsolat áll fenn. Ezt a RecipeFoods kapcsolótáblával oldottam meg, amely a mennyiséget (Quantity) is tárolja.</w:t>
      </w:r>
    </w:p>
    <w:p w14:paraId="275C8BE2" w14:textId="19F8B8B1" w:rsidR="00C72561" w:rsidRDefault="00C72561" w:rsidP="00941815">
      <w:r w:rsidRPr="00C72561">
        <w:t xml:space="preserve">MealFoods és MealRecipes (Étkezés-tételek): Hasonlóan a receptekhez, az egyes étkezések (MealEntry) tartalmát is kapcsolótáblákkal valósítottam meg. A MealFoods az egyszerű alapanyagokat, míg a MealRecipes a kész recepteket rendeli hozzá az adott étkezéshez, tárolva az elfogyasztott mennyiséget is. A kapcsolatot egy-a-többhöz (1:N) viszonyként alakítottam ki, ami lehetővé teszi, hogy egyetlen étkezéshez (pl. </w:t>
      </w:r>
      <w:r w:rsidR="001D287E" w:rsidRPr="001D287E">
        <w:t>E</w:t>
      </w:r>
      <w:r w:rsidRPr="001D287E">
        <w:t>béd</w:t>
      </w:r>
      <w:r w:rsidRPr="00C72561">
        <w:t>) tetszőleges számú ételt és receptet is rögzíthessen a felhasználó vegyesen (pl. egy kész recept mellé külön felvihet még egy gyümölcsöt is), a rendszer pedig ezeket egyetlen étkezésként kezeli és összegzi.</w:t>
      </w:r>
    </w:p>
    <w:p w14:paraId="38DE4F75" w14:textId="6DD88B15" w:rsidR="007A1B83" w:rsidRDefault="007A1B83" w:rsidP="00941815">
      <w:r w:rsidRPr="007A1B83">
        <w:t>MealTypes (Étkezéstípusok): Ez az entitás definiálja a választható étkezési kategóriákat (pl. Reggeli, Ebéd, Vacsora). A rendszert úgy terveztem, hogy egy naphoz (DailyNote) több étkezés (MealEntry) is tartozhasson, amelyek mindegyike hivatkozik egy-egy étkezéstípusra. Ez teszi lehetővé, hogy a felhasználó elkülönítve, kategóriánként rögzíthesse és követhesse nyomon a napi tápanyagbevitelét.</w:t>
      </w:r>
    </w:p>
    <w:p w14:paraId="66082699" w14:textId="4FB6C371" w:rsidR="00694A25" w:rsidRDefault="00FB0EBE" w:rsidP="00941815">
      <w:r w:rsidRPr="00FB0EBE">
        <w:t xml:space="preserve">UserActivity és ActivityCatalog (Aktivitások): A táplálkozás mellett a rendszer a sporttevékenységeket is kezeli. Az ActivityCatalog tartalmazza a választható mozgásformákat (és azok kalóriaégetési adatait). A UserActivity entitás kapcsolja össze ezeket a felhasználó napi naplójával (DailyNote). A kapcsolatot egy-a-többhöz (1:N) viszonyként modelleztem, ami biztosítja, hogy egy adott naphoz (DailyNote) tetszőleges </w:t>
      </w:r>
      <w:r w:rsidRPr="00FB0EBE">
        <w:lastRenderedPageBreak/>
        <w:t xml:space="preserve">számú, különböző tevékenységet is rögzíthessen a felhasználó (pl. külön </w:t>
      </w:r>
      <w:r>
        <w:t xml:space="preserve">egy </w:t>
      </w:r>
      <w:r w:rsidRPr="00FB0EBE">
        <w:t>futást és egy úszást), a rendszer pedig ezeket külön-külön tárolja, de az elégetett kalóriákat napiszinten összesíti.</w:t>
      </w:r>
      <w:r>
        <w:t xml:space="preserve"> </w:t>
      </w:r>
    </w:p>
    <w:p w14:paraId="32066494" w14:textId="3174A297" w:rsidR="00A46230" w:rsidRDefault="00CF6896" w:rsidP="00861479">
      <w:pPr>
        <w:pStyle w:val="Cmsor3"/>
      </w:pPr>
      <w:bookmarkStart w:id="62" w:name="_Toc215525460"/>
      <w:r>
        <w:t>DTO-k szerepe</w:t>
      </w:r>
      <w:bookmarkEnd w:id="62"/>
    </w:p>
    <w:p w14:paraId="44D76F63" w14:textId="628E3AD8" w:rsidR="00861479" w:rsidRDefault="00861479" w:rsidP="00861479">
      <w:r w:rsidRPr="00861479">
        <w:t>A fejlesztés során szigorúan elválasztottam az adatbázis-modelleket (amiket fentebb ismertettem) a külvilág felé kommunikált adatoktól. Erre a célra Data Transfer Object-eket (DTO) hoztam létre a HealthyAPI/DTOs mappában.</w:t>
      </w:r>
    </w:p>
    <w:p w14:paraId="5F1B80F8" w14:textId="6734553F" w:rsidR="00861479" w:rsidRDefault="00861479" w:rsidP="00861479">
      <w:pPr>
        <w:ind w:firstLine="0"/>
      </w:pPr>
      <w:r>
        <w:t>Ennek a rétegnek a bevezetése több okból is kritikus volt:</w:t>
      </w:r>
    </w:p>
    <w:p w14:paraId="677A04BB" w14:textId="1DAA4BD7" w:rsidR="00861479" w:rsidRDefault="00861479" w:rsidP="00235B08">
      <w:pPr>
        <w:pStyle w:val="Listaszerbekezds"/>
        <w:numPr>
          <w:ilvl w:val="0"/>
          <w:numId w:val="42"/>
        </w:numPr>
      </w:pPr>
      <w:r>
        <w:t>Adatvédelem: Nem akartam minden adatot kiküldeni a kliensnek (pl. a felhasználó jelszavának hash-ét vagy belső azonosítókat). A UserDto például csak a megjelenítéshez</w:t>
      </w:r>
      <w:r w:rsidR="00C00FBD">
        <w:t xml:space="preserve"> szükséges adatokat (név, token</w:t>
      </w:r>
      <w:r>
        <w:t>) tartalmazza.</w:t>
      </w:r>
    </w:p>
    <w:p w14:paraId="5ACA59FF" w14:textId="14DA7B0A" w:rsidR="00861479" w:rsidRDefault="00861479" w:rsidP="00235B08">
      <w:pPr>
        <w:pStyle w:val="Listaszerbekezds"/>
        <w:numPr>
          <w:ilvl w:val="0"/>
          <w:numId w:val="42"/>
        </w:numPr>
      </w:pPr>
      <w:r>
        <w:t>Cirkuláris hivatkozások elkerülése: Az Entity Framework modelljei gyakran tartalmaznak körkörös hivatkozásokat (pl. a User hivatkozik a DailyNote-ra, ami visszahivatkozik a User-re). Ez a JSON szerializálásnál hibát okozna. A DTO-k (pl. DailyNoteResponseDto) lapos szerkezetűek, így könnyen küldhetők hálózaton.</w:t>
      </w:r>
    </w:p>
    <w:p w14:paraId="25A93F19" w14:textId="09D9121C" w:rsidR="00861479" w:rsidRDefault="00861479" w:rsidP="00235B08">
      <w:pPr>
        <w:pStyle w:val="Listaszerbekezds"/>
        <w:numPr>
          <w:ilvl w:val="0"/>
          <w:numId w:val="42"/>
        </w:numPr>
      </w:pPr>
      <w:r>
        <w:t>Kliens-specifikus formázás: A DTO-kban lehetőségem volt az adatokat a frontend igényei szerint formázni (pl. dátumok átalakítása), anélkül, hogy az adatbázis szerkezetét módosítanom kellett volna.</w:t>
      </w:r>
    </w:p>
    <w:p w14:paraId="51B20F18" w14:textId="68E6599A" w:rsidR="00861479" w:rsidRDefault="00861479" w:rsidP="00861479">
      <w:pPr>
        <w:ind w:firstLine="0"/>
      </w:pPr>
      <w:r>
        <w:t>A modellek és DTO-k közötti megfeleltetést (mapping) manuálisan végeztem a Service rétegben, hogy teljes kontrollom legyen az adatok áramlása felett.</w:t>
      </w:r>
    </w:p>
    <w:p w14:paraId="4F241065" w14:textId="3C160207" w:rsidR="00CF6896" w:rsidRDefault="00CF6896" w:rsidP="00861479">
      <w:pPr>
        <w:pStyle w:val="Cmsor2"/>
      </w:pPr>
      <w:r>
        <w:t xml:space="preserve"> </w:t>
      </w:r>
      <w:bookmarkStart w:id="63" w:name="_Toc215525461"/>
      <w:r>
        <w:t>A Backend megvalósítása (ASP.NET Core)</w:t>
      </w:r>
      <w:bookmarkEnd w:id="63"/>
      <w:r>
        <w:t xml:space="preserve"> </w:t>
      </w:r>
    </w:p>
    <w:p w14:paraId="6D8742B2" w14:textId="77777777" w:rsidR="002842E0" w:rsidRDefault="00861479" w:rsidP="00812426">
      <w:r w:rsidRPr="00861479">
        <w:t xml:space="preserve">Az alkalmazás szerveroldali logikáját ASP.NET Core Web API segítségével valósítottam meg. A fejlesztés során a legfontosabb szempont a tiszta, karbantartható kód architektúra kialakítása és a biztonságos adatkezelés volt. Ebben az alfejezetben részletezem az architektúrális döntéseimet, a hitelesítési folyamatot, </w:t>
      </w:r>
      <w:r w:rsidR="002842E0">
        <w:t>v</w:t>
      </w:r>
      <w:r w:rsidR="00812426">
        <w:t>alamint a rendszer üzleti logikáját a profilkezeléstől kezdve a receptek összeállításán át a napi naplózásig.</w:t>
      </w:r>
    </w:p>
    <w:p w14:paraId="607B0F26" w14:textId="16F3A61C" w:rsidR="00A46230" w:rsidRDefault="00CF6896" w:rsidP="002842E0">
      <w:pPr>
        <w:pStyle w:val="Cmsor3"/>
      </w:pPr>
      <w:r>
        <w:lastRenderedPageBreak/>
        <w:t xml:space="preserve"> </w:t>
      </w:r>
      <w:bookmarkStart w:id="64" w:name="_Toc215525462"/>
      <w:r>
        <w:t>Architektúra</w:t>
      </w:r>
      <w:r w:rsidR="00ED2427">
        <w:t xml:space="preserve"> és Tervezési minták</w:t>
      </w:r>
      <w:bookmarkEnd w:id="64"/>
    </w:p>
    <w:p w14:paraId="2693D0C0" w14:textId="439088BF" w:rsidR="002842E0" w:rsidRPr="002842E0" w:rsidRDefault="002842E0" w:rsidP="002842E0">
      <w:r w:rsidRPr="002842E0">
        <w:t>A backend fejlesztése során a szoftverfejlesztésben elterjedt, többrétegű (N-tier) architektúrát követtem. Különös figyelmet fordítottam a felelősségi körök szétválasztására (Separation of Concerns). Bár az Entity Framework Core használata miatt a klasszikus Repository réteget sok modern projektben elhagyják, én a Service (Szolgáltatás) réteget szigorúan alkalmaztam az üzleti logika és az adatbázis-elérés (Controller és DbCon</w:t>
      </w:r>
      <w:r>
        <w:t>text) szétválasztására.</w:t>
      </w:r>
    </w:p>
    <w:p w14:paraId="3CB7BC5D" w14:textId="2B06DF8C" w:rsidR="002842E0" w:rsidRPr="002842E0" w:rsidRDefault="002842E0" w:rsidP="002842E0">
      <w:r w:rsidRPr="002842E0">
        <w:t>A rétegek közötti laza csatolást a Függőséginjektálás (Dependency Injection - DI) tervezési minta alkalmazásával értem el. A Program.cs fájlban regisztráltam az összes általam írt szolgáltatást és azok interfészeit az IoC (Inversion of Control) konténerbe. Megoldásomban a szolgáltatások regisztrációját Scoped élettartammal állítottam be, ami biztosítja, hogy minden HTTP kéréshez új példány jöjjön létre, ezzel optimalizálva az erőforrás-használatot.</w:t>
      </w:r>
    </w:p>
    <w:p w14:paraId="2D84019B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IFoodService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FoodService</w:t>
      </w:r>
      <w:r>
        <w:rPr>
          <w:highlight w:val="white"/>
          <w:lang w:eastAsia="hu-HU"/>
        </w:rPr>
        <w:t>&gt;();</w:t>
      </w:r>
    </w:p>
    <w:p w14:paraId="3C3E73C5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IPhotoService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PhotoService</w:t>
      </w:r>
      <w:r>
        <w:rPr>
          <w:highlight w:val="white"/>
          <w:lang w:eastAsia="hu-HU"/>
        </w:rPr>
        <w:t>&gt;();</w:t>
      </w:r>
    </w:p>
    <w:p w14:paraId="42EC2BF3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IMealFoodsService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MealFoodsService</w:t>
      </w:r>
      <w:r>
        <w:rPr>
          <w:highlight w:val="white"/>
          <w:lang w:eastAsia="hu-HU"/>
        </w:rPr>
        <w:t>&gt;();</w:t>
      </w:r>
    </w:p>
    <w:p w14:paraId="795EEBE1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IMealTypeService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MealTypeService</w:t>
      </w:r>
      <w:r>
        <w:rPr>
          <w:highlight w:val="white"/>
          <w:lang w:eastAsia="hu-HU"/>
        </w:rPr>
        <w:t>&gt;();</w:t>
      </w:r>
    </w:p>
    <w:p w14:paraId="498C1870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IRecipeFoodService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RecipeFoodService</w:t>
      </w:r>
      <w:r>
        <w:rPr>
          <w:highlight w:val="white"/>
          <w:lang w:eastAsia="hu-HU"/>
        </w:rPr>
        <w:t>&gt;();</w:t>
      </w:r>
    </w:p>
    <w:p w14:paraId="1E926AB7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IRecipeService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RecipeService</w:t>
      </w:r>
      <w:r>
        <w:rPr>
          <w:highlight w:val="white"/>
          <w:lang w:eastAsia="hu-HU"/>
        </w:rPr>
        <w:t>&gt;();</w:t>
      </w:r>
    </w:p>
    <w:p w14:paraId="7214A2C7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IMealRecipesService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MealRecipesService</w:t>
      </w:r>
      <w:r>
        <w:rPr>
          <w:highlight w:val="white"/>
          <w:lang w:eastAsia="hu-HU"/>
        </w:rPr>
        <w:t>&gt;();</w:t>
      </w:r>
    </w:p>
    <w:p w14:paraId="1CB5A441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IMealEntriesService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MealEntriesService</w:t>
      </w:r>
      <w:r>
        <w:rPr>
          <w:highlight w:val="white"/>
          <w:lang w:eastAsia="hu-HU"/>
        </w:rPr>
        <w:t>&gt;();</w:t>
      </w:r>
    </w:p>
    <w:p w14:paraId="7F6B241B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IActivityCatalogService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ActivityCatalogService</w:t>
      </w:r>
      <w:r>
        <w:rPr>
          <w:highlight w:val="white"/>
          <w:lang w:eastAsia="hu-HU"/>
        </w:rPr>
        <w:t>&gt;();</w:t>
      </w:r>
    </w:p>
    <w:p w14:paraId="4C551F7C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IUserActivityService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UserActivityService</w:t>
      </w:r>
      <w:r>
        <w:rPr>
          <w:highlight w:val="white"/>
          <w:lang w:eastAsia="hu-HU"/>
        </w:rPr>
        <w:t>&gt;();</w:t>
      </w:r>
    </w:p>
    <w:p w14:paraId="78A5C5AA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IUserProfileService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UserProfileService</w:t>
      </w:r>
      <w:r>
        <w:rPr>
          <w:highlight w:val="white"/>
          <w:lang w:eastAsia="hu-HU"/>
        </w:rPr>
        <w:t>&gt;();</w:t>
      </w:r>
    </w:p>
    <w:p w14:paraId="4C0CA549" w14:textId="0A9D0100" w:rsidR="00B4034B" w:rsidRDefault="00B4034B" w:rsidP="00B4034B">
      <w:pPr>
        <w:pStyle w:val="Kd"/>
      </w:pPr>
      <w:r>
        <w:rPr>
          <w:highlight w:val="white"/>
          <w:lang w:eastAsia="hu-HU"/>
        </w:rPr>
        <w:t>builder.Services.AddScoped&lt;</w:t>
      </w:r>
      <w:r>
        <w:rPr>
          <w:color w:val="2B91AF"/>
          <w:highlight w:val="white"/>
          <w:lang w:eastAsia="hu-HU"/>
        </w:rPr>
        <w:t>IDailyNoteService</w:t>
      </w:r>
      <w:r>
        <w:rPr>
          <w:highlight w:val="white"/>
          <w:lang w:eastAsia="hu-HU"/>
        </w:rPr>
        <w:t xml:space="preserve">, </w:t>
      </w:r>
      <w:r>
        <w:rPr>
          <w:color w:val="2B91AF"/>
          <w:highlight w:val="white"/>
          <w:lang w:eastAsia="hu-HU"/>
        </w:rPr>
        <w:t>DailyNoteService</w:t>
      </w:r>
      <w:r>
        <w:rPr>
          <w:highlight w:val="white"/>
          <w:lang w:eastAsia="hu-HU"/>
        </w:rPr>
        <w:t>&gt;();</w:t>
      </w:r>
    </w:p>
    <w:p w14:paraId="35760587" w14:textId="5F11E1B4" w:rsidR="002842E0" w:rsidRPr="002842E0" w:rsidRDefault="002842E0" w:rsidP="002842E0">
      <w:pPr>
        <w:rPr>
          <w:rFonts w:cs="Arial"/>
          <w:b/>
          <w:bCs/>
          <w:sz w:val="28"/>
          <w:szCs w:val="26"/>
        </w:rPr>
      </w:pPr>
      <w:r w:rsidRPr="002842E0">
        <w:t>Ez a megoldás lehetővé tette, hogy a Controllerek (pl. DailyNoteController) ne függjenek a szolgáltatások konkrét implementációjától, csak az absztrakcióktól (interfészektől). A vezérlők (Controllers) feladata kizárólag a HTTP kérések fogadása, a bemeneti adatok (DTO-k) validálása és a megfelelő szolgáltatás meghívása lett, míg a komplex számítási logika a Service rétegbe került.</w:t>
      </w:r>
    </w:p>
    <w:p w14:paraId="2E66D795" w14:textId="43F1A1CC" w:rsidR="00A46230" w:rsidRDefault="00CF6896" w:rsidP="002842E0">
      <w:pPr>
        <w:pStyle w:val="Cmsor3"/>
      </w:pPr>
      <w:bookmarkStart w:id="65" w:name="_Toc215525463"/>
      <w:r>
        <w:t>Hitelesítés és biztonság</w:t>
      </w:r>
      <w:bookmarkEnd w:id="65"/>
    </w:p>
    <w:p w14:paraId="2B2CE15E" w14:textId="76A9FFFC" w:rsidR="00B4034B" w:rsidRPr="00B4034B" w:rsidRDefault="00B4034B" w:rsidP="00B4034B">
      <w:r w:rsidRPr="00B4034B">
        <w:t xml:space="preserve">Mivel az alkalmazás érzékeny egészségügyi adatokat (súly, testzsír, étkezési szokások) kezel, a biztonságos </w:t>
      </w:r>
      <w:r w:rsidRPr="0032288A">
        <w:t xml:space="preserve">hitelesítés </w:t>
      </w:r>
      <w:r w:rsidR="00987397" w:rsidRPr="0032288A">
        <w:t>kiemelt</w:t>
      </w:r>
      <w:r w:rsidRPr="0032288A">
        <w:t xml:space="preserve"> fontosságú</w:t>
      </w:r>
      <w:r w:rsidRPr="00B4034B">
        <w:t xml:space="preserve"> volt. A rendszert ASP.NET Core Identity alapokon építettem fel, amelyet JWT (JSON Web Token) alapú tokenes hitelesítéssel egészítettem ki a stateless (állapotmentes) API kommunikáció érdekében.</w:t>
      </w:r>
    </w:p>
    <w:p w14:paraId="73CE8CC4" w14:textId="77777777" w:rsidR="00B4034B" w:rsidRPr="00B4034B" w:rsidRDefault="00B4034B" w:rsidP="00B4034B">
      <w:r w:rsidRPr="00B4034B">
        <w:lastRenderedPageBreak/>
        <w:t>ASP.NET Core Identity konfiguráció: A Program.cs fájlban definiáltam a felhasználókezelés szabályait. Az AddIdentityCore&lt;User&gt; szolgáltatás regisztrálásakor szigorú, de felhasználóbarát jelszóházirendet állítottam be (pl. minimum 6 karakter hossz), és biztonsági okokból bekapcsoltam a SignIn.RequireConfirmedEmail = true opciót, ami megakadályozza a bejelentkezést, amíg a felhasználó nem igazolja vissza az e-mail címét. Az adattároláshoz az AddEntityFrameworkStores&lt;Context&gt;() metódussal kötöttem össze az Identity rendszert az SQL adatbázissal.</w:t>
      </w:r>
    </w:p>
    <w:p w14:paraId="55FB2F31" w14:textId="08EE7665" w:rsidR="00B4034B" w:rsidRPr="00B4034B" w:rsidRDefault="00B4034B" w:rsidP="00B4034B">
      <w:pPr>
        <w:pStyle w:val="Cmsor4"/>
      </w:pPr>
      <w:r w:rsidRPr="00B4034B">
        <w:t>A regisztráció és bejelentkezés folyamata</w:t>
      </w:r>
    </w:p>
    <w:p w14:paraId="204E4B89" w14:textId="77777777" w:rsidR="00B4034B" w:rsidRPr="00B4034B" w:rsidRDefault="00B4034B" w:rsidP="00B4034B">
      <w:r w:rsidRPr="00B4034B">
        <w:t>A felhasználókezelést az AccountController valósítja meg. A folyamat során Data Transfer Object-eket (DTO) használok az adatminimalizálás és a típusbiztonság érdekében.</w:t>
      </w:r>
    </w:p>
    <w:p w14:paraId="76B48D59" w14:textId="77777777" w:rsidR="00B4034B" w:rsidRPr="00B4034B" w:rsidRDefault="00B4034B" w:rsidP="00B4034B">
      <w:r w:rsidRPr="00B4034B">
        <w:t>Regisztráció: A kliens egy RegisterDto-t küld (Név, Email, Jelszó). A rendszer létrehozza a felhasználót, majd azonnal elindít egy e-mail megerősítési folyamatot.</w:t>
      </w:r>
    </w:p>
    <w:p w14:paraId="079F9396" w14:textId="77777777" w:rsidR="00B4034B" w:rsidRPr="00B4034B" w:rsidRDefault="00B4034B" w:rsidP="00B4034B">
      <w:r w:rsidRPr="00B4034B">
        <w:t>Bejelentkezés: A LoginDto fogadása után a SignInManager ellenőrzi a hitelesítő adatokat. Sikeres azonosítás esetén a válasz egy UserDto, amely már tartalmazza a generált JWT tokent is, így a kliens azonnal, további kérések nélkül hitelesített állapotba kerül.</w:t>
      </w:r>
    </w:p>
    <w:p w14:paraId="0FED8589" w14:textId="1D43BAFE" w:rsidR="00B4034B" w:rsidRPr="00B4034B" w:rsidRDefault="00B4034B" w:rsidP="00B4034B">
      <w:pPr>
        <w:pStyle w:val="Cmsor4"/>
      </w:pPr>
      <w:r w:rsidRPr="00B4034B">
        <w:t>E-mail szolgáltatás (Mailjet)</w:t>
      </w:r>
    </w:p>
    <w:p w14:paraId="26289A69" w14:textId="77777777" w:rsidR="00B4034B" w:rsidRPr="00B4034B" w:rsidRDefault="00B4034B" w:rsidP="00B4034B">
      <w:r w:rsidRPr="00B4034B">
        <w:t>A regisztrációs és „elfelejtett jelszó” folyamatokhoz (ResetPasswordDto) külső e-mail küldő szolgáltatót, a Mailjet-et integráltam. Ezt a logikát az EmailService osztályba szerveztem ki, amelyet Scoped élettartammal regisztráltam a Program.cs-ben. A megvalósítás során a Mailjet.Client könyvtárat és a TransactionalEmailBuilder mintát alkalmaztam a levelek összeállítására. Ez lehetővé tette, hogy a HTML tartalmú e-maileket strukturáltan, C# kódból építsem fel, majd aszinkron módon (SendTransactionalEmailAsync) küldjem el a Mailjet API-nak JSON formátumban.</w:t>
      </w:r>
    </w:p>
    <w:p w14:paraId="7EB8661D" w14:textId="7C51ACE8" w:rsidR="00B4034B" w:rsidRPr="00B4034B" w:rsidRDefault="00B4034B" w:rsidP="00B4034B">
      <w:pPr>
        <w:pStyle w:val="Cmsor4"/>
      </w:pPr>
      <w:r w:rsidRPr="00B4034B">
        <w:t>JWT Token generálás és Validáció</w:t>
      </w:r>
    </w:p>
    <w:p w14:paraId="03325AAE" w14:textId="77777777" w:rsidR="00B4034B" w:rsidRPr="00B4034B" w:rsidRDefault="00B4034B" w:rsidP="00B4034B">
      <w:r w:rsidRPr="00B4034B">
        <w:t xml:space="preserve">A sikeres bejelentkezés kulcsa a JWTService, amely felelős az aláírt tokenek létrehozásáért. A Program.cs-ben konfiguráltam a JwtBearer hitelesítést, ahol beállítottam a token érvényesítési paramétereit (Issuer Signing Key validálása, Issuer </w:t>
      </w:r>
      <w:r w:rsidRPr="00B4034B">
        <w:lastRenderedPageBreak/>
        <w:t>ellenőrzése), biztosítva, hogy csak a saját szerverem által aláírt tokeneket fogadja el az API.</w:t>
      </w:r>
    </w:p>
    <w:p w14:paraId="596D4D54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color w:val="0000FF"/>
          <w:highlight w:val="white"/>
          <w:lang w:eastAsia="hu-HU"/>
        </w:rPr>
        <w:t>public</w:t>
      </w:r>
      <w:r>
        <w:rPr>
          <w:highlight w:val="white"/>
          <w:lang w:eastAsia="hu-HU"/>
        </w:rPr>
        <w:t xml:space="preserve"> </w:t>
      </w:r>
      <w:r>
        <w:rPr>
          <w:color w:val="0000FF"/>
          <w:highlight w:val="white"/>
          <w:lang w:eastAsia="hu-HU"/>
        </w:rPr>
        <w:t>string</w:t>
      </w:r>
      <w:r>
        <w:rPr>
          <w:highlight w:val="white"/>
          <w:lang w:eastAsia="hu-HU"/>
        </w:rPr>
        <w:t xml:space="preserve"> CreateJWT(</w:t>
      </w:r>
      <w:r>
        <w:rPr>
          <w:color w:val="2B91AF"/>
          <w:highlight w:val="white"/>
          <w:lang w:eastAsia="hu-HU"/>
        </w:rPr>
        <w:t>User</w:t>
      </w:r>
      <w:r>
        <w:rPr>
          <w:highlight w:val="white"/>
          <w:lang w:eastAsia="hu-HU"/>
        </w:rPr>
        <w:t xml:space="preserve"> user)</w:t>
      </w:r>
    </w:p>
    <w:p w14:paraId="513C7F15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{</w:t>
      </w:r>
    </w:p>
    <w:p w14:paraId="18E4343B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</w:t>
      </w:r>
      <w:r>
        <w:rPr>
          <w:color w:val="0000FF"/>
          <w:highlight w:val="white"/>
          <w:lang w:eastAsia="hu-HU"/>
        </w:rPr>
        <w:t>var</w:t>
      </w:r>
      <w:r>
        <w:rPr>
          <w:highlight w:val="white"/>
          <w:lang w:eastAsia="hu-HU"/>
        </w:rPr>
        <w:t xml:space="preserve"> userClaims =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List</w:t>
      </w:r>
      <w:r>
        <w:rPr>
          <w:highlight w:val="white"/>
          <w:lang w:eastAsia="hu-HU"/>
        </w:rPr>
        <w:t>&lt;</w:t>
      </w:r>
      <w:r>
        <w:rPr>
          <w:color w:val="2B91AF"/>
          <w:highlight w:val="white"/>
          <w:lang w:eastAsia="hu-HU"/>
        </w:rPr>
        <w:t>Claim</w:t>
      </w:r>
      <w:r>
        <w:rPr>
          <w:highlight w:val="white"/>
          <w:lang w:eastAsia="hu-HU"/>
        </w:rPr>
        <w:t>&gt;</w:t>
      </w:r>
    </w:p>
    <w:p w14:paraId="05B4689F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    {</w:t>
      </w:r>
    </w:p>
    <w:p w14:paraId="751E3D2D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       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Claim</w:t>
      </w:r>
      <w:r>
        <w:rPr>
          <w:highlight w:val="white"/>
          <w:lang w:eastAsia="hu-HU"/>
        </w:rPr>
        <w:t>(</w:t>
      </w:r>
      <w:r>
        <w:rPr>
          <w:color w:val="2B91AF"/>
          <w:highlight w:val="white"/>
          <w:lang w:eastAsia="hu-HU"/>
        </w:rPr>
        <w:t>ClaimTypes</w:t>
      </w:r>
      <w:r>
        <w:rPr>
          <w:highlight w:val="white"/>
          <w:lang w:eastAsia="hu-HU"/>
        </w:rPr>
        <w:t>.NameIdentifier, user.Id),</w:t>
      </w:r>
    </w:p>
    <w:p w14:paraId="241DE800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       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Claim</w:t>
      </w:r>
      <w:r>
        <w:rPr>
          <w:highlight w:val="white"/>
          <w:lang w:eastAsia="hu-HU"/>
        </w:rPr>
        <w:t>(</w:t>
      </w:r>
      <w:r>
        <w:rPr>
          <w:color w:val="2B91AF"/>
          <w:highlight w:val="white"/>
          <w:lang w:eastAsia="hu-HU"/>
        </w:rPr>
        <w:t>ClaimTypes</w:t>
      </w:r>
      <w:r>
        <w:rPr>
          <w:highlight w:val="white"/>
          <w:lang w:eastAsia="hu-HU"/>
        </w:rPr>
        <w:t>.Email, user.UserName),</w:t>
      </w:r>
    </w:p>
    <w:p w14:paraId="2A5A1D32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       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Claim</w:t>
      </w:r>
      <w:r>
        <w:rPr>
          <w:highlight w:val="white"/>
          <w:lang w:eastAsia="hu-HU"/>
        </w:rPr>
        <w:t>(</w:t>
      </w:r>
      <w:r>
        <w:rPr>
          <w:color w:val="2B91AF"/>
          <w:highlight w:val="white"/>
          <w:lang w:eastAsia="hu-HU"/>
        </w:rPr>
        <w:t>ClaimTypes</w:t>
      </w:r>
      <w:r>
        <w:rPr>
          <w:highlight w:val="white"/>
          <w:lang w:eastAsia="hu-HU"/>
        </w:rPr>
        <w:t>.GivenName, user.FirstName),</w:t>
      </w:r>
    </w:p>
    <w:p w14:paraId="5E1ECECB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       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Claim</w:t>
      </w:r>
      <w:r>
        <w:rPr>
          <w:highlight w:val="white"/>
          <w:lang w:eastAsia="hu-HU"/>
        </w:rPr>
        <w:t>(</w:t>
      </w:r>
      <w:r>
        <w:rPr>
          <w:color w:val="2B91AF"/>
          <w:highlight w:val="white"/>
          <w:lang w:eastAsia="hu-HU"/>
        </w:rPr>
        <w:t>ClaimTypes</w:t>
      </w:r>
      <w:r>
        <w:rPr>
          <w:highlight w:val="white"/>
          <w:lang w:eastAsia="hu-HU"/>
        </w:rPr>
        <w:t>.Surname, user.LastName),</w:t>
      </w:r>
    </w:p>
    <w:p w14:paraId="4019703A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    };</w:t>
      </w:r>
    </w:p>
    <w:p w14:paraId="2AF34759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</w:t>
      </w:r>
      <w:r>
        <w:rPr>
          <w:color w:val="0000FF"/>
          <w:highlight w:val="white"/>
          <w:lang w:eastAsia="hu-HU"/>
        </w:rPr>
        <w:t>var</w:t>
      </w:r>
      <w:r>
        <w:rPr>
          <w:highlight w:val="white"/>
          <w:lang w:eastAsia="hu-HU"/>
        </w:rPr>
        <w:t xml:space="preserve"> creadentials =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SigningCredentials</w:t>
      </w:r>
      <w:r>
        <w:rPr>
          <w:highlight w:val="white"/>
          <w:lang w:eastAsia="hu-HU"/>
        </w:rPr>
        <w:t xml:space="preserve">(_jwtKey, </w:t>
      </w:r>
      <w:r>
        <w:rPr>
          <w:color w:val="2B91AF"/>
          <w:highlight w:val="white"/>
          <w:lang w:eastAsia="hu-HU"/>
        </w:rPr>
        <w:t>SecurityAlgorithms</w:t>
      </w:r>
      <w:r>
        <w:rPr>
          <w:highlight w:val="white"/>
          <w:lang w:eastAsia="hu-HU"/>
        </w:rPr>
        <w:t>.HmacSha256Signature);</w:t>
      </w:r>
    </w:p>
    <w:p w14:paraId="5204F8D9" w14:textId="77777777" w:rsidR="00B4034B" w:rsidRDefault="00B4034B" w:rsidP="00B4034B">
      <w:pPr>
        <w:pStyle w:val="Kd"/>
        <w:rPr>
          <w:color w:val="2B91AF"/>
          <w:highlight w:val="white"/>
          <w:lang w:eastAsia="hu-HU"/>
        </w:rPr>
      </w:pPr>
      <w:r>
        <w:rPr>
          <w:highlight w:val="white"/>
          <w:lang w:eastAsia="hu-HU"/>
        </w:rPr>
        <w:t xml:space="preserve">   </w:t>
      </w:r>
      <w:r>
        <w:rPr>
          <w:color w:val="0000FF"/>
          <w:highlight w:val="white"/>
          <w:lang w:eastAsia="hu-HU"/>
        </w:rPr>
        <w:t>var</w:t>
      </w:r>
      <w:r>
        <w:rPr>
          <w:highlight w:val="white"/>
          <w:lang w:eastAsia="hu-HU"/>
        </w:rPr>
        <w:t xml:space="preserve"> tokenDescriptor =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SecurityTokenDescriptor</w:t>
      </w:r>
    </w:p>
    <w:p w14:paraId="23CB7CAB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{</w:t>
      </w:r>
    </w:p>
    <w:p w14:paraId="507A6BCF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Subject =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ClaimsIdentity</w:t>
      </w:r>
      <w:r>
        <w:rPr>
          <w:highlight w:val="white"/>
          <w:lang w:eastAsia="hu-HU"/>
        </w:rPr>
        <w:t>(userClaims),</w:t>
      </w:r>
    </w:p>
    <w:p w14:paraId="0386CD2E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Expires = </w:t>
      </w:r>
      <w:r>
        <w:rPr>
          <w:color w:val="2B91AF"/>
          <w:highlight w:val="white"/>
          <w:lang w:eastAsia="hu-HU"/>
        </w:rPr>
        <w:t>DateTime</w:t>
      </w:r>
      <w:r>
        <w:rPr>
          <w:highlight w:val="white"/>
          <w:lang w:eastAsia="hu-HU"/>
        </w:rPr>
        <w:t>.UtcNow.AddDays(</w:t>
      </w:r>
      <w:r>
        <w:rPr>
          <w:color w:val="0000FF"/>
          <w:highlight w:val="white"/>
          <w:lang w:eastAsia="hu-HU"/>
        </w:rPr>
        <w:t>int</w:t>
      </w:r>
      <w:r>
        <w:rPr>
          <w:highlight w:val="white"/>
          <w:lang w:eastAsia="hu-HU"/>
        </w:rPr>
        <w:t>.Parse(_config[</w:t>
      </w:r>
      <w:r>
        <w:rPr>
          <w:color w:val="A31515"/>
          <w:highlight w:val="white"/>
          <w:lang w:eastAsia="hu-HU"/>
        </w:rPr>
        <w:t>"JWT:ExpiresInDays"</w:t>
      </w:r>
      <w:r>
        <w:rPr>
          <w:highlight w:val="white"/>
          <w:lang w:eastAsia="hu-HU"/>
        </w:rPr>
        <w:t>])),</w:t>
      </w:r>
    </w:p>
    <w:p w14:paraId="6579FD2E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SigningCredentials = creadentials,</w:t>
      </w:r>
    </w:p>
    <w:p w14:paraId="13F2B2A4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Issuer = _config[</w:t>
      </w:r>
      <w:r>
        <w:rPr>
          <w:color w:val="A31515"/>
          <w:highlight w:val="white"/>
          <w:lang w:eastAsia="hu-HU"/>
        </w:rPr>
        <w:t>"JWT:Issuer"</w:t>
      </w:r>
      <w:r>
        <w:rPr>
          <w:highlight w:val="white"/>
          <w:lang w:eastAsia="hu-HU"/>
        </w:rPr>
        <w:t>]</w:t>
      </w:r>
    </w:p>
    <w:p w14:paraId="60BC0AC1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};</w:t>
      </w:r>
    </w:p>
    <w:p w14:paraId="28F56B67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</w:t>
      </w:r>
      <w:r>
        <w:rPr>
          <w:color w:val="0000FF"/>
          <w:highlight w:val="white"/>
          <w:lang w:eastAsia="hu-HU"/>
        </w:rPr>
        <w:t>var</w:t>
      </w:r>
      <w:r>
        <w:rPr>
          <w:highlight w:val="white"/>
          <w:lang w:eastAsia="hu-HU"/>
        </w:rPr>
        <w:t xml:space="preserve"> tokenHandler = </w:t>
      </w:r>
      <w:r>
        <w:rPr>
          <w:color w:val="0000FF"/>
          <w:highlight w:val="white"/>
          <w:lang w:eastAsia="hu-HU"/>
        </w:rPr>
        <w:t>new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JwtSecurityTokenHandler</w:t>
      </w:r>
      <w:r>
        <w:rPr>
          <w:highlight w:val="white"/>
          <w:lang w:eastAsia="hu-HU"/>
        </w:rPr>
        <w:t>();</w:t>
      </w:r>
    </w:p>
    <w:p w14:paraId="6A26075C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</w:t>
      </w:r>
      <w:r>
        <w:rPr>
          <w:color w:val="0000FF"/>
          <w:highlight w:val="white"/>
          <w:lang w:eastAsia="hu-HU"/>
        </w:rPr>
        <w:t>var</w:t>
      </w:r>
      <w:r>
        <w:rPr>
          <w:highlight w:val="white"/>
          <w:lang w:eastAsia="hu-HU"/>
        </w:rPr>
        <w:t xml:space="preserve"> jwt = tokenHandler.CreateToken(tokenDescriptor);</w:t>
      </w:r>
    </w:p>
    <w:p w14:paraId="4FF5566C" w14:textId="77777777" w:rsidR="00B4034B" w:rsidRDefault="00B4034B" w:rsidP="00B4034B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</w:t>
      </w:r>
      <w:r>
        <w:rPr>
          <w:color w:val="0000FF"/>
          <w:highlight w:val="white"/>
          <w:lang w:eastAsia="hu-HU"/>
        </w:rPr>
        <w:t>return</w:t>
      </w:r>
      <w:r>
        <w:rPr>
          <w:highlight w:val="white"/>
          <w:lang w:eastAsia="hu-HU"/>
        </w:rPr>
        <w:t xml:space="preserve"> tokenHandler.WriteToken(jwt);</w:t>
      </w:r>
    </w:p>
    <w:p w14:paraId="3DCD674E" w14:textId="12014CB2" w:rsidR="00B4034B" w:rsidRPr="00B4034B" w:rsidRDefault="00B4034B" w:rsidP="00B4034B">
      <w:pPr>
        <w:pStyle w:val="Kd"/>
      </w:pPr>
      <w:r>
        <w:rPr>
          <w:highlight w:val="white"/>
          <w:lang w:eastAsia="hu-HU"/>
        </w:rPr>
        <w:t xml:space="preserve"> }</w:t>
      </w:r>
    </w:p>
    <w:p w14:paraId="32732651" w14:textId="48254BC1" w:rsidR="00E34D86" w:rsidRPr="00B4034B" w:rsidRDefault="00B4034B" w:rsidP="00EC4646">
      <w:r w:rsidRPr="00B4034B">
        <w:t xml:space="preserve">A fenti kódban látható, hogy </w:t>
      </w:r>
      <w:r w:rsidRPr="0032288A">
        <w:t>a tokenbe</w:t>
      </w:r>
      <w:r w:rsidR="00987397" w:rsidRPr="0032288A">
        <w:t>n</w:t>
      </w:r>
      <w:r w:rsidRPr="00B4034B">
        <w:t xml:space="preserve"> szabványos Claim-ként (állításként) beégetem a felhasználó egyedi azonosítóját (NameId) és e-mail címét. Ez teszi lehetővé a szerver számára, hogy a későbbi kéréseknél adatbázis-lekérdezés nélkül, pusztán a token dekódolásával azonosítsa a felhasználót (User.FindFirst(ClaimTypes.NameIdentifier)), jelentősen csökkentve ezzel a terhelést.</w:t>
      </w:r>
    </w:p>
    <w:p w14:paraId="71D12743" w14:textId="2FC6BB13" w:rsidR="002842E0" w:rsidRDefault="002842E0" w:rsidP="002842E0">
      <w:pPr>
        <w:pStyle w:val="Cmsor3"/>
      </w:pPr>
      <w:bookmarkStart w:id="66" w:name="_Toc215525464"/>
      <w:r>
        <w:t>Felhasználói profil és Célok kezelése</w:t>
      </w:r>
      <w:bookmarkEnd w:id="66"/>
    </w:p>
    <w:p w14:paraId="0F4B0ABB" w14:textId="3D87B36E" w:rsidR="0019775B" w:rsidRDefault="0019775B" w:rsidP="0019775B">
      <w:r>
        <w:t>Az alkalmazás „agya” a felhasználói profil, amely alapján a rendszer a napi célokat kalkulálja. Ezt a komplex üzleti logikát a UserProfileService osztályban valósítottam meg.</w:t>
      </w:r>
    </w:p>
    <w:p w14:paraId="4B47EDC0" w14:textId="7BA4590A" w:rsidR="00E34D86" w:rsidRDefault="0019775B" w:rsidP="00EC4646">
      <w:r>
        <w:t>A felhasználó a regisztrációkor vagy a profil szerkesztésekor megadja fizikai paramétereit (kor, nem, magasság, súly, cél súly) és aktivitási szintjét. A rendszer ezekből az adatokból automatikusan számolja újra a szükségleteket a CalculateMacronutrients privát metódus segítségével.</w:t>
      </w:r>
    </w:p>
    <w:p w14:paraId="66AD14CC" w14:textId="27D2DD5C" w:rsidR="0019775B" w:rsidRDefault="0019775B" w:rsidP="0019775B">
      <w:r>
        <w:t>A számítás lépései a következők:</w:t>
      </w:r>
    </w:p>
    <w:p w14:paraId="402270B0" w14:textId="1DE44B66" w:rsidR="0019775B" w:rsidRDefault="0019775B" w:rsidP="0019775B">
      <w:r>
        <w:lastRenderedPageBreak/>
        <w:t xml:space="preserve">Alapanyagcsere (BMR) meghatározása: A nemzetközileg elismert Mifflin-St Jeor képletet </w:t>
      </w:r>
      <w:r w:rsidR="00BD3794">
        <w:t>alkalmaztam</w:t>
      </w:r>
      <w:r>
        <w:t>, amely a legpontosabb becslést adja a nyugalmi energiafelhasználásra. A képlet figyelembe veszi a nemek közötti eltérést is (férfiaknál +5, nőknél -161 korrekciós tényezővel).</w:t>
      </w:r>
    </w:p>
    <w:p w14:paraId="21BFD2CC" w14:textId="0B863059" w:rsidR="0019775B" w:rsidRDefault="0019775B" w:rsidP="002D01F3">
      <w:r>
        <w:t>Napi energiaszükséglet (TDEE): A kapott BMR értéket megszoroztam a felhasználó által választott aktivitási szorzóval (ActivityMultiplier), amely</w:t>
      </w:r>
      <w:r w:rsidR="00B16AD7">
        <w:t xml:space="preserve"> pl 1.2 (ülő életmód),</w:t>
      </w:r>
      <w:r>
        <w:t xml:space="preserve"> 1.9 (extrém aktivitás) </w:t>
      </w:r>
      <w:r w:rsidR="00FD6599">
        <w:t>értékek lehetnek</w:t>
      </w:r>
      <w:r>
        <w:t>.</w:t>
      </w:r>
    </w:p>
    <w:p w14:paraId="329F7514" w14:textId="0C84FB3D" w:rsidR="0019775B" w:rsidRDefault="0019775B" w:rsidP="005A4412">
      <w:r>
        <w:t>Célok szerinti korrekció: A felhasználó céljától (GoalType) függően módosítottam a kalóriakeretet: fogyás (Cutting) esetén 500 kalóriát vontam le, míg tömegnövelés (Bulking) esetén 500 kalóriát adtam hozzá a napi szükséglethez a fenntartható változás érdekében.</w:t>
      </w:r>
    </w:p>
    <w:p w14:paraId="52847860" w14:textId="2A5B4B1F" w:rsidR="002842E0" w:rsidRDefault="0019775B" w:rsidP="0019775B">
      <w:r>
        <w:t>Makrotápanyagok felosztása: A kiszámolt kalóriakeretet egy fix, kiegyensúlyozott arányban (30% fehérje, 30% zsír, 40% szénhidrát) osztottam szét, majd ezeket átváltottam grammra (fehérje/szénhidrát: 4 kcal/g, zsír: 9 kcal/g).</w:t>
      </w:r>
    </w:p>
    <w:p w14:paraId="3F0AD769" w14:textId="7C600B9E" w:rsidR="002842E0" w:rsidRDefault="002842E0" w:rsidP="002842E0">
      <w:pPr>
        <w:pStyle w:val="Cmsor3"/>
      </w:pPr>
      <w:r>
        <w:t xml:space="preserve"> </w:t>
      </w:r>
      <w:bookmarkStart w:id="67" w:name="_Toc215525465"/>
      <w:r w:rsidR="00AB0977">
        <w:t>Ételek</w:t>
      </w:r>
      <w:bookmarkEnd w:id="67"/>
      <w:r>
        <w:t xml:space="preserve"> </w:t>
      </w:r>
    </w:p>
    <w:p w14:paraId="5AB663F6" w14:textId="6CDD677E" w:rsidR="00ED01B3" w:rsidRPr="00ED01B3" w:rsidRDefault="00ED01B3" w:rsidP="00ED01B3">
      <w:r w:rsidRPr="00ED01B3">
        <w:t xml:space="preserve">A rendszer alapkövei az </w:t>
      </w:r>
      <w:r w:rsidR="00AB0977">
        <w:t>ételek</w:t>
      </w:r>
      <w:r w:rsidRPr="00ED01B3">
        <w:t>, amelyekből később a felhasználók étkezéseket és recepteket állíthatnak össze. Ezt az adatkezelési logikát a FoodController és FoodService osztályok együttműködésével valósítottam meg.</w:t>
      </w:r>
    </w:p>
    <w:p w14:paraId="1D3F5A68" w14:textId="45FBE9F3" w:rsidR="00ED01B3" w:rsidRPr="00ED01B3" w:rsidRDefault="00ED01B3" w:rsidP="00ED01B3">
      <w:r w:rsidRPr="00ED01B3">
        <w:t xml:space="preserve">A felhasználó új étel felvételekor </w:t>
      </w:r>
      <w:r w:rsidR="002F0B5D">
        <w:t xml:space="preserve">megadja az alapanyag nevét és pl </w:t>
      </w:r>
      <w:r w:rsidRPr="00ED01B3">
        <w:t>100 grammra vetített tápérték adatait (fehérje, zsír, szénhidrát, kalória). A rendszer ezekből a nyers adatokból egy többlépcsős folyamat során hozza létre a végleges adatbázis-bejegyzést.</w:t>
      </w:r>
    </w:p>
    <w:p w14:paraId="0D0BFA7E" w14:textId="0F92D555" w:rsidR="00ED01B3" w:rsidRPr="00ED01B3" w:rsidRDefault="00ED01B3" w:rsidP="00ED01B3">
      <w:r w:rsidRPr="00ED01B3">
        <w:t>Az adatfeldolgozás lépései a következők:</w:t>
      </w:r>
    </w:p>
    <w:p w14:paraId="4178D5FE" w14:textId="7C906DC8" w:rsidR="00ED01B3" w:rsidRPr="00ED01B3" w:rsidRDefault="00ED01B3" w:rsidP="00ED01B3">
      <w:r w:rsidRPr="00ED01B3">
        <w:t>Adatfogadás és Validáció: A beérkező kérést (FoodCreateDto) a rendszer először formai ellenőrzésnek veti alá (pl. kötelező mezők megléte), biztosítva, hogy csak helyes formátumú adatok kerüljenek feldolgozásra.</w:t>
      </w:r>
    </w:p>
    <w:p w14:paraId="11BD3C9C" w14:textId="6B8D836B" w:rsidR="00ED01B3" w:rsidRPr="00ED01B3" w:rsidRDefault="00ED01B3" w:rsidP="00ED01B3">
      <w:r w:rsidRPr="00ED01B3">
        <w:t>Entitás összeállítása: A validált DTO adataiból a rendszer példányosítja a végleges Food entitást. Ebben a lépésben történik meg az üzleti objektum technikai mezőinek – például a létrehozás pontos idejét jelölő CreatedAt dátumbélyegnek – az automatikus beállítása is.</w:t>
      </w:r>
    </w:p>
    <w:p w14:paraId="399B5CC1" w14:textId="2753278A" w:rsidR="00ED01B3" w:rsidRPr="00ED01B3" w:rsidRDefault="00ED01B3" w:rsidP="00ED01B3">
      <w:r w:rsidRPr="00ED01B3">
        <w:lastRenderedPageBreak/>
        <w:t>Perzisztencia: Az előkészített entitást a FoodService osztály aszinkron módon adja hozzá a DbContext-hez, majd a SaveChangesAsync metódussal véglegesíti a tranzakciót az SQL adatbázisban.</w:t>
      </w:r>
    </w:p>
    <w:p w14:paraId="15732C07" w14:textId="644F2B6C" w:rsidR="00ED01B3" w:rsidRDefault="00ED01B3" w:rsidP="00ED01B3">
      <w:r w:rsidRPr="00ED01B3">
        <w:t>Válasz generálása: A sikeres mentést követően a rendszer egy FoodResponseDto objektumba csomagolva adja vissza a létrehozott elem adatait (beleértve a generált azonosítót is), így a kliensoldali felület azonnal, újratöltés nélkül képes megjeleníteni az új alapanyagot.</w:t>
      </w:r>
    </w:p>
    <w:p w14:paraId="00BF41C7" w14:textId="77777777" w:rsidR="00AB0977" w:rsidRDefault="00AB0977" w:rsidP="00AB0977">
      <w:pPr>
        <w:pStyle w:val="Cmsor3"/>
      </w:pPr>
      <w:bookmarkStart w:id="68" w:name="_Toc215525466"/>
      <w:r>
        <w:t>Sporttevékenységek kezelése</w:t>
      </w:r>
      <w:bookmarkEnd w:id="68"/>
    </w:p>
    <w:p w14:paraId="444B2278" w14:textId="77777777" w:rsidR="00AB0977" w:rsidRPr="00AB0977" w:rsidRDefault="00AB0977" w:rsidP="00AB0977">
      <w:r w:rsidRPr="00AB0977">
        <w:t>A rendszer nemcsak a bevitelt, hanem az energiafelhasználást is nyomon követi. A sporttevékenységek rögzítését és kalkulációját a UserActivityService osztályban valósítottam meg.</w:t>
      </w:r>
    </w:p>
    <w:p w14:paraId="117631C3" w14:textId="77777777" w:rsidR="00AB0977" w:rsidRPr="00AB0977" w:rsidRDefault="00AB0977" w:rsidP="00AB0977">
      <w:r w:rsidRPr="00AB0977">
        <w:t>A folyamat a felhasználó által megadott időtartam és a kiválasztott mozgásforma alapján zajlik:</w:t>
      </w:r>
    </w:p>
    <w:p w14:paraId="7E5FAE73" w14:textId="77777777" w:rsidR="00AB0977" w:rsidRPr="00AB0977" w:rsidRDefault="00AB0977" w:rsidP="00AB0977">
      <w:r w:rsidRPr="00AB0977">
        <w:t>Referenciaadatok lekérése: A Create metódus első lépéseként a rendszer lekéri a választott mozgásformához tartozó katalógusadatokat (ActivityCatalog), amely tartalmazza az egységnyi időre (pl. 60 perc) eső kalóriaégetést.</w:t>
      </w:r>
    </w:p>
    <w:p w14:paraId="37B45CDA" w14:textId="77777777" w:rsidR="00AB0977" w:rsidRPr="00AB0977" w:rsidRDefault="00AB0977" w:rsidP="00AB0977">
      <w:r w:rsidRPr="00AB0977">
        <w:t>Kalóriakalkuláció: A rendszer automatikusan elvégzi a számítást: a katalógusértéket arányosítja a felhasználó által megadott időtartammal (Duration).</w:t>
      </w:r>
    </w:p>
    <w:p w14:paraId="4C41C3F2" w14:textId="332650EE" w:rsidR="00AB0977" w:rsidRPr="00ED01B3" w:rsidRDefault="00AB0977" w:rsidP="00AB0977">
      <w:pPr>
        <w:rPr>
          <w:rFonts w:cs="Arial"/>
          <w:b/>
          <w:bCs/>
          <w:sz w:val="28"/>
          <w:szCs w:val="26"/>
        </w:rPr>
      </w:pPr>
      <w:r w:rsidRPr="00AB0977">
        <w:t>Integráció a naplóval: A mentést követően a szolgáltatás azonnal meghívja a DailyNoteService-t, hogy frissítse az adott naphoz tartozó összesített „elégetett kalória” mezőt, így a felhasználó valós időben látja az energiamérlegének változását.</w:t>
      </w:r>
    </w:p>
    <w:p w14:paraId="02AB8749" w14:textId="5B8A56F1" w:rsidR="00BA41DD" w:rsidRDefault="00BA41DD" w:rsidP="00ED01B3">
      <w:pPr>
        <w:pStyle w:val="Cmsor3"/>
      </w:pPr>
      <w:bookmarkStart w:id="69" w:name="_Toc215525467"/>
      <w:r>
        <w:t>Receptkezelés:</w:t>
      </w:r>
      <w:bookmarkEnd w:id="69"/>
      <w:r>
        <w:t xml:space="preserve"> </w:t>
      </w:r>
    </w:p>
    <w:p w14:paraId="655C7CDD" w14:textId="77777777" w:rsidR="00314E2F" w:rsidRDefault="00314E2F" w:rsidP="00314E2F">
      <w:r>
        <w:t>A rendszer egyik legösszetettebb algoritmusa a receptek összeállítása és tápérték-számítása. A követelmény az volt, hogy a felhasználó szabadon válogathasson össze alapanyagokat (Food), a rendszer pedig ezekből egyetlen, egységes „Recept” entitást hozzon létre, automatikusan kalkulált tápértékekkel. Ezt a logikát a RecipesController és a RecipeService rétegekben implementáltam.</w:t>
      </w:r>
    </w:p>
    <w:p w14:paraId="282F0FBD" w14:textId="77777777" w:rsidR="00314E2F" w:rsidRDefault="00314E2F" w:rsidP="00314E2F">
      <w:r>
        <w:t xml:space="preserve">A folyamat vezérlése: A kérés a RecipesController Create végpontjára érkezik egy RecipeCreateDto formájában, amely tartalmazza a recept nevét, leírását, valamint a </w:t>
      </w:r>
      <w:r>
        <w:lastRenderedPageBreak/>
        <w:t>kiválasztott összetevők listáját és mennyiségeit. A vezérlő a kérést közvetlenül továbbítja az üzleti logikai rétegnek.</w:t>
      </w:r>
    </w:p>
    <w:p w14:paraId="307B9D41" w14:textId="77777777" w:rsidR="00314E2F" w:rsidRDefault="00314E2F" w:rsidP="00314E2F">
      <w:r>
        <w:t>Üzleti logika és Számítás (RecipeService): A komplex feldolgozást a RecipeService osztály Create metódusában valósítottam meg. A metódus az alábbi lépéseket hajtja végre:</w:t>
      </w:r>
    </w:p>
    <w:p w14:paraId="114C870E" w14:textId="77777777" w:rsidR="00314E2F" w:rsidRDefault="00314E2F" w:rsidP="00314E2F">
      <w:r>
        <w:t>Entitás előkészítése: Példányosítom az új Recipe objektumot, és beállítom az alapvető adatait (Cím, Leírás, Létrehozás dátuma).</w:t>
      </w:r>
    </w:p>
    <w:p w14:paraId="3FE5DFA7" w14:textId="47C479CC" w:rsidR="00314E2F" w:rsidRDefault="00314E2F" w:rsidP="00314E2F">
      <w:r>
        <w:t>Iteráció és Adatgyűjtés: Egy ciklus segítségével végigiterálok a kapott összetevőkön (Ingredients). Minden egyes tételnél lekérdezem az adatbázisból a hozzá tartozó Food entitást, hogy hozzáférjek a hiteles tápértékadatokhoz.</w:t>
      </w:r>
    </w:p>
    <w:p w14:paraId="22F85DC8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color w:val="0000FF"/>
          <w:highlight w:val="white"/>
          <w:lang w:eastAsia="hu-HU"/>
        </w:rPr>
        <w:t>private</w:t>
      </w:r>
      <w:r>
        <w:rPr>
          <w:highlight w:val="white"/>
          <w:lang w:eastAsia="hu-HU"/>
        </w:rPr>
        <w:t xml:space="preserve"> </w:t>
      </w:r>
      <w:r>
        <w:rPr>
          <w:color w:val="0000FF"/>
          <w:highlight w:val="white"/>
          <w:lang w:eastAsia="hu-HU"/>
        </w:rPr>
        <w:t>async</w:t>
      </w:r>
      <w:r>
        <w:rPr>
          <w:highlight w:val="white"/>
          <w:lang w:eastAsia="hu-HU"/>
        </w:rPr>
        <w:t xml:space="preserve"> </w:t>
      </w:r>
      <w:r>
        <w:rPr>
          <w:color w:val="2B91AF"/>
          <w:highlight w:val="white"/>
          <w:lang w:eastAsia="hu-HU"/>
        </w:rPr>
        <w:t>Task</w:t>
      </w:r>
      <w:r>
        <w:rPr>
          <w:highlight w:val="white"/>
          <w:lang w:eastAsia="hu-HU"/>
        </w:rPr>
        <w:t xml:space="preserve"> RecalculateNutrition(</w:t>
      </w:r>
      <w:r>
        <w:rPr>
          <w:color w:val="2B91AF"/>
          <w:highlight w:val="white"/>
          <w:lang w:eastAsia="hu-HU"/>
        </w:rPr>
        <w:t>Recipe</w:t>
      </w:r>
      <w:r>
        <w:rPr>
          <w:highlight w:val="white"/>
          <w:lang w:eastAsia="hu-HU"/>
        </w:rPr>
        <w:t xml:space="preserve"> recipe)</w:t>
      </w:r>
    </w:p>
    <w:p w14:paraId="2D327F2D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{</w:t>
      </w:r>
    </w:p>
    <w:p w14:paraId="054599B3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</w:t>
      </w:r>
      <w:r>
        <w:rPr>
          <w:color w:val="0000FF"/>
          <w:highlight w:val="white"/>
          <w:lang w:eastAsia="hu-HU"/>
        </w:rPr>
        <w:t>var</w:t>
      </w:r>
      <w:r>
        <w:rPr>
          <w:highlight w:val="white"/>
          <w:lang w:eastAsia="hu-HU"/>
        </w:rPr>
        <w:t xml:space="preserve"> recipeFoods = </w:t>
      </w:r>
      <w:r>
        <w:rPr>
          <w:color w:val="0000FF"/>
          <w:highlight w:val="white"/>
          <w:lang w:eastAsia="hu-HU"/>
        </w:rPr>
        <w:t>await</w:t>
      </w:r>
      <w:r>
        <w:rPr>
          <w:highlight w:val="white"/>
          <w:lang w:eastAsia="hu-HU"/>
        </w:rPr>
        <w:t xml:space="preserve"> _context.RecipeFoods.Include(rf =&gt; rf.Food)</w:t>
      </w:r>
    </w:p>
    <w:p w14:paraId="5A260BEB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    .Where(rf =&gt; rf.RecipeID == recipe.RecipeID).ToListAsync();</w:t>
      </w:r>
    </w:p>
    <w:p w14:paraId="00A41070" w14:textId="77777777" w:rsidR="00943388" w:rsidRDefault="00943388" w:rsidP="00943388">
      <w:pPr>
        <w:pStyle w:val="Kd"/>
        <w:rPr>
          <w:highlight w:val="white"/>
          <w:lang w:eastAsia="hu-HU"/>
        </w:rPr>
      </w:pPr>
    </w:p>
    <w:p w14:paraId="311758E7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recipe.SumProtein = recipeFoods.Sum(rf =&gt; rf.Quantity / 100 * rf.Food.Protein);</w:t>
      </w:r>
    </w:p>
    <w:p w14:paraId="67BA62F1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recipe.SumCarb = recipeFoods.Sum(rf =&gt; rf.Quantity / 100 * rf.Food.Carb);</w:t>
      </w:r>
    </w:p>
    <w:p w14:paraId="7472B8C3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recipe.SumFat = recipeFoods.Sum(rf =&gt; rf.Quantity / 100 * rf.Food.Fat);</w:t>
      </w:r>
    </w:p>
    <w:p w14:paraId="70270713" w14:textId="77777777" w:rsidR="00943388" w:rsidRDefault="00943388" w:rsidP="00943388">
      <w:pPr>
        <w:pStyle w:val="Kd"/>
        <w:rPr>
          <w:highlight w:val="white"/>
          <w:lang w:eastAsia="hu-HU"/>
        </w:rPr>
      </w:pPr>
      <w:r>
        <w:rPr>
          <w:highlight w:val="white"/>
          <w:lang w:eastAsia="hu-HU"/>
        </w:rPr>
        <w:t xml:space="preserve">     recipe.SumCalorie = recipeFoods.Sum(rf =&gt; rf.Quantity / 100 * rf.Food.Calorie);</w:t>
      </w:r>
    </w:p>
    <w:p w14:paraId="57816CB6" w14:textId="2A2B1688" w:rsidR="00943388" w:rsidRDefault="00943388" w:rsidP="00D34B15">
      <w:pPr>
        <w:pStyle w:val="Kd"/>
        <w:rPr>
          <w:lang w:eastAsia="hu-HU"/>
        </w:rPr>
      </w:pPr>
      <w:r>
        <w:rPr>
          <w:highlight w:val="white"/>
          <w:lang w:eastAsia="hu-HU"/>
        </w:rPr>
        <w:t xml:space="preserve"> }</w:t>
      </w:r>
    </w:p>
    <w:p w14:paraId="70C1F304" w14:textId="77777777" w:rsidR="00314E2F" w:rsidRDefault="00314E2F" w:rsidP="00314E2F">
      <w:r>
        <w:t>Valós idejű aggregálás: A ciklus belsejében végzem el a matematikai számításokat: az alapanyagok 100 grammra vetített értékeit a felhasználó által megadott mennyiséggel (Quantity) súlyozom, majd ezeket folyamatosan hozzáadom a recept összesített makróihoz (fehérje, zsír, szénhidrát, kalória).</w:t>
      </w:r>
    </w:p>
    <w:p w14:paraId="5CBCE91A" w14:textId="15279059" w:rsidR="00314E2F" w:rsidRDefault="00314E2F" w:rsidP="00943388">
      <w:r>
        <w:t>Kapcsolatok mentése: A számítás mellett minden lépésben létrehozok egy RecipeFoods kapcsoló-rekordot is, amely rögzíti, hogy az adott recepthez melyik ételből mennyi tartozik.</w:t>
      </w:r>
    </w:p>
    <w:p w14:paraId="7C200B0E" w14:textId="4D88B985" w:rsidR="00314E2F" w:rsidRDefault="00314E2F" w:rsidP="00D34B15">
      <w:r>
        <w:t>Tranzakció: Végezetül a kész Recipe entitást (a hozzárendelt RecipeFoods listával együtt) egyetlen tranzakcióban mentem el az adatbázisba a</w:t>
      </w:r>
      <w:r w:rsidR="00D34B15">
        <w:t xml:space="preserve"> SaveChangesAsync hívással. </w:t>
      </w:r>
      <w:r>
        <w:t>Ez a megoldás leveszi a terhet a felhasználó válláról: a rendszer automatikusan és precízen végzi el a makrotápanyagok összesítését a kiválasztott alapanyagok alapján.</w:t>
      </w:r>
    </w:p>
    <w:p w14:paraId="6CA76330" w14:textId="5B79A930" w:rsidR="00ED2427" w:rsidRDefault="00ED2427" w:rsidP="00314E2F"/>
    <w:p w14:paraId="56A21832" w14:textId="4C1F83FC" w:rsidR="00A46230" w:rsidRDefault="00CF6896" w:rsidP="00A46230">
      <w:pPr>
        <w:pStyle w:val="Cmsor3"/>
      </w:pPr>
      <w:r>
        <w:lastRenderedPageBreak/>
        <w:t xml:space="preserve"> </w:t>
      </w:r>
      <w:bookmarkStart w:id="70" w:name="_Toc215525468"/>
      <w:r>
        <w:t>Üzleti logika - A Naplózás magja</w:t>
      </w:r>
      <w:bookmarkEnd w:id="70"/>
    </w:p>
    <w:p w14:paraId="7D4EAD90" w14:textId="77777777" w:rsidR="004466AA" w:rsidRDefault="004466AA" w:rsidP="004466AA">
      <w:r>
        <w:t>Az alkalmazás központi funkciója a napi táplálkozás és aktivitás nyomon követése. Ezt a komplex logikát nem egyetlen monolitikus osztályban, hanem több, egymásra épülő szolgáltatás (DailyNoteService, MealEntriesService, MealFoodsService) együttműködésével valósítottam meg. Ez a felépítés biztosítja a rendszer modularitását és a felelősségi körök tiszta szétválasztását.</w:t>
      </w:r>
    </w:p>
    <w:p w14:paraId="4E656772" w14:textId="0DF735DE" w:rsidR="004466AA" w:rsidRDefault="004466AA" w:rsidP="004466AA">
      <w:pPr>
        <w:pStyle w:val="Cmsor4"/>
      </w:pPr>
      <w:r>
        <w:t>A DailyNote életciklusa (Inicializálás)</w:t>
      </w:r>
    </w:p>
    <w:p w14:paraId="233E5D41" w14:textId="77777777" w:rsidR="004466AA" w:rsidRDefault="004466AA" w:rsidP="004466AA">
      <w:r>
        <w:t>A naplózási folyamat alapja, hogy létezzen az adott napra vonatkozó keretrendszer. Ezt a DailyNoteService vezérli. Amikor a felhasználó belép a napló felületre, a rendszer ellenőrzi a mai bejegyzés meglétét. Hiány esetén a CreateDailyNote metódus automatikusan létrehozza azt, és ami a legfontosabb: ebben a pillanatban rögzíti a felhasználó aktuális céljait (a UserProfile-ból átmásolja a TargetCalorie, TargetProtein stb. értékeket). Ez a tervezési döntés biztosítja az adatbiztonságot: ha a felhasználó később módosítja a profilját, a múltbeli naplói nem torzulnak, azok megőrzik az akkori célértékeket.</w:t>
      </w:r>
    </w:p>
    <w:p w14:paraId="2A8C3C1D" w14:textId="75A0276F" w:rsidR="004466AA" w:rsidRDefault="004466AA" w:rsidP="00FB50ED">
      <w:pPr>
        <w:pStyle w:val="Cmsor4"/>
      </w:pPr>
      <w:r>
        <w:t>É</w:t>
      </w:r>
      <w:r w:rsidR="00FB50ED">
        <w:t>tkezések hierarchiája (MealEntries</w:t>
      </w:r>
      <w:r>
        <w:t>)</w:t>
      </w:r>
    </w:p>
    <w:p w14:paraId="60EAF289" w14:textId="77777777" w:rsidR="004466AA" w:rsidRDefault="004466AA" w:rsidP="004466AA">
      <w:r>
        <w:t>A naplón belüli étkezések (pl. Reggeli, Ebéd) kezelését a MealEntriesService végzi. A rendszert úgy terveztem, hogy egy DailyNote tetszőleges számú étkezést tartalmazhat, amelyeket a MealType törzsadatok (pl. "Reggeli", "Vacsora") alapján kategorizálok. Ez a réteg felel az adott napszak összesített tápértékeinek (SumCalorie, SumProtein) tárolásáért, amelyeket a rendszer valós időben frissít, amint a felhasználó új tételt ad hozzá.</w:t>
      </w:r>
    </w:p>
    <w:p w14:paraId="30674EFB" w14:textId="3E4205C8" w:rsidR="004466AA" w:rsidRDefault="004466AA" w:rsidP="00FB50ED">
      <w:pPr>
        <w:pStyle w:val="Cmsor4"/>
      </w:pPr>
      <w:r>
        <w:t xml:space="preserve"> Tételek rögzítése és a Számítási lánc (Recalculation Chain)</w:t>
      </w:r>
    </w:p>
    <w:p w14:paraId="064DCB87" w14:textId="77777777" w:rsidR="004466AA" w:rsidRDefault="004466AA" w:rsidP="004466AA">
      <w:r>
        <w:t>A legalsó szinten a konkrét ételek és receptek hozzáadása történik, amit a MealFoodsService és MealRecipesService osztályok kezelnek. A legnagyobb kihívást itt az adatok konzisztenciájának megőrzése jelentette minden egyes módosítás után.</w:t>
      </w:r>
    </w:p>
    <w:p w14:paraId="7185B36F" w14:textId="77777777" w:rsidR="004466AA" w:rsidRDefault="004466AA" w:rsidP="004466AA">
      <w:r>
        <w:t>Erre egy többlépcsős újraszámolási láncot (Recalculation Chain) implementáltam:</w:t>
      </w:r>
    </w:p>
    <w:p w14:paraId="3141AEC6" w14:textId="77777777" w:rsidR="004466AA" w:rsidRDefault="004466AA" w:rsidP="004466AA">
      <w:r>
        <w:t>Tétel rögzítése: A felhasználó hozzáad egy ételt (pl. 200g csirkemell). A MealFoodsService elmenti a tételt.</w:t>
      </w:r>
    </w:p>
    <w:p w14:paraId="3FDAA8BD" w14:textId="26E7B22F" w:rsidR="004466AA" w:rsidRDefault="004466AA" w:rsidP="004466AA">
      <w:r>
        <w:lastRenderedPageBreak/>
        <w:t>Étkezés szintű frissítés: A szolgáltatás azonnal lekéri az érintett étkezéshez (MealEntry) tartozó összes ételt és receptet, majd újrakalkulálja az étkezés aggregált tápértékeit (RecalculateMealEntryNutrition).</w:t>
      </w:r>
    </w:p>
    <w:p w14:paraId="42882716" w14:textId="77777777" w:rsidR="004466AA" w:rsidRDefault="004466AA" w:rsidP="004466AA">
      <w:r>
        <w:t>Napló szintű frissítés: A lánc végén a rendszer meghívja a DailyNoteService-t, amely összegzi az összes étkezés adatait, és frissíti a napi főösszegeket.</w:t>
      </w:r>
    </w:p>
    <w:p w14:paraId="0E9387EF" w14:textId="495C5F25" w:rsidR="00ED2427" w:rsidRDefault="004466AA" w:rsidP="00FB50ED">
      <w:r>
        <w:t>Ez a hierarchikus működés garantálja, hogy a felhasználó a felületen (pl. a folyamatsávokon) mindig matematikai pontossággal a helyes, aktuális értékeket lássa, függetlenül attól, hogy egyszerű ételt v</w:t>
      </w:r>
      <w:r w:rsidR="00FB50ED">
        <w:t>agy komplex receptet rögzített.</w:t>
      </w:r>
    </w:p>
    <w:p w14:paraId="3E6A5064" w14:textId="0D0FCDAC" w:rsidR="00AB0977" w:rsidRDefault="00AB0977" w:rsidP="00AB0977">
      <w:pPr>
        <w:pStyle w:val="Cmsor4"/>
      </w:pPr>
      <w:r>
        <w:t>Testsúly naplózása</w:t>
      </w:r>
    </w:p>
    <w:p w14:paraId="789DEC65" w14:textId="1EBBA463" w:rsidR="00653B84" w:rsidRDefault="00AB0977" w:rsidP="00653B84">
      <w:r>
        <w:t xml:space="preserve">A testsúlyváltozás követése kritikus funkció a célok elérésében. Ezt a logikát a DailyNoteService UpdateWeight metódusában implementáltam, </w:t>
      </w:r>
      <w:r w:rsidR="00653B84">
        <w:t>A rendszer az aktuális napi naplóbejegyzésben (DailyNote) tárolja el a mért súlyt. Ez teszi lehetővé a későbbi történeti visszatekintést és a grafikonos ábrázolást, továbba a következő napi testsúly az itt megadott adattal fog inicializálódni.</w:t>
      </w:r>
    </w:p>
    <w:p w14:paraId="0B5E22FA" w14:textId="5DAE090C" w:rsidR="00BA41DD" w:rsidRPr="00BA41DD" w:rsidRDefault="00BA41DD" w:rsidP="00653B84">
      <w:pPr>
        <w:pStyle w:val="Cmsor3"/>
      </w:pPr>
      <w:bookmarkStart w:id="71" w:name="_Toc215525469"/>
      <w:r w:rsidRPr="00BA41DD">
        <w:t>Adatszolgáltatás a vizualizációhoz (Grafikon és Naptár)</w:t>
      </w:r>
      <w:bookmarkEnd w:id="71"/>
    </w:p>
    <w:p w14:paraId="3AA1117C" w14:textId="627E3DAA" w:rsidR="00BA41DD" w:rsidRPr="00BA41DD" w:rsidRDefault="00BA41DD" w:rsidP="00BA41DD">
      <w:r w:rsidRPr="00BA41DD">
        <w:t>A frontend oldali vizualizáció (súlygrafikon, naptárnézet) kiszolgálása érdekében a backend specifikus végpontokat biztosít, amelyek ag</w:t>
      </w:r>
      <w:r>
        <w:t>gregált adatokat szolgáltatnak.</w:t>
      </w:r>
    </w:p>
    <w:p w14:paraId="4238D665" w14:textId="30F2076C" w:rsidR="00BA41DD" w:rsidRPr="00BA41DD" w:rsidRDefault="00BA41DD" w:rsidP="00235B08">
      <w:pPr>
        <w:pStyle w:val="Listaszerbekezds"/>
        <w:numPr>
          <w:ilvl w:val="0"/>
          <w:numId w:val="21"/>
        </w:numPr>
      </w:pPr>
      <w:r w:rsidRPr="00BA41DD">
        <w:t xml:space="preserve">Naptárnézet: </w:t>
      </w:r>
      <w:r w:rsidR="00AE5B83">
        <w:t>A felhasználó itt képes kiválasztani mely napi bejegyzését szeretné megtekinte</w:t>
      </w:r>
      <w:r w:rsidR="009B1E35">
        <w:t>ni</w:t>
      </w:r>
      <w:r w:rsidR="007203BD">
        <w:t xml:space="preserve">, ezért pedig a </w:t>
      </w:r>
      <w:r w:rsidR="007203BD" w:rsidRPr="007203BD">
        <w:t>GetByDate</w:t>
      </w:r>
      <w:r w:rsidR="007203BD">
        <w:t xml:space="preserve"> metódus felel.</w:t>
      </w:r>
    </w:p>
    <w:p w14:paraId="459435E9" w14:textId="1985B0A4" w:rsidR="00BA41DD" w:rsidRPr="00E82B1E" w:rsidRDefault="00BA41DD" w:rsidP="00235B08">
      <w:pPr>
        <w:pStyle w:val="Listaszerbekezds"/>
        <w:numPr>
          <w:ilvl w:val="0"/>
          <w:numId w:val="21"/>
        </w:numPr>
      </w:pPr>
      <w:r w:rsidRPr="00BA41DD">
        <w:t>Súlygrafikon: A GetWeightHistoryAsync metódus időrendben adja vissza a rögzített testsúly-adatokat. Mivel a DailyNote tábla tartalmazza a DailyWeight mezőt és a CreatedAt dátumot, egy egyszerű LINQ lekérdezéssel kinyerhető a felhasználó súlyváltozásának teljes története, amit a frontend közvetlenül a diagram kirajzolásához használ.</w:t>
      </w:r>
    </w:p>
    <w:p w14:paraId="51FF45CB" w14:textId="3E35BC36" w:rsidR="00A46230" w:rsidRDefault="00CF6896" w:rsidP="00A46230">
      <w:pPr>
        <w:pStyle w:val="Cmsor3"/>
      </w:pPr>
      <w:bookmarkStart w:id="72" w:name="_Toc215525470"/>
      <w:r>
        <w:t>API Dokumentáció:</w:t>
      </w:r>
      <w:bookmarkEnd w:id="72"/>
      <w:r>
        <w:t xml:space="preserve"> </w:t>
      </w:r>
    </w:p>
    <w:p w14:paraId="44B619F6" w14:textId="15FC4254" w:rsidR="00ED2427" w:rsidRDefault="00ED2427" w:rsidP="00ED2427">
      <w:r>
        <w:t>A modern webfejlesztésben elengedhetetlen az API megfelelő dokumentálása. Erre a célra a Swagger/OpenAPI szabványt használtam, amelyet az NSwag eszköztárral egészítettem ki.</w:t>
      </w:r>
    </w:p>
    <w:p w14:paraId="65F9933A" w14:textId="2A47D176" w:rsidR="00ED2427" w:rsidRDefault="00ED2427" w:rsidP="00ED2427">
      <w:r>
        <w:lastRenderedPageBreak/>
        <w:t>A Program.cs-ben konfiguráltam a Swagger generátort, amely futásidőben feltérképezi a Controllereket és a DTO-kat, majd létrehoz egy interaktív dokumentációs felületet (/swagger).</w:t>
      </w:r>
    </w:p>
    <w:p w14:paraId="581D9BC8" w14:textId="120E440A" w:rsidR="00CF6896" w:rsidRDefault="00ED2427" w:rsidP="00ED2427">
      <w:r>
        <w:t>Ennek a megoldásnak a legnagyobb előnye a frontend fejlesztés során jelentkezett. Az NSwag stúdió segítségével (amelynek konfigurációját az ad.nswag fájlban  tároltam) egyetlen kattintással képes voltam legenerálni a teljes TypeScript kliens kódot (NswagGenerated.ts). Ez azt jelentette, hogy a frontend oldalon nem kellett manuálisan megírnom a HTTP hívásokat és a modelleket, hanem egy típusos, autokomplettel támogatott szolgáltatást kaptam, ami drasztikusan csökkentette a hibalehetőségeket és felgyorsította a munkát.</w:t>
      </w:r>
    </w:p>
    <w:p w14:paraId="02EE2386" w14:textId="3174FF6E" w:rsidR="00CF6896" w:rsidRDefault="00CF6896" w:rsidP="00A46230">
      <w:pPr>
        <w:pStyle w:val="Cmsor2"/>
      </w:pPr>
      <w:bookmarkStart w:id="73" w:name="_Toc215525471"/>
      <w:r>
        <w:t>A Frontend megvalósítása</w:t>
      </w:r>
      <w:bookmarkEnd w:id="73"/>
      <w:r>
        <w:t xml:space="preserve"> </w:t>
      </w:r>
    </w:p>
    <w:p w14:paraId="04D57352" w14:textId="4316DE00" w:rsidR="00CF6896" w:rsidRDefault="00905DE3" w:rsidP="004703B9">
      <w:r>
        <w:t xml:space="preserve"> </w:t>
      </w:r>
      <w:r w:rsidR="004703B9" w:rsidRPr="004703B9">
        <w:t>A f</w:t>
      </w:r>
      <w:r w:rsidR="00AB0977">
        <w:t>elhasználói felületet Angular 19</w:t>
      </w:r>
      <w:r w:rsidR="004703B9" w:rsidRPr="004703B9">
        <w:t xml:space="preserve"> keretrendszer segítségével, modern egyoldalas alkalmazásként (SPA) valósítottam meg. A kliens oldali fejlesztés során a fő célom egy reszponzív, gyors és a backenddel szorosan integrált felület kialakítása volt. Ebben az alfejezetben bemutatom a kliens architektúráját, a backenddel való kommunikáció módját, valamint a legösszetettebb komponensek belső logikáját</w:t>
      </w:r>
      <w:r w:rsidR="004703B9">
        <w:t>.</w:t>
      </w:r>
    </w:p>
    <w:p w14:paraId="1603FD41" w14:textId="1A0E7E3F" w:rsidR="008E4028" w:rsidRDefault="00905DE3" w:rsidP="00D26590">
      <w:pPr>
        <w:pStyle w:val="Cmsor3"/>
      </w:pPr>
      <w:bookmarkStart w:id="74" w:name="_Toc215525472"/>
      <w:r w:rsidRPr="00D26590">
        <w:t>Kliens</w:t>
      </w:r>
      <w:r>
        <w:t xml:space="preserve"> oldali architektúra és Modularitás</w:t>
      </w:r>
      <w:bookmarkEnd w:id="74"/>
    </w:p>
    <w:p w14:paraId="390E0423" w14:textId="3018431E" w:rsidR="008E4028" w:rsidRPr="008E4028" w:rsidRDefault="008E4028" w:rsidP="008E4028">
      <w:pPr>
        <w:rPr>
          <w:lang w:eastAsia="hu-HU"/>
        </w:rPr>
      </w:pPr>
      <w:r w:rsidRPr="008E4028">
        <w:t>Az Angular alkalmazásomat tudatosan moduláris architektúrára terveztem, hogy a kód átlátható, karbantartható és logikusan strukturált legyen. A fejlesztés során a „Separation of Concerns” (Felelősségi körök szétválasztása) elvét követtem, így az alkalmazás különböző funkcionális egységeit dedikált könyvtárakba és modulokba szerveztem a src/app mappán belül.</w:t>
      </w:r>
    </w:p>
    <w:p w14:paraId="169448FA" w14:textId="3DAF07AF" w:rsidR="008E4028" w:rsidRPr="008E4028" w:rsidRDefault="008E4028" w:rsidP="005C24E1">
      <w:pPr>
        <w:pStyle w:val="Cmsor4"/>
        <w:rPr>
          <w:lang w:eastAsia="hu-HU"/>
        </w:rPr>
      </w:pPr>
      <w:r w:rsidRPr="008E4028">
        <w:rPr>
          <w:lang w:eastAsia="hu-HU"/>
        </w:rPr>
        <w:t>Moduláris felépítés</w:t>
      </w:r>
    </w:p>
    <w:p w14:paraId="51C04CAE" w14:textId="77777777" w:rsidR="008E4028" w:rsidRPr="008E4028" w:rsidRDefault="008E4028" w:rsidP="008E4028">
      <w:pPr>
        <w:rPr>
          <w:lang w:eastAsia="hu-HU"/>
        </w:rPr>
      </w:pPr>
      <w:r w:rsidRPr="008E4028">
        <w:rPr>
          <w:lang w:eastAsia="hu-HU"/>
        </w:rPr>
        <w:t>A monolitikus struktúra helyett (ahol minden egyetlen modulban van) három fő modulra bontottam az alkalmazást:</w:t>
      </w:r>
    </w:p>
    <w:p w14:paraId="594A7FFB" w14:textId="77777777" w:rsidR="008E4028" w:rsidRPr="008E4028" w:rsidRDefault="008E4028" w:rsidP="008E4028">
      <w:pPr>
        <w:rPr>
          <w:lang w:eastAsia="hu-HU"/>
        </w:rPr>
      </w:pPr>
      <w:r w:rsidRPr="008E4028">
        <w:rPr>
          <w:lang w:eastAsia="hu-HU"/>
        </w:rPr>
        <w:t>AppModule (Fő belépési pont): Ez a gyökérmodul (app.module.ts), amely összefogja az alkalmazást. Itt importálom a globális függőségeket (pl. BrowserModule, HttpClientModule) és itt bootstrappelem a fő komponenst (AppComponent). Ez a modul felelős az alkalmazás elindításáért és az alapvető navigáció kezeléséért.</w:t>
      </w:r>
    </w:p>
    <w:p w14:paraId="1A1CB90C" w14:textId="77777777" w:rsidR="008E4028" w:rsidRPr="008E4028" w:rsidRDefault="008E4028" w:rsidP="008E4028">
      <w:pPr>
        <w:rPr>
          <w:lang w:eastAsia="hu-HU"/>
        </w:rPr>
      </w:pPr>
      <w:r w:rsidRPr="008E4028">
        <w:rPr>
          <w:lang w:eastAsia="hu-HU"/>
        </w:rPr>
        <w:lastRenderedPageBreak/>
        <w:t>AccountModule (Felhasználókezelés): A felhasználói azonosítással és fiókkezeléssel kapcsolatos összes logikát egy dedikált modulba (AccountModule) szerveztem ki. Ide tartoznak a bejelentkezés (LoginComponent), a regisztráció (RegisterComponent), valamint a jelszó-visszaállítás komponensei. Ezzel a megoldással elértem, hogy a hitelesítési logika fizikailag is elkülönüljön az alkalmazás üzleti funkcióitól, ami átláthatóbbá tette a kódbázist.</w:t>
      </w:r>
    </w:p>
    <w:p w14:paraId="5AF3B44F" w14:textId="2907FE98" w:rsidR="008E4028" w:rsidRPr="008E4028" w:rsidRDefault="008E4028" w:rsidP="008E4028">
      <w:pPr>
        <w:rPr>
          <w:lang w:eastAsia="hu-HU"/>
        </w:rPr>
      </w:pPr>
      <w:r w:rsidRPr="008E4028">
        <w:rPr>
          <w:lang w:eastAsia="hu-HU"/>
        </w:rPr>
        <w:t>SharedModule (Megosztott erőforrások): A kódduplikáció elkerülése (DRY - Don't Repeat Yourself elv) érdekében létrehoztam egy SharedModule-t. Ide gyűjtö</w:t>
      </w:r>
      <w:r w:rsidR="00574BAB">
        <w:rPr>
          <w:lang w:eastAsia="hu-HU"/>
        </w:rPr>
        <w:t>ttem minden olyan komponenst</w:t>
      </w:r>
      <w:r w:rsidRPr="008E4028">
        <w:rPr>
          <w:lang w:eastAsia="hu-HU"/>
        </w:rPr>
        <w:t>, amelyet az alkalmazás több pontján is felhasználok.</w:t>
      </w:r>
    </w:p>
    <w:p w14:paraId="52592852" w14:textId="77777777" w:rsidR="008E4028" w:rsidRPr="008E4028" w:rsidRDefault="008E4028" w:rsidP="00235B08">
      <w:pPr>
        <w:pStyle w:val="Listaszerbekezds"/>
        <w:numPr>
          <w:ilvl w:val="0"/>
          <w:numId w:val="22"/>
        </w:numPr>
        <w:rPr>
          <w:lang w:eastAsia="hu-HU"/>
        </w:rPr>
      </w:pPr>
      <w:r w:rsidRPr="008E4028">
        <w:rPr>
          <w:lang w:eastAsia="hu-HU"/>
        </w:rPr>
        <w:t>Itt deklaráltam a ValidationMessagesComponent-et, amely egységesen jeleníti meg az űrlaphibákat.</w:t>
      </w:r>
    </w:p>
    <w:p w14:paraId="416CA1AA" w14:textId="77777777" w:rsidR="008E4028" w:rsidRPr="008E4028" w:rsidRDefault="008E4028" w:rsidP="00235B08">
      <w:pPr>
        <w:pStyle w:val="Listaszerbekezds"/>
        <w:numPr>
          <w:ilvl w:val="0"/>
          <w:numId w:val="22"/>
        </w:numPr>
        <w:rPr>
          <w:lang w:eastAsia="hu-HU"/>
        </w:rPr>
      </w:pPr>
      <w:r w:rsidRPr="008E4028">
        <w:rPr>
          <w:lang w:eastAsia="hu-HU"/>
        </w:rPr>
        <w:t>Ide került a NotificationComponent is, amely a felugró visszajelzéseket kezeli. Ennek a modulnak a használata lehetővé tette, hogy ezeket a komponenseket bárhol egyszerűen beilleszthessem, anélkül, hogy újra kellene definiálnom őket.</w:t>
      </w:r>
    </w:p>
    <w:p w14:paraId="7F82C25B" w14:textId="3AC6900D" w:rsidR="008E4028" w:rsidRPr="008E4028" w:rsidRDefault="008E4028" w:rsidP="005C24E1">
      <w:pPr>
        <w:pStyle w:val="Cmsor4"/>
        <w:rPr>
          <w:lang w:eastAsia="hu-HU"/>
        </w:rPr>
      </w:pPr>
      <w:r w:rsidRPr="008E4028">
        <w:rPr>
          <w:lang w:eastAsia="hu-HU"/>
        </w:rPr>
        <w:t>Könyvtárstruktúra</w:t>
      </w:r>
    </w:p>
    <w:p w14:paraId="566727D3" w14:textId="77777777" w:rsidR="008E4028" w:rsidRPr="008E4028" w:rsidRDefault="008E4028" w:rsidP="008E4028">
      <w:pPr>
        <w:rPr>
          <w:lang w:eastAsia="hu-HU"/>
        </w:rPr>
      </w:pPr>
      <w:r w:rsidRPr="008E4028">
        <w:rPr>
          <w:lang w:eastAsia="hu-HU"/>
        </w:rPr>
        <w:t>A fájlrendszer szintjén is szétválasztottam az üzleti és a technikai logikát:</w:t>
      </w:r>
    </w:p>
    <w:p w14:paraId="4E6FB2C7" w14:textId="77777777" w:rsidR="008E4028" w:rsidRPr="008E4028" w:rsidRDefault="008E4028" w:rsidP="00235B08">
      <w:pPr>
        <w:pStyle w:val="Listaszerbekezds"/>
        <w:numPr>
          <w:ilvl w:val="0"/>
          <w:numId w:val="23"/>
        </w:numPr>
        <w:rPr>
          <w:lang w:eastAsia="hu-HU"/>
        </w:rPr>
      </w:pPr>
      <w:r w:rsidRPr="008E4028">
        <w:rPr>
          <w:lang w:eastAsia="hu-HU"/>
        </w:rPr>
        <w:t>pages könyvtár: Ide helyeztem az alkalmazás "érdemi" oldalait, ahol a felhasználó a napi tevékenységét végzi. Itt találhatóak a naplózás (daily-note), a receptkezelés (recipes, create-recipes) és a profilkezelés (create-profile) komponensei. Ezek alkotják az üzleti logikai réteget.</w:t>
      </w:r>
    </w:p>
    <w:p w14:paraId="43CB1442" w14:textId="75840D64" w:rsidR="008E4028" w:rsidRPr="008E4028" w:rsidRDefault="008E4028" w:rsidP="00235B08">
      <w:pPr>
        <w:pStyle w:val="Listaszerbekezds"/>
        <w:numPr>
          <w:ilvl w:val="0"/>
          <w:numId w:val="23"/>
        </w:numPr>
        <w:rPr>
          <w:lang w:eastAsia="hu-HU"/>
        </w:rPr>
      </w:pPr>
      <w:r w:rsidRPr="008E4028">
        <w:rPr>
          <w:lang w:eastAsia="hu-HU"/>
        </w:rPr>
        <w:t>shared könyvtár: Ez tartalmazza a technikai infrastruktúrát: a modelleket (DTO-k), a Guard-okat (útvonalvédelem), az Interceptorokat (token kezelés) és az újrafelhasználható UI elemeket.</w:t>
      </w:r>
    </w:p>
    <w:p w14:paraId="5B9C5CDC" w14:textId="233BAF91" w:rsidR="004703B9" w:rsidRDefault="004703B9" w:rsidP="005C24E1">
      <w:pPr>
        <w:pStyle w:val="Cmsor4"/>
        <w:rPr>
          <w:szCs w:val="24"/>
          <w:lang w:eastAsia="hu-HU"/>
        </w:rPr>
      </w:pPr>
      <w:r>
        <w:t>Az alkalmazás kerete (Layout)</w:t>
      </w:r>
    </w:p>
    <w:p w14:paraId="26DF8715" w14:textId="4AA32386" w:rsidR="008E4028" w:rsidRDefault="008E4028" w:rsidP="008E4028">
      <w:r>
        <w:t>A felhasználói felület vázát és az alkalmazás belépési pontját az AppComponent adja. Ennek implementálásakor három fő technikai kihívást kellett megoldanom: a reszponzív, mindig az oldal aljára tapadó láblécet (Footer), a navigáció reaktív állapotkezelését, valamint a felhasználói munkamenet (session) automatikus helyreállítását az oldal újratöltésekor.</w:t>
      </w:r>
    </w:p>
    <w:p w14:paraId="13B55DA0" w14:textId="0E7C5942" w:rsidR="008E4028" w:rsidRDefault="008E4028" w:rsidP="00A90922">
      <w:r>
        <w:lastRenderedPageBreak/>
        <w:t>Layout technikai megvalósítása (Footer): A webfejlesztésben gyakori probléma, hogy kevés tartalom esetén a lábléc "felcsúszik" a képernyő közepére. Ezt a problémát modern CSS Flexbox technikával oldottam meg az app.component.html fájlban. A body elemet flexibilis konténerként definiáltam, amelynek minimális magasságát a képernyő teljes magasságára (min-height: 100vh) állítottam, az elemek irányát pedig oszloposra (flex-direction: column).</w:t>
      </w:r>
    </w:p>
    <w:p w14:paraId="2FD5733B" w14:textId="77777777" w:rsidR="008E4028" w:rsidRDefault="008E4028" w:rsidP="00A90922">
      <w:pPr>
        <w:ind w:firstLine="0"/>
      </w:pPr>
      <w:r>
        <w:t>A struktúra három fő elemből áll:</w:t>
      </w:r>
    </w:p>
    <w:p w14:paraId="1983C0B6" w14:textId="21610904" w:rsidR="008E4028" w:rsidRDefault="008E4028" w:rsidP="00235B08">
      <w:pPr>
        <w:pStyle w:val="Listaszerbekezds"/>
        <w:numPr>
          <w:ilvl w:val="0"/>
          <w:numId w:val="20"/>
        </w:numPr>
      </w:pPr>
      <w:r>
        <w:t>app-navbar: A felső navigációs sáv fix magassággal.</w:t>
      </w:r>
    </w:p>
    <w:p w14:paraId="764C3CD1" w14:textId="6485B352" w:rsidR="008E4028" w:rsidRDefault="008E4028" w:rsidP="00235B08">
      <w:pPr>
        <w:pStyle w:val="Listaszerbekezds"/>
        <w:numPr>
          <w:ilvl w:val="0"/>
          <w:numId w:val="20"/>
        </w:numPr>
      </w:pPr>
      <w:r>
        <w:t>Tartalomtároló (div.container): Ennek az elemnek a flex: 1 stílust adtam. Ez a beállítás arra utasítja a böngészőt, hogy ez az elem töltse ki az összes rendelkezésre álló szabad helyet a fejléc és a lábléc között. Így, ha a tartalom kevés, a konténer akkor is "kinyúlik", és a láblécet a képernyő aljára szorítja.</w:t>
      </w:r>
    </w:p>
    <w:p w14:paraId="47DABC27" w14:textId="7EB6E687" w:rsidR="008E4028" w:rsidRDefault="008E4028" w:rsidP="00235B08">
      <w:pPr>
        <w:pStyle w:val="Listaszerbekezds"/>
        <w:numPr>
          <w:ilvl w:val="0"/>
          <w:numId w:val="20"/>
        </w:numPr>
      </w:pPr>
      <w:r>
        <w:t>app-footer: A lábléc, amely így mindig vizuálisan a helyén marad. A FooterComponent-ben dinamikus dátumkezelést is implementáltam (new Date().getFullYear()), hogy a copyright évszám mindig aktuális legyen.</w:t>
      </w:r>
    </w:p>
    <w:p w14:paraId="2F029DF4" w14:textId="605852B0" w:rsidR="008E4028" w:rsidRDefault="008E4028" w:rsidP="0053535E">
      <w:pPr>
        <w:ind w:firstLine="360"/>
      </w:pPr>
      <w:r>
        <w:t>Reaktív Navigáció és Menükezelés: A menüpontok láthatóságát (pl. "Login" vs. "Logout") nem manuális változókkal, hanem reaktív módon, az Angular AsyncPipe (| async) segítségével vezérelem. A nézet közvetlenül feliratkozik az AccountService-ben található user$ observable-re.</w:t>
      </w:r>
    </w:p>
    <w:p w14:paraId="4A8E9553" w14:textId="6B175F5B" w:rsidR="008E4028" w:rsidRDefault="008E4028" w:rsidP="00235B08">
      <w:pPr>
        <w:pStyle w:val="Listaszerbekezds"/>
        <w:numPr>
          <w:ilvl w:val="0"/>
          <w:numId w:val="24"/>
        </w:numPr>
      </w:pPr>
      <w:r>
        <w:t>Ha az érték null, a rendszer a vendég-menüt (Bejelentkezés, Regisztráció) rendereli ki.</w:t>
      </w:r>
    </w:p>
    <w:p w14:paraId="2AD0BF1B" w14:textId="55C5F20D" w:rsidR="008E4028" w:rsidRDefault="008E4028" w:rsidP="00235B08">
      <w:pPr>
        <w:pStyle w:val="Listaszerbekezds"/>
        <w:numPr>
          <w:ilvl w:val="0"/>
          <w:numId w:val="24"/>
        </w:numPr>
      </w:pPr>
      <w:r>
        <w:t>Ha van érvényes User objektum, a rendszer a bejelentkezett nézetet mutatja, megjelenítve a felhasználó keresztnevét és a "Logout" gombot.</w:t>
      </w:r>
    </w:p>
    <w:p w14:paraId="25403744" w14:textId="77777777" w:rsidR="008E4028" w:rsidRDefault="008E4028" w:rsidP="008E4028">
      <w:r>
        <w:t>A felhasználói élmény javítása érdekében a routerLinkActive="active" direktívát használtam. Ez automatikusan hozzáadja az active CSS osztályt ahhoz a menüponthoz, amelyen a felhasználó éppen tartózkodik, vizuális visszajelzést adva a navigációról.</w:t>
      </w:r>
    </w:p>
    <w:p w14:paraId="0CFA2E94" w14:textId="48AD474D" w:rsidR="008E4028" w:rsidRDefault="008E4028" w:rsidP="008E4028">
      <w:r>
        <w:t>Alkalmazás inicializálása és Token-ellenőrzés: Az egyoldalas alkalmazások kritikus pontja, hogy az oldal frissítésekor (F5) ne vesszen el a bejelentkezett állapot. Ezt a logikát az AppComponent TypeScript kódjában, az ngOnInit életciklusban valósítottam meg a refreshUser() metódussal.</w:t>
      </w:r>
    </w:p>
    <w:p w14:paraId="79607C76" w14:textId="6860CAD2" w:rsidR="008E4028" w:rsidRDefault="008E4028" w:rsidP="00A90922">
      <w:pPr>
        <w:ind w:firstLine="0"/>
      </w:pPr>
      <w:r>
        <w:lastRenderedPageBreak/>
        <w:t>A folyamat a következő:</w:t>
      </w:r>
    </w:p>
    <w:p w14:paraId="0FB310E8" w14:textId="53B361C4" w:rsidR="008E4028" w:rsidRDefault="008E4028" w:rsidP="00235B08">
      <w:pPr>
        <w:pStyle w:val="Listaszerbekezds"/>
        <w:numPr>
          <w:ilvl w:val="0"/>
          <w:numId w:val="25"/>
        </w:numPr>
      </w:pPr>
      <w:r>
        <w:t>Az alkalmazás indulásakor a rendszer ellenőrzi, van-e elmentett JWT token a böngésző localStorage-ában (this.accountService.getJWT()).</w:t>
      </w:r>
    </w:p>
    <w:p w14:paraId="7F42BA95" w14:textId="341DD8DC" w:rsidR="008E4028" w:rsidRDefault="008E4028" w:rsidP="00235B08">
      <w:pPr>
        <w:pStyle w:val="Listaszerbekezds"/>
        <w:numPr>
          <w:ilvl w:val="0"/>
          <w:numId w:val="25"/>
        </w:numPr>
      </w:pPr>
      <w:r>
        <w:t>Ha talál tokent, egy API hívást indít a backend felé (refreshUser), hogy ellenőrizze annak érvényességét és lekérje a friss felhasználói adatokat.</w:t>
      </w:r>
    </w:p>
    <w:p w14:paraId="21F14C12" w14:textId="77777777" w:rsidR="00513517" w:rsidRDefault="008E4028" w:rsidP="00235B08">
      <w:pPr>
        <w:pStyle w:val="Listaszerbekezds"/>
        <w:numPr>
          <w:ilvl w:val="0"/>
          <w:numId w:val="25"/>
        </w:numPr>
      </w:pPr>
      <w:r>
        <w:t>Hibakezelés: Külön figyelmet fordítottam a lejárt tokenek kezelésére. A subscribe blokk error ágában figyelem a 401 Unauthorized státuszkódot. Ha a szerver elutasítja a tokent (pl. lejárt), a kliens automatikusan kijelentkezteti a felhasználót (logout), és a SharedService-en keresztül egy felugró értesítésben ("Account blocked") tájékoztatja a hiba okáról.</w:t>
      </w:r>
    </w:p>
    <w:p w14:paraId="23654045" w14:textId="507E8CED" w:rsidR="00905DE3" w:rsidRDefault="00905DE3" w:rsidP="00513517">
      <w:pPr>
        <w:pStyle w:val="Cmsor3"/>
      </w:pPr>
      <w:bookmarkStart w:id="75" w:name="_Toc215525473"/>
      <w:r w:rsidRPr="00513517">
        <w:t>Navigáció és Útvonal-védelem (Routing &amp; Security)</w:t>
      </w:r>
      <w:bookmarkEnd w:id="75"/>
    </w:p>
    <w:p w14:paraId="4F4ED7D0" w14:textId="77777777" w:rsidR="0083074D" w:rsidRPr="0083074D" w:rsidRDefault="0083074D" w:rsidP="0083074D">
      <w:r w:rsidRPr="0083074D">
        <w:t>Egy egyoldalas alkalmazásnál (SPA) kritikus fontosságú a kliens oldali útvonalválasztás (Routing) helyes konfigurálása, hiszen ez határozza meg, hogy a felhasználó milyen tartalmat lát az URL alapján, anélkül, hogy az oldal újratöltődne. Ezt a logikát az Angular beépített RouterModule-jára építve, az app-routing.module.ts fájlban definiáltam.</w:t>
      </w:r>
    </w:p>
    <w:p w14:paraId="1EBA24AD" w14:textId="0E966DBF" w:rsidR="0083074D" w:rsidRPr="0083074D" w:rsidRDefault="0083074D" w:rsidP="005C24E1">
      <w:pPr>
        <w:pStyle w:val="Cmsor4"/>
      </w:pPr>
      <w:r w:rsidRPr="0083074D">
        <w:t>Útvonalak definíciója és Hierarchiája</w:t>
      </w:r>
    </w:p>
    <w:p w14:paraId="661DB9B7" w14:textId="46684BD4" w:rsidR="0083074D" w:rsidRPr="0083074D" w:rsidRDefault="0083074D" w:rsidP="0083074D">
      <w:r w:rsidRPr="0083074D">
        <w:t xml:space="preserve">A routes tömb összeállításakor logikailag </w:t>
      </w:r>
      <w:r w:rsidR="00EA4F64">
        <w:t xml:space="preserve">több </w:t>
      </w:r>
      <w:r w:rsidRPr="0083074D">
        <w:t>fő csoportba rendeztem az elérési útvonalakat, amelyek különböző hozzáférési szinteket és technikai megoldásokat igényeltek.</w:t>
      </w:r>
    </w:p>
    <w:p w14:paraId="1D6A9C84" w14:textId="3AA6E442" w:rsidR="0083074D" w:rsidRPr="0083074D" w:rsidRDefault="0083074D" w:rsidP="00513517">
      <w:r w:rsidRPr="0083074D">
        <w:t xml:space="preserve"> Publikus útvonalak (Public Routes): A tömb elején definiáltam azokat az oldalakat, amelyek bejelentkezés nélkül is elérhetők bárki számára. Úgy terveztem a rendszert, hogy a látogatók regisztráció nélkül is megtekinthessék az adatbázis tartalmát (katalógusokat), de módosítani ne tudjanak.</w:t>
      </w:r>
    </w:p>
    <w:p w14:paraId="1E03312C" w14:textId="77777777" w:rsidR="0083074D" w:rsidRPr="0083074D" w:rsidRDefault="0083074D" w:rsidP="00235B08">
      <w:pPr>
        <w:pStyle w:val="Listaszerbekezds"/>
        <w:numPr>
          <w:ilvl w:val="0"/>
          <w:numId w:val="26"/>
        </w:numPr>
      </w:pPr>
      <w:r w:rsidRPr="0083074D">
        <w:t>path: 'food': Az ételek listázása (FoodComponent).</w:t>
      </w:r>
    </w:p>
    <w:p w14:paraId="7B8227D1" w14:textId="42A68B86" w:rsidR="0083074D" w:rsidRPr="0083074D" w:rsidRDefault="00EA4F64" w:rsidP="00235B08">
      <w:pPr>
        <w:pStyle w:val="Listaszerbekezds"/>
        <w:numPr>
          <w:ilvl w:val="0"/>
          <w:numId w:val="26"/>
        </w:numPr>
      </w:pPr>
      <w:r>
        <w:t xml:space="preserve">path: 'activitycatalog': A </w:t>
      </w:r>
      <w:r w:rsidR="0083074D" w:rsidRPr="0083074D">
        <w:t>sporttevékenységek katalógusa (ActivityCatalogComponent).</w:t>
      </w:r>
    </w:p>
    <w:p w14:paraId="4B3E7E07" w14:textId="32520107" w:rsidR="0083074D" w:rsidRPr="0083074D" w:rsidRDefault="0083074D" w:rsidP="00235B08">
      <w:pPr>
        <w:pStyle w:val="Listaszerbekezds"/>
        <w:numPr>
          <w:ilvl w:val="0"/>
          <w:numId w:val="26"/>
        </w:numPr>
      </w:pPr>
      <w:r w:rsidRPr="0083074D">
        <w:t>path: 'recipes': A receptek listája (RecipesComponent).</w:t>
      </w:r>
    </w:p>
    <w:p w14:paraId="3834FF58" w14:textId="0044105F" w:rsidR="0083074D" w:rsidRPr="0083074D" w:rsidRDefault="0083074D" w:rsidP="0083074D">
      <w:r w:rsidRPr="0083074D">
        <w:lastRenderedPageBreak/>
        <w:t xml:space="preserve">Beállítottam egy alapértelmezett átirányítást is: ha a felhasználó </w:t>
      </w:r>
      <w:r w:rsidR="00EA4F64">
        <w:t xml:space="preserve">az üres gyökér útvonalra (path: </w:t>
      </w:r>
      <w:r w:rsidRPr="0083074D">
        <w:t>'') érkezik, a rendszer automatikusan a /food oldalra navigálja (redirectTo: 'food'), így a belépéskor azonnal releváns tartalmat lát.</w:t>
      </w:r>
    </w:p>
    <w:p w14:paraId="6434A191" w14:textId="56592F10" w:rsidR="0083074D" w:rsidRPr="0083074D" w:rsidRDefault="0083074D" w:rsidP="00513517">
      <w:r w:rsidRPr="0083074D">
        <w:t>Védett útvonalak és a Gyermek-útvonalak (Children): Az alkalmazásom egyik legfontosabb architektúrális döntése a védett útvonalak csoportosítása volt. Ahelyett, hogy minden egyes szerkesztő felülethez (Create/Edit) külön-külön rendeltem volna hozzá a jogosultság-ellenőrzést, egyetlen közös szülő útvonalat hoztam létre.</w:t>
      </w:r>
    </w:p>
    <w:p w14:paraId="52272645" w14:textId="77777777" w:rsidR="0083074D" w:rsidRPr="0083074D" w:rsidRDefault="0083074D" w:rsidP="0083074D">
      <w:r w:rsidRPr="0083074D">
        <w:t>Ezt a szülő útvonalat üres útvonalként (path: '') definiáltam, és ehhez rendeltem hozzá a canActivate: [AuthorizationGuard] védelmet. A tényleges funkcionális oldalakat ennek a szülőnek a children (gyermekek) tömbjében helyeztem el.</w:t>
      </w:r>
    </w:p>
    <w:p w14:paraId="21D6D5ED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''</w:t>
      </w:r>
      <w:r w:rsidRPr="00BD0287">
        <w:rPr>
          <w:lang w:eastAsia="hu-HU"/>
        </w:rPr>
        <w:t xml:space="preserve">, </w:t>
      </w:r>
    </w:p>
    <w:p w14:paraId="49D9A935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color w:val="9CDCFE"/>
          <w:lang w:eastAsia="hu-HU"/>
        </w:rPr>
        <w:t>runGuardsAndResolvers:</w:t>
      </w:r>
      <w:r w:rsidRPr="00BD0287">
        <w:rPr>
          <w:color w:val="CE9178"/>
          <w:lang w:eastAsia="hu-HU"/>
        </w:rPr>
        <w:t>'always'</w:t>
      </w:r>
      <w:r w:rsidRPr="00BD0287">
        <w:rPr>
          <w:lang w:eastAsia="hu-HU"/>
        </w:rPr>
        <w:t>,</w:t>
      </w:r>
    </w:p>
    <w:p w14:paraId="3E3D345D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color w:val="9CDCFE"/>
          <w:lang w:eastAsia="hu-HU"/>
        </w:rPr>
        <w:t>canActivate:</w:t>
      </w:r>
      <w:r w:rsidRPr="00BD0287">
        <w:rPr>
          <w:lang w:eastAsia="hu-HU"/>
        </w:rPr>
        <w:t>[</w:t>
      </w:r>
      <w:r w:rsidRPr="00BD0287">
        <w:rPr>
          <w:color w:val="4EC9B0"/>
          <w:lang w:eastAsia="hu-HU"/>
        </w:rPr>
        <w:t>AuthorizationGuard</w:t>
      </w:r>
      <w:r w:rsidRPr="00BD0287">
        <w:rPr>
          <w:lang w:eastAsia="hu-HU"/>
        </w:rPr>
        <w:t>],</w:t>
      </w:r>
    </w:p>
    <w:p w14:paraId="4D0EB305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color w:val="9CDCFE"/>
          <w:lang w:eastAsia="hu-HU"/>
        </w:rPr>
        <w:t>children:</w:t>
      </w:r>
      <w:r w:rsidRPr="00BD0287">
        <w:rPr>
          <w:lang w:eastAsia="hu-HU"/>
        </w:rPr>
        <w:t>[</w:t>
      </w:r>
    </w:p>
    <w:p w14:paraId="47F69B7C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'activitycatalog/create'</w:t>
      </w:r>
      <w:r w:rsidRPr="00BD0287">
        <w:rPr>
          <w:lang w:eastAsia="hu-HU"/>
        </w:rPr>
        <w:t xml:space="preserve">, </w:t>
      </w:r>
      <w:r w:rsidRPr="00BD0287">
        <w:rPr>
          <w:color w:val="4EC9B0"/>
          <w:lang w:eastAsia="hu-HU"/>
        </w:rPr>
        <w:t>component</w:t>
      </w:r>
      <w:r w:rsidRPr="00BD0287">
        <w:rPr>
          <w:color w:val="9CDCFE"/>
          <w:lang w:eastAsia="hu-HU"/>
        </w:rPr>
        <w:t>:</w:t>
      </w:r>
      <w:r w:rsidRPr="00BD0287">
        <w:rPr>
          <w:lang w:eastAsia="hu-HU"/>
        </w:rPr>
        <w:t xml:space="preserve"> </w:t>
      </w:r>
      <w:r w:rsidRPr="00BD0287">
        <w:rPr>
          <w:color w:val="4EC9B0"/>
          <w:lang w:eastAsia="hu-HU"/>
        </w:rPr>
        <w:t>CreateActivityCatalogComponent</w:t>
      </w:r>
      <w:r w:rsidRPr="00BD0287">
        <w:rPr>
          <w:lang w:eastAsia="hu-HU"/>
        </w:rPr>
        <w:t xml:space="preserve"> },</w:t>
      </w:r>
    </w:p>
    <w:p w14:paraId="5AB7C7A0" w14:textId="3B30249F" w:rsidR="00BD0287" w:rsidRPr="00BD0287" w:rsidRDefault="0063346F" w:rsidP="00BD0287">
      <w:pPr>
        <w:pStyle w:val="Kd"/>
        <w:rPr>
          <w:lang w:eastAsia="hu-HU"/>
        </w:rPr>
      </w:pPr>
      <w:r>
        <w:rPr>
          <w:lang w:eastAsia="hu-HU"/>
        </w:rPr>
        <w:t>{</w:t>
      </w:r>
      <w:r w:rsidR="00BD0287" w:rsidRPr="00BD0287">
        <w:rPr>
          <w:color w:val="9CDCFE"/>
          <w:lang w:eastAsia="hu-HU"/>
        </w:rPr>
        <w:t>path:</w:t>
      </w:r>
      <w:r w:rsidR="00BD0287" w:rsidRPr="00BD0287">
        <w:rPr>
          <w:lang w:eastAsia="hu-HU"/>
        </w:rPr>
        <w:t xml:space="preserve"> </w:t>
      </w:r>
      <w:r w:rsidR="00BD0287" w:rsidRPr="00BD0287">
        <w:rPr>
          <w:color w:val="CE9178"/>
          <w:lang w:eastAsia="hu-HU"/>
        </w:rPr>
        <w:t>'activitycatalog/edit/:id'</w:t>
      </w:r>
      <w:r w:rsidR="00BD0287" w:rsidRPr="00BD0287">
        <w:rPr>
          <w:lang w:eastAsia="hu-HU"/>
        </w:rPr>
        <w:t xml:space="preserve">, </w:t>
      </w:r>
      <w:r w:rsidR="00BD0287" w:rsidRPr="00BD0287">
        <w:rPr>
          <w:color w:val="4EC9B0"/>
          <w:lang w:eastAsia="hu-HU"/>
        </w:rPr>
        <w:t>component</w:t>
      </w:r>
      <w:r w:rsidR="00BD0287" w:rsidRPr="00BD0287">
        <w:rPr>
          <w:color w:val="9CDCFE"/>
          <w:lang w:eastAsia="hu-HU"/>
        </w:rPr>
        <w:t>:</w:t>
      </w:r>
      <w:r w:rsidR="00BD0287" w:rsidRPr="00BD0287">
        <w:rPr>
          <w:lang w:eastAsia="hu-HU"/>
        </w:rPr>
        <w:t xml:space="preserve"> </w:t>
      </w:r>
      <w:r w:rsidR="00BD0287" w:rsidRPr="00BD0287">
        <w:rPr>
          <w:color w:val="4EC9B0"/>
          <w:lang w:eastAsia="hu-HU"/>
        </w:rPr>
        <w:t>CreateActivityCatalogComponent</w:t>
      </w:r>
      <w:r w:rsidR="00BD0287" w:rsidRPr="00BD0287">
        <w:rPr>
          <w:lang w:eastAsia="hu-HU"/>
        </w:rPr>
        <w:t xml:space="preserve"> },</w:t>
      </w:r>
    </w:p>
    <w:p w14:paraId="57722E53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'food/create'</w:t>
      </w:r>
      <w:r w:rsidRPr="00BD0287">
        <w:rPr>
          <w:lang w:eastAsia="hu-HU"/>
        </w:rPr>
        <w:t xml:space="preserve">, </w:t>
      </w:r>
      <w:r w:rsidRPr="00BD0287">
        <w:rPr>
          <w:color w:val="4EC9B0"/>
          <w:lang w:eastAsia="hu-HU"/>
        </w:rPr>
        <w:t>component</w:t>
      </w:r>
      <w:r w:rsidRPr="00BD0287">
        <w:rPr>
          <w:color w:val="9CDCFE"/>
          <w:lang w:eastAsia="hu-HU"/>
        </w:rPr>
        <w:t>:</w:t>
      </w:r>
      <w:r w:rsidRPr="00BD0287">
        <w:rPr>
          <w:lang w:eastAsia="hu-HU"/>
        </w:rPr>
        <w:t xml:space="preserve"> </w:t>
      </w:r>
      <w:r w:rsidRPr="00BD0287">
        <w:rPr>
          <w:color w:val="4EC9B0"/>
          <w:lang w:eastAsia="hu-HU"/>
        </w:rPr>
        <w:t>CreateFoodComponent</w:t>
      </w:r>
      <w:r w:rsidRPr="00BD0287">
        <w:rPr>
          <w:lang w:eastAsia="hu-HU"/>
        </w:rPr>
        <w:t xml:space="preserve"> },</w:t>
      </w:r>
    </w:p>
    <w:p w14:paraId="526800E4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'food/edit/:id'</w:t>
      </w:r>
      <w:r w:rsidRPr="00BD0287">
        <w:rPr>
          <w:lang w:eastAsia="hu-HU"/>
        </w:rPr>
        <w:t xml:space="preserve">, </w:t>
      </w:r>
      <w:r w:rsidRPr="00BD0287">
        <w:rPr>
          <w:color w:val="4EC9B0"/>
          <w:lang w:eastAsia="hu-HU"/>
        </w:rPr>
        <w:t>component</w:t>
      </w:r>
      <w:r w:rsidRPr="00BD0287">
        <w:rPr>
          <w:color w:val="9CDCFE"/>
          <w:lang w:eastAsia="hu-HU"/>
        </w:rPr>
        <w:t>:</w:t>
      </w:r>
      <w:r w:rsidRPr="00BD0287">
        <w:rPr>
          <w:lang w:eastAsia="hu-HU"/>
        </w:rPr>
        <w:t xml:space="preserve"> </w:t>
      </w:r>
      <w:r w:rsidRPr="00BD0287">
        <w:rPr>
          <w:color w:val="4EC9B0"/>
          <w:lang w:eastAsia="hu-HU"/>
        </w:rPr>
        <w:t>CreateFoodComponent</w:t>
      </w:r>
      <w:r w:rsidRPr="00BD0287">
        <w:rPr>
          <w:lang w:eastAsia="hu-HU"/>
        </w:rPr>
        <w:t xml:space="preserve"> },</w:t>
      </w:r>
    </w:p>
    <w:p w14:paraId="7AF70364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'recipes/create'</w:t>
      </w:r>
      <w:r w:rsidRPr="00BD0287">
        <w:rPr>
          <w:lang w:eastAsia="hu-HU"/>
        </w:rPr>
        <w:t xml:space="preserve">, </w:t>
      </w:r>
      <w:r w:rsidRPr="00BD0287">
        <w:rPr>
          <w:color w:val="4EC9B0"/>
          <w:lang w:eastAsia="hu-HU"/>
        </w:rPr>
        <w:t>component</w:t>
      </w:r>
      <w:r w:rsidRPr="00BD0287">
        <w:rPr>
          <w:color w:val="9CDCFE"/>
          <w:lang w:eastAsia="hu-HU"/>
        </w:rPr>
        <w:t>:</w:t>
      </w:r>
      <w:r w:rsidRPr="00BD0287">
        <w:rPr>
          <w:lang w:eastAsia="hu-HU"/>
        </w:rPr>
        <w:t xml:space="preserve"> </w:t>
      </w:r>
      <w:r w:rsidRPr="00BD0287">
        <w:rPr>
          <w:color w:val="4EC9B0"/>
          <w:lang w:eastAsia="hu-HU"/>
        </w:rPr>
        <w:t>CreateRecipesComponent</w:t>
      </w:r>
      <w:r w:rsidRPr="00BD0287">
        <w:rPr>
          <w:lang w:eastAsia="hu-HU"/>
        </w:rPr>
        <w:t xml:space="preserve"> },</w:t>
      </w:r>
    </w:p>
    <w:p w14:paraId="714A07FD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'recipes/edit/:id'</w:t>
      </w:r>
      <w:r w:rsidRPr="00BD0287">
        <w:rPr>
          <w:lang w:eastAsia="hu-HU"/>
        </w:rPr>
        <w:t xml:space="preserve">, </w:t>
      </w:r>
      <w:r w:rsidRPr="00BD0287">
        <w:rPr>
          <w:color w:val="4EC9B0"/>
          <w:lang w:eastAsia="hu-HU"/>
        </w:rPr>
        <w:t>component</w:t>
      </w:r>
      <w:r w:rsidRPr="00BD0287">
        <w:rPr>
          <w:color w:val="9CDCFE"/>
          <w:lang w:eastAsia="hu-HU"/>
        </w:rPr>
        <w:t>:</w:t>
      </w:r>
      <w:r w:rsidRPr="00BD0287">
        <w:rPr>
          <w:lang w:eastAsia="hu-HU"/>
        </w:rPr>
        <w:t xml:space="preserve"> </w:t>
      </w:r>
      <w:r w:rsidRPr="00BD0287">
        <w:rPr>
          <w:color w:val="4EC9B0"/>
          <w:lang w:eastAsia="hu-HU"/>
        </w:rPr>
        <w:t>CreateRecipesComponent</w:t>
      </w:r>
      <w:r w:rsidRPr="00BD0287">
        <w:rPr>
          <w:lang w:eastAsia="hu-HU"/>
        </w:rPr>
        <w:t xml:space="preserve"> },</w:t>
      </w:r>
    </w:p>
    <w:p w14:paraId="40216E12" w14:textId="77777777" w:rsidR="00BD0287" w:rsidRPr="00BD0287" w:rsidRDefault="00BD0287" w:rsidP="00BD0287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'create-profile'</w:t>
      </w:r>
      <w:r w:rsidRPr="00BD0287">
        <w:rPr>
          <w:lang w:eastAsia="hu-HU"/>
        </w:rPr>
        <w:t xml:space="preserve">, </w:t>
      </w:r>
      <w:r w:rsidRPr="00BD0287">
        <w:rPr>
          <w:color w:val="4EC9B0"/>
          <w:lang w:eastAsia="hu-HU"/>
        </w:rPr>
        <w:t>component</w:t>
      </w:r>
      <w:r w:rsidRPr="00BD0287">
        <w:rPr>
          <w:color w:val="9CDCFE"/>
          <w:lang w:eastAsia="hu-HU"/>
        </w:rPr>
        <w:t>:</w:t>
      </w:r>
      <w:r w:rsidRPr="00BD0287">
        <w:rPr>
          <w:lang w:eastAsia="hu-HU"/>
        </w:rPr>
        <w:t xml:space="preserve"> </w:t>
      </w:r>
      <w:r w:rsidRPr="00BD0287">
        <w:rPr>
          <w:color w:val="4EC9B0"/>
          <w:lang w:eastAsia="hu-HU"/>
        </w:rPr>
        <w:t>CreateProfileComponent</w:t>
      </w:r>
      <w:r w:rsidRPr="00BD0287">
        <w:rPr>
          <w:lang w:eastAsia="hu-HU"/>
        </w:rPr>
        <w:t xml:space="preserve"> },</w:t>
      </w:r>
    </w:p>
    <w:p w14:paraId="0185B41B" w14:textId="2E1C3120" w:rsidR="00BD0287" w:rsidRDefault="00BD0287" w:rsidP="0063346F">
      <w:pPr>
        <w:pStyle w:val="Kd"/>
        <w:rPr>
          <w:lang w:eastAsia="hu-HU"/>
        </w:rPr>
      </w:pPr>
      <w:r w:rsidRPr="00BD0287">
        <w:rPr>
          <w:lang w:eastAsia="hu-HU"/>
        </w:rPr>
        <w:t xml:space="preserve">{ </w:t>
      </w:r>
      <w:r w:rsidRPr="00BD0287">
        <w:rPr>
          <w:color w:val="9CDCFE"/>
          <w:lang w:eastAsia="hu-HU"/>
        </w:rPr>
        <w:t>path:</w:t>
      </w:r>
      <w:r w:rsidRPr="00BD0287">
        <w:rPr>
          <w:lang w:eastAsia="hu-HU"/>
        </w:rPr>
        <w:t xml:space="preserve"> </w:t>
      </w:r>
      <w:r w:rsidRPr="00BD0287">
        <w:rPr>
          <w:color w:val="CE9178"/>
          <w:lang w:eastAsia="hu-HU"/>
        </w:rPr>
        <w:t>'dailynote'</w:t>
      </w:r>
      <w:r w:rsidRPr="00BD0287">
        <w:rPr>
          <w:lang w:eastAsia="hu-HU"/>
        </w:rPr>
        <w:t xml:space="preserve">, </w:t>
      </w:r>
      <w:r w:rsidRPr="00BD0287">
        <w:rPr>
          <w:color w:val="4EC9B0"/>
          <w:lang w:eastAsia="hu-HU"/>
        </w:rPr>
        <w:t>component</w:t>
      </w:r>
      <w:r w:rsidRPr="00BD0287">
        <w:rPr>
          <w:color w:val="9CDCFE"/>
          <w:lang w:eastAsia="hu-HU"/>
        </w:rPr>
        <w:t>:</w:t>
      </w:r>
      <w:r w:rsidRPr="00BD0287">
        <w:rPr>
          <w:lang w:eastAsia="hu-HU"/>
        </w:rPr>
        <w:t xml:space="preserve"> </w:t>
      </w:r>
      <w:r w:rsidRPr="00BD0287">
        <w:rPr>
          <w:color w:val="4EC9B0"/>
          <w:lang w:eastAsia="hu-HU"/>
        </w:rPr>
        <w:t>DailyNoteComponent</w:t>
      </w:r>
      <w:r w:rsidRPr="00BD0287">
        <w:rPr>
          <w:lang w:eastAsia="hu-HU"/>
        </w:rPr>
        <w:t xml:space="preserve"> },],},</w:t>
      </w:r>
    </w:p>
    <w:p w14:paraId="261C553B" w14:textId="6499F62B" w:rsidR="0083074D" w:rsidRPr="0083074D" w:rsidRDefault="0083074D" w:rsidP="00513517">
      <w:pPr>
        <w:ind w:firstLine="0"/>
      </w:pPr>
      <w:r w:rsidRPr="0083074D">
        <w:t>Ennek a hierarchikus felépítésnek kettős előnye van:</w:t>
      </w:r>
    </w:p>
    <w:p w14:paraId="27FE7B59" w14:textId="77777777" w:rsidR="0083074D" w:rsidRPr="0083074D" w:rsidRDefault="0083074D" w:rsidP="00235B08">
      <w:pPr>
        <w:pStyle w:val="Listaszerbekezds"/>
        <w:numPr>
          <w:ilvl w:val="0"/>
          <w:numId w:val="27"/>
        </w:numPr>
      </w:pPr>
      <w:r w:rsidRPr="0083074D">
        <w:t>Öröklődés: A children tömbben lévő összes útvonal (pl. /dailynote, /recipes/create) automatikusan örökli a szülőre tett Guard-ot. Így garantált, hogy a naplóhoz vagy a profil szerkesztéséhez (create-profile) csak bejelentkezett felhasználó férhet hozzá.</w:t>
      </w:r>
    </w:p>
    <w:p w14:paraId="68CEC0AC" w14:textId="77777777" w:rsidR="0083074D" w:rsidRPr="0083074D" w:rsidRDefault="0083074D" w:rsidP="00235B08">
      <w:pPr>
        <w:pStyle w:val="Listaszerbekezds"/>
        <w:numPr>
          <w:ilvl w:val="0"/>
          <w:numId w:val="27"/>
        </w:numPr>
      </w:pPr>
      <w:r w:rsidRPr="0083074D">
        <w:t>Dinamikus paraméterek: A szerkesztő útvonalaknál (pl. recipes/edit/:id) útvonal-paramétereket (:id) alkalmaztam. Ezt az azonosítót a komponensekben az ActivatedRoute szolgáltatás segítségével olvasom ki, hogy a backendről betölthessem a szerkesztendő elem adatait.</w:t>
      </w:r>
    </w:p>
    <w:p w14:paraId="5EC2814A" w14:textId="3B882EFC" w:rsidR="0083074D" w:rsidRPr="0083074D" w:rsidRDefault="0083074D" w:rsidP="00513517">
      <w:pPr>
        <w:ind w:firstLine="360"/>
      </w:pPr>
      <w:r w:rsidRPr="0083074D">
        <w:t xml:space="preserve">Lusta betöltés (Lazy Loading): Az alkalmazás indulási idejének optimalizálása érdekében a felhasználókezelést (AccountModule) leválasztottam a fő csomagról. A path: 'account' útvonalnál a loadChildren szintaxist alkalmaztam. Ez azt eredményezi, hogy a bejelentkezéshez és regisztrációhoz szükséges JavaScript kód nem töltődik le az első </w:t>
      </w:r>
      <w:r w:rsidRPr="0083074D">
        <w:lastRenderedPageBreak/>
        <w:t>oldalbetöltéskor, hanem csak akkor, amikor a felhasználó ténylegesen rákattint a "Login" gombra.</w:t>
      </w:r>
    </w:p>
    <w:p w14:paraId="66E6E8EB" w14:textId="77777777" w:rsidR="0083074D" w:rsidRPr="0083074D" w:rsidRDefault="0083074D" w:rsidP="0083074D">
      <w:r w:rsidRPr="0083074D">
        <w:t>Végezetül a hibás URL-ek kezelésére a „wildcard” (**) útvonalat használtam, amely minden, a fentiekben nem definiált kérést a NotFoundComponent-re (404-es hibaoldal) irányít át.</w:t>
      </w:r>
    </w:p>
    <w:p w14:paraId="438274EF" w14:textId="7D173F3C" w:rsidR="0083074D" w:rsidRPr="0083074D" w:rsidRDefault="0083074D" w:rsidP="005C24E1">
      <w:pPr>
        <w:pStyle w:val="Cmsor4"/>
      </w:pPr>
      <w:r w:rsidRPr="0083074D">
        <w:t>Útvonal-védelem (AuthGuard) megvalósítása</w:t>
      </w:r>
    </w:p>
    <w:p w14:paraId="5BD01B6F" w14:textId="77777777" w:rsidR="00513517" w:rsidRPr="00513517" w:rsidRDefault="00513517" w:rsidP="00513517">
      <w:r w:rsidRPr="00513517">
        <w:t>A jogosulatlan hozzáférések megakadályozására implementáltam az AuthorizationGuard osztályt (shared/guards/authorization.guard.ts), amely a CanActivate interfészt valósítja meg.</w:t>
      </w:r>
    </w:p>
    <w:p w14:paraId="4410EC75" w14:textId="20FA9A9A" w:rsidR="00513517" w:rsidRPr="00513517" w:rsidRDefault="00513517" w:rsidP="00513517">
      <w:pPr>
        <w:ind w:firstLine="0"/>
      </w:pPr>
      <w:r w:rsidRPr="00513517">
        <w:t>A védelmi logika a következő lépésekből áll:</w:t>
      </w:r>
    </w:p>
    <w:p w14:paraId="7D5CCECE" w14:textId="7F4E65D2" w:rsidR="00513517" w:rsidRPr="00513517" w:rsidRDefault="00513517" w:rsidP="00235B08">
      <w:pPr>
        <w:pStyle w:val="Listaszerbekezds"/>
        <w:numPr>
          <w:ilvl w:val="0"/>
          <w:numId w:val="28"/>
        </w:numPr>
        <w:ind w:left="720"/>
      </w:pPr>
      <w:r w:rsidRPr="00513517">
        <w:t>A Guard feliratkozik az AccountService-ben található user$ observable-re, amely a felhasználó aktuális állapotát (be van-e jelentkezve) reprezentálja.</w:t>
      </w:r>
    </w:p>
    <w:p w14:paraId="2322BA54" w14:textId="76D56FCA" w:rsidR="00513517" w:rsidRPr="00513517" w:rsidRDefault="00513517" w:rsidP="00235B08">
      <w:pPr>
        <w:pStyle w:val="Listaszerbekezds"/>
        <w:numPr>
          <w:ilvl w:val="0"/>
          <w:numId w:val="28"/>
        </w:numPr>
        <w:ind w:left="720"/>
      </w:pPr>
      <w:r w:rsidRPr="00513517">
        <w:t>A map operátor segítségével megvizsgálom a user objektumot:</w:t>
      </w:r>
    </w:p>
    <w:p w14:paraId="34E82446" w14:textId="602B17A3" w:rsidR="00513517" w:rsidRPr="00513517" w:rsidRDefault="00513517" w:rsidP="00235B08">
      <w:pPr>
        <w:pStyle w:val="Listaszerbekezds"/>
        <w:numPr>
          <w:ilvl w:val="0"/>
          <w:numId w:val="29"/>
        </w:numPr>
        <w:ind w:left="720"/>
      </w:pPr>
      <w:r w:rsidRPr="00513517">
        <w:t>Ha létezik (nem null): A felhasználó hitelesítve van, a Guard true értékkel tér vissza, engedélyezve a navigációt.</w:t>
      </w:r>
    </w:p>
    <w:p w14:paraId="48E61248" w14:textId="48C45697" w:rsidR="0083074D" w:rsidRDefault="00513517" w:rsidP="00235B08">
      <w:pPr>
        <w:pStyle w:val="Listaszerbekezds"/>
        <w:numPr>
          <w:ilvl w:val="0"/>
          <w:numId w:val="29"/>
        </w:numPr>
        <w:ind w:left="720"/>
      </w:pPr>
      <w:r w:rsidRPr="00513517">
        <w:t>Ha nem létezik: A rendszer azonnal megakadályozza a továbbhaladást (false). Ezzel egyidőben a SharedService segítségével egy felugró értesítésben ("Restricted Area") tájékoztatom a felhasználót, és átirányítom a bejelentkezési oldalra.</w:t>
      </w:r>
    </w:p>
    <w:p w14:paraId="074DFD42" w14:textId="3BD272F7" w:rsidR="00905DE3" w:rsidRDefault="00905DE3" w:rsidP="001C7C1F">
      <w:pPr>
        <w:pStyle w:val="Cmsor3"/>
      </w:pPr>
      <w:bookmarkStart w:id="76" w:name="_Toc215525474"/>
      <w:r>
        <w:t>Kommunikáció a Backenddel (API Layer)</w:t>
      </w:r>
      <w:bookmarkEnd w:id="76"/>
    </w:p>
    <w:p w14:paraId="0A40DA0F" w14:textId="77777777" w:rsidR="00513517" w:rsidRDefault="00513517" w:rsidP="00513517">
      <w:r>
        <w:t>A modern webalkalmazások egyik legkritikusabb pontja a kliens és a szerver közötti adatcsere. A fejlesztés során a fő célkitűzésem az volt, hogy ez a kommunikáció típusbiztos, automatizált és könnyen karbantartható legyen, minimalizálva az emberi hiba lehetőségét.</w:t>
      </w:r>
    </w:p>
    <w:p w14:paraId="3D615302" w14:textId="4C0EA687" w:rsidR="00513517" w:rsidRPr="001C7C1F" w:rsidRDefault="00513517" w:rsidP="005C24E1">
      <w:pPr>
        <w:pStyle w:val="Cmsor4"/>
      </w:pPr>
      <w:r w:rsidRPr="001C7C1F">
        <w:t>Automatizált kliensgenerálás (NSwag)</w:t>
      </w:r>
    </w:p>
    <w:p w14:paraId="6E44323F" w14:textId="77777777" w:rsidR="002840E6" w:rsidRPr="002840E6" w:rsidRDefault="002840E6" w:rsidP="00AF13F6">
      <w:r w:rsidRPr="002840E6">
        <w:t>A fejlesztés során a hagyományos, manuális megközelítés helyett (ahol minden HTTP kérést kézzel írunk meg) az automatizációt választottam. A backend oldalon konfigurált OpenAPI/Swagger specifikációt használtam fel arra, hogy az NSwag eszköztár segítségével legeneráljam a teljes kliens oldali adatelérési réteget.</w:t>
      </w:r>
    </w:p>
    <w:p w14:paraId="7D596DC4" w14:textId="1B0B9426" w:rsidR="002840E6" w:rsidRPr="002840E6" w:rsidRDefault="002840E6" w:rsidP="00AF13F6">
      <w:r w:rsidRPr="002840E6">
        <w:lastRenderedPageBreak/>
        <w:t>A folyamatot az ad.nswag konfigurációs fájl vezérli. Ez az eszköz a backend futása közben elérhető swagger.json leírófájl alapján egyetlen, robusztus TypeScript fájlt (src/app/shared/models/Nswag generated/NswagGenerated.t</w:t>
      </w:r>
      <w:r w:rsidR="00BB0812">
        <w:t>s) hoz létre, amely több mint 60</w:t>
      </w:r>
      <w:r w:rsidRPr="002840E6">
        <w:t>00 sornyi, automatikusan karbantartott kódot tartalmaz.</w:t>
      </w:r>
    </w:p>
    <w:p w14:paraId="49FC1AD5" w14:textId="2CED188C" w:rsidR="002840E6" w:rsidRPr="002840E6" w:rsidRDefault="002840E6" w:rsidP="00AF13F6">
      <w:r w:rsidRPr="002840E6">
        <w:t xml:space="preserve">Generált Szolgáltatás Kliensek (Service Clients): Az NSwag minden egyes backend kontrollerhez létrehozott egy megfelelő Angular Injectable szolgáltatást. Ezek az osztályok tartalmazzák a végpontok hívásához szükséges teljes logikát (URL összeállítás, HTTP metódusok, hibakezelés). </w:t>
      </w:r>
      <w:r w:rsidR="00E6367B">
        <w:t>A projektemben számos kliensosztály jött létre, amelyek közül a legfontosabbak:</w:t>
      </w:r>
    </w:p>
    <w:p w14:paraId="3EAD2F01" w14:textId="0D064013" w:rsidR="002840E6" w:rsidRPr="002840E6" w:rsidRDefault="002840E6" w:rsidP="00235B08">
      <w:pPr>
        <w:pStyle w:val="Listaszerbekezds"/>
        <w:numPr>
          <w:ilvl w:val="0"/>
          <w:numId w:val="31"/>
        </w:numPr>
      </w:pPr>
      <w:r w:rsidRPr="002840E6">
        <w:t>AccountClient: A felhasználókezelésért felel (pl. login, register, confirmEmail metódusok), közvetlen kapcsolatot biztosítva az AccountController-rel.</w:t>
      </w:r>
    </w:p>
    <w:p w14:paraId="7DF67505" w14:textId="1C9CE079" w:rsidR="002840E6" w:rsidRPr="002840E6" w:rsidRDefault="002840E6" w:rsidP="00235B08">
      <w:pPr>
        <w:pStyle w:val="Listaszerbekezds"/>
        <w:numPr>
          <w:ilvl w:val="0"/>
          <w:numId w:val="31"/>
        </w:numPr>
      </w:pPr>
      <w:r w:rsidRPr="002840E6">
        <w:t>DailyNoteClient: A naplózás központi eleme. Metódusai (pl. getDailyNote, addFoodToMeal) teszik lehetővé a napi bejegyzések lekérdezését és módosítását.</w:t>
      </w:r>
    </w:p>
    <w:p w14:paraId="1C80F065" w14:textId="423995E3" w:rsidR="002840E6" w:rsidRPr="002840E6" w:rsidRDefault="002840E6" w:rsidP="00235B08">
      <w:pPr>
        <w:pStyle w:val="Listaszerbekezds"/>
        <w:numPr>
          <w:ilvl w:val="0"/>
          <w:numId w:val="31"/>
        </w:numPr>
      </w:pPr>
      <w:r w:rsidRPr="002840E6">
        <w:t>RecipesClient és FoodClient: Az ételek és receptek kezelését végzik (pl. createRecipe, searchFood), biztosítva a CRUD műveleteket.</w:t>
      </w:r>
    </w:p>
    <w:p w14:paraId="3A9F576E" w14:textId="6E299296" w:rsidR="002840E6" w:rsidRPr="002840E6" w:rsidRDefault="002840E6" w:rsidP="00235B08">
      <w:pPr>
        <w:pStyle w:val="Listaszerbekezds"/>
        <w:numPr>
          <w:ilvl w:val="0"/>
          <w:numId w:val="31"/>
        </w:numPr>
      </w:pPr>
      <w:r w:rsidRPr="002840E6">
        <w:t>UserActivityClient és ActivityCatalogClient: A sporttevékenységek naplózását és a katalógus elérését támogató szolgáltatások.</w:t>
      </w:r>
    </w:p>
    <w:p w14:paraId="5FED9AFE" w14:textId="419B5206" w:rsidR="002840E6" w:rsidRPr="002840E6" w:rsidRDefault="002840E6" w:rsidP="00235B08">
      <w:pPr>
        <w:pStyle w:val="Listaszerbekezds"/>
        <w:numPr>
          <w:ilvl w:val="0"/>
          <w:numId w:val="31"/>
        </w:numPr>
      </w:pPr>
      <w:r w:rsidRPr="002840E6">
        <w:t>MealEntriesClient, MealFoodsClient: A napló részleteinek (étkezések, tételek) finomhangolását végző kliensek.</w:t>
      </w:r>
    </w:p>
    <w:p w14:paraId="31074ABA" w14:textId="3893BB7A" w:rsidR="002840E6" w:rsidRPr="002840E6" w:rsidRDefault="002840E6" w:rsidP="00E6367B">
      <w:r w:rsidRPr="002840E6">
        <w:t xml:space="preserve">Ezeket a klienseket a komponenseimben (pl. DailyNoteComponent) függőséginjektálással (DI) érem el, így </w:t>
      </w:r>
      <w:r w:rsidR="00E6367B">
        <w:t>a kódom tiszta és típusos marad.</w:t>
      </w:r>
    </w:p>
    <w:p w14:paraId="1AA79D98" w14:textId="4B237CD4" w:rsidR="002840E6" w:rsidRPr="002840E6" w:rsidRDefault="002840E6" w:rsidP="002840E6">
      <w:r w:rsidRPr="002840E6">
        <w:t>Típusos DTO-k (Interfészek): A kliensfájl nemcsak a logikát, hanem a teljes adatmodellt is tartalmazza TypeScript interfészek formájában. Ez garantálja, hogy a frontend és a backend "egy nyelvet beszéljen". A generált modellek között megtalálhatóak:</w:t>
      </w:r>
    </w:p>
    <w:p w14:paraId="0E4D6B70" w14:textId="0CD20716" w:rsidR="002840E6" w:rsidRPr="002840E6" w:rsidRDefault="002840E6" w:rsidP="002840E6">
      <w:r w:rsidRPr="002840E6">
        <w:t>Válasz modellek (Response DTOs): Mint például a DailyNoteResponseDto, UserProfileResponseDto vagy RecipeResponseDto. Ezek pontosan definiálják, milyen adatokat kap a kliens a szervertől (pl. a DailyNoteResponseDto tartalmazza a dailyTargetCalorie és actualCalorie mezőket).</w:t>
      </w:r>
    </w:p>
    <w:p w14:paraId="0E075FC7" w14:textId="07D12559" w:rsidR="002840E6" w:rsidRPr="002840E6" w:rsidRDefault="002840E6" w:rsidP="002840E6">
      <w:r w:rsidRPr="002840E6">
        <w:lastRenderedPageBreak/>
        <w:t>Létrehozási modellek (Create DTOs): Az adatok küldésekor használt struktúrák, mint a RecipeCreateDto vagy UserActivityCreateDto. Ezek biztosítják, hogy csak valid struktúrájú adatot küldhessek a szervernek.</w:t>
      </w:r>
    </w:p>
    <w:p w14:paraId="0F9A8148" w14:textId="77777777" w:rsidR="002840E6" w:rsidRPr="002840E6" w:rsidRDefault="002840E6" w:rsidP="002840E6">
      <w:pPr>
        <w:rPr>
          <w:b/>
          <w:bCs/>
          <w:szCs w:val="28"/>
        </w:rPr>
      </w:pPr>
      <w:r w:rsidRPr="002840E6">
        <w:t>Segédtípusok: Olyan enyhébb típusok és interfészek (pl. MealTypeResponseDto, FoodResponseDto), amelyek a komplexebb objektumok építőkockái.</w:t>
      </w:r>
    </w:p>
    <w:p w14:paraId="392B8A02" w14:textId="2A07FDA6" w:rsidR="00513517" w:rsidRDefault="00513517" w:rsidP="005C24E1">
      <w:pPr>
        <w:pStyle w:val="Cmsor4"/>
      </w:pPr>
      <w:r>
        <w:t xml:space="preserve"> Központosított Token kezelés (HttpInterceptor)</w:t>
      </w:r>
    </w:p>
    <w:p w14:paraId="5EA4CB1C" w14:textId="534D5757" w:rsidR="00513517" w:rsidRDefault="00513517" w:rsidP="001C7C1F">
      <w:r>
        <w:t>A védett API végpontok eléréséhez minden egyes HTTP kérés fejlécében (Header) küldeni kell az érvényes JWT tokent. A DRY (Don't Repeat Yourself) elvét követve ezt a logikát nem a komponensekbe égettem be, hanem egy HttpInterceptor segítségével központosítottam.</w:t>
      </w:r>
    </w:p>
    <w:p w14:paraId="65ADCABE" w14:textId="7F65844B" w:rsidR="00513517" w:rsidRDefault="00513517" w:rsidP="001C7C1F">
      <w:r>
        <w:t>A src/app/shared/interceptors/jwt.interceptor.ts fájlban implementáltam a JwtInterceptor osztályt, amely implementálja az Angular HttpInterceptor interfészét. Ez a technológia "middleware-ként" működik a kliens oldalon: minden kifelé menő kérést elfog, módosít, majd továbbít.</w:t>
      </w:r>
    </w:p>
    <w:p w14:paraId="797B9FB5" w14:textId="0883DE57" w:rsidR="00513517" w:rsidRDefault="00513517" w:rsidP="001C7C1F">
      <w:pPr>
        <w:ind w:firstLine="0"/>
      </w:pPr>
      <w:r>
        <w:t>A megvalósított logika lépései:</w:t>
      </w:r>
    </w:p>
    <w:p w14:paraId="3275FDE9" w14:textId="0F8097A0" w:rsidR="00513517" w:rsidRDefault="00513517" w:rsidP="00235B08">
      <w:pPr>
        <w:pStyle w:val="Listaszerbekezds"/>
        <w:numPr>
          <w:ilvl w:val="0"/>
          <w:numId w:val="30"/>
        </w:numPr>
      </w:pPr>
      <w:r>
        <w:t>Feliratkozás: Az intercept metódusban feliratkozom az AccountService-ben tárolt user$ observable-re, de a take(1) operátorral biztosítom, hogy csak az aktuális értéket vegye ki, és azonnal le is iratkozzon (így elkerülhető a memóriaszivárgás).</w:t>
      </w:r>
    </w:p>
    <w:p w14:paraId="0E6EB1B3" w14:textId="1677E5A9" w:rsidR="00513517" w:rsidRDefault="00513517" w:rsidP="00235B08">
      <w:pPr>
        <w:pStyle w:val="Listaszerbekezds"/>
        <w:numPr>
          <w:ilvl w:val="0"/>
          <w:numId w:val="30"/>
        </w:numPr>
      </w:pPr>
      <w:r>
        <w:t>Ellenőrzés: Megvizsgálom, hogy a felhasználó be van-e jelentkezve (létezik-e a user objektum és a hozzá tartozó jwt token).</w:t>
      </w:r>
    </w:p>
    <w:p w14:paraId="7282D2B5" w14:textId="30BC4174" w:rsidR="00513517" w:rsidRDefault="00513517" w:rsidP="00235B08">
      <w:pPr>
        <w:pStyle w:val="Listaszerbekezds"/>
        <w:numPr>
          <w:ilvl w:val="0"/>
          <w:numId w:val="30"/>
        </w:numPr>
      </w:pPr>
      <w:r>
        <w:t>Klónozás és Módosítás: Mivel az Angularban a HttpRequest objektumok immutábilisak (nem módosíthatók), a kérést a .clone() metódussal lemásolom. A másolat fejlécéhez adom hozzá az Authorization kulcsot a Bearer &lt;token&gt; értékkel.</w:t>
      </w:r>
    </w:p>
    <w:p w14:paraId="15039D16" w14:textId="3BE313A0" w:rsidR="00513517" w:rsidRDefault="00513517" w:rsidP="00235B08">
      <w:pPr>
        <w:pStyle w:val="Listaszerbekezds"/>
        <w:numPr>
          <w:ilvl w:val="0"/>
          <w:numId w:val="30"/>
        </w:numPr>
      </w:pPr>
      <w:r>
        <w:t>Továbbítás: A módosított (klónozott) kérést adom át a next.handle() metódusnak, amely ténylegesen elküldi azt a szerver felé.</w:t>
      </w:r>
    </w:p>
    <w:p w14:paraId="1174BF9D" w14:textId="03993A48" w:rsidR="00EC4646" w:rsidRDefault="00EC4646" w:rsidP="00EC4646">
      <w:pPr>
        <w:pStyle w:val="Listaszerbekezds"/>
        <w:ind w:left="720" w:firstLine="0"/>
      </w:pPr>
    </w:p>
    <w:p w14:paraId="285D87EB" w14:textId="2D389588" w:rsidR="00EC4646" w:rsidRDefault="00EC4646" w:rsidP="00EC4646">
      <w:pPr>
        <w:pStyle w:val="Listaszerbekezds"/>
        <w:ind w:left="720" w:firstLine="0"/>
      </w:pPr>
    </w:p>
    <w:p w14:paraId="6ECD5AAB" w14:textId="77777777" w:rsidR="00EC4646" w:rsidRDefault="00EC4646" w:rsidP="00EC4646">
      <w:pPr>
        <w:pStyle w:val="Listaszerbekezds"/>
        <w:ind w:left="720" w:firstLine="0"/>
      </w:pPr>
    </w:p>
    <w:p w14:paraId="62A608D5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DCDCAA"/>
          <w:lang w:eastAsia="hu-HU"/>
        </w:rPr>
        <w:lastRenderedPageBreak/>
        <w:t>intercept</w:t>
      </w:r>
      <w:r w:rsidRPr="0053562D">
        <w:rPr>
          <w:color w:val="CCCCCC"/>
          <w:lang w:eastAsia="hu-HU"/>
        </w:rPr>
        <w:t>(</w:t>
      </w:r>
      <w:r w:rsidRPr="0053562D">
        <w:rPr>
          <w:color w:val="9CDCFE"/>
          <w:lang w:eastAsia="hu-HU"/>
        </w:rPr>
        <w:t>request</w:t>
      </w:r>
      <w:r w:rsidRPr="0053562D">
        <w:rPr>
          <w:color w:val="D4D4D4"/>
          <w:lang w:eastAsia="hu-HU"/>
        </w:rPr>
        <w:t>:</w:t>
      </w:r>
      <w:r w:rsidRPr="0053562D">
        <w:rPr>
          <w:color w:val="CCCCCC"/>
          <w:lang w:eastAsia="hu-HU"/>
        </w:rPr>
        <w:t xml:space="preserve"> </w:t>
      </w:r>
      <w:r w:rsidRPr="0053562D">
        <w:rPr>
          <w:lang w:eastAsia="hu-HU"/>
        </w:rPr>
        <w:t>HttpRequest</w:t>
      </w:r>
      <w:r w:rsidRPr="0053562D">
        <w:rPr>
          <w:color w:val="CCCCCC"/>
          <w:lang w:eastAsia="hu-HU"/>
        </w:rPr>
        <w:t>&lt;</w:t>
      </w:r>
      <w:r w:rsidRPr="0053562D">
        <w:rPr>
          <w:lang w:eastAsia="hu-HU"/>
        </w:rPr>
        <w:t>unknown</w:t>
      </w:r>
      <w:r w:rsidRPr="0053562D">
        <w:rPr>
          <w:color w:val="CCCCCC"/>
          <w:lang w:eastAsia="hu-HU"/>
        </w:rPr>
        <w:t xml:space="preserve">&gt;, </w:t>
      </w:r>
      <w:r w:rsidRPr="0053562D">
        <w:rPr>
          <w:color w:val="9CDCFE"/>
          <w:lang w:eastAsia="hu-HU"/>
        </w:rPr>
        <w:t>next</w:t>
      </w:r>
      <w:r w:rsidRPr="0053562D">
        <w:rPr>
          <w:color w:val="D4D4D4"/>
          <w:lang w:eastAsia="hu-HU"/>
        </w:rPr>
        <w:t>:</w:t>
      </w:r>
      <w:r w:rsidRPr="0053562D">
        <w:rPr>
          <w:color w:val="CCCCCC"/>
          <w:lang w:eastAsia="hu-HU"/>
        </w:rPr>
        <w:t xml:space="preserve"> </w:t>
      </w:r>
      <w:r w:rsidRPr="0053562D">
        <w:rPr>
          <w:lang w:eastAsia="hu-HU"/>
        </w:rPr>
        <w:t>HttpHandler</w:t>
      </w:r>
      <w:r w:rsidRPr="0053562D">
        <w:rPr>
          <w:color w:val="CCCCCC"/>
          <w:lang w:eastAsia="hu-HU"/>
        </w:rPr>
        <w:t>)</w:t>
      </w:r>
      <w:r w:rsidRPr="0053562D">
        <w:rPr>
          <w:color w:val="D4D4D4"/>
          <w:lang w:eastAsia="hu-HU"/>
        </w:rPr>
        <w:t>:</w:t>
      </w:r>
      <w:r w:rsidRPr="0053562D">
        <w:rPr>
          <w:color w:val="CCCCCC"/>
          <w:lang w:eastAsia="hu-HU"/>
        </w:rPr>
        <w:t xml:space="preserve"> </w:t>
      </w:r>
      <w:r w:rsidRPr="0053562D">
        <w:rPr>
          <w:lang w:eastAsia="hu-HU"/>
        </w:rPr>
        <w:t>Observable</w:t>
      </w:r>
      <w:r w:rsidRPr="0053562D">
        <w:rPr>
          <w:color w:val="CCCCCC"/>
          <w:lang w:eastAsia="hu-HU"/>
        </w:rPr>
        <w:t>&lt;</w:t>
      </w:r>
      <w:r w:rsidRPr="0053562D">
        <w:rPr>
          <w:lang w:eastAsia="hu-HU"/>
        </w:rPr>
        <w:t>HttpEvent</w:t>
      </w:r>
      <w:r w:rsidRPr="0053562D">
        <w:rPr>
          <w:color w:val="CCCCCC"/>
          <w:lang w:eastAsia="hu-HU"/>
        </w:rPr>
        <w:t>&lt;</w:t>
      </w:r>
      <w:r w:rsidRPr="0053562D">
        <w:rPr>
          <w:lang w:eastAsia="hu-HU"/>
        </w:rPr>
        <w:t>unknown</w:t>
      </w:r>
      <w:r w:rsidRPr="0053562D">
        <w:rPr>
          <w:color w:val="CCCCCC"/>
          <w:lang w:eastAsia="hu-HU"/>
        </w:rPr>
        <w:t>&gt;&gt; {</w:t>
      </w:r>
    </w:p>
    <w:p w14:paraId="16ADB59D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 xml:space="preserve">    </w:t>
      </w:r>
      <w:r w:rsidRPr="0053562D">
        <w:rPr>
          <w:color w:val="569CD6"/>
          <w:lang w:eastAsia="hu-HU"/>
        </w:rPr>
        <w:t>this</w:t>
      </w:r>
      <w:r w:rsidRPr="0053562D">
        <w:rPr>
          <w:color w:val="CCCCCC"/>
          <w:lang w:eastAsia="hu-HU"/>
        </w:rPr>
        <w:t>.</w:t>
      </w:r>
      <w:r w:rsidRPr="0053562D">
        <w:rPr>
          <w:color w:val="9CDCFE"/>
          <w:lang w:eastAsia="hu-HU"/>
        </w:rPr>
        <w:t>accountService</w:t>
      </w:r>
      <w:r w:rsidRPr="0053562D">
        <w:rPr>
          <w:color w:val="CCCCCC"/>
          <w:lang w:eastAsia="hu-HU"/>
        </w:rPr>
        <w:t>.</w:t>
      </w:r>
      <w:r w:rsidRPr="0053562D">
        <w:rPr>
          <w:color w:val="9CDCFE"/>
          <w:lang w:eastAsia="hu-HU"/>
        </w:rPr>
        <w:t>user$</w:t>
      </w:r>
      <w:r w:rsidRPr="0053562D">
        <w:rPr>
          <w:color w:val="CCCCCC"/>
          <w:lang w:eastAsia="hu-HU"/>
        </w:rPr>
        <w:t>.</w:t>
      </w:r>
      <w:r w:rsidRPr="0053562D">
        <w:rPr>
          <w:color w:val="DCDCAA"/>
          <w:lang w:eastAsia="hu-HU"/>
        </w:rPr>
        <w:t>pipe</w:t>
      </w:r>
      <w:r w:rsidRPr="0053562D">
        <w:rPr>
          <w:color w:val="CCCCCC"/>
          <w:lang w:eastAsia="hu-HU"/>
        </w:rPr>
        <w:t>(</w:t>
      </w:r>
      <w:r w:rsidRPr="0053562D">
        <w:rPr>
          <w:color w:val="DCDCAA"/>
          <w:lang w:eastAsia="hu-HU"/>
        </w:rPr>
        <w:t>take</w:t>
      </w:r>
      <w:r w:rsidRPr="0053562D">
        <w:rPr>
          <w:color w:val="CCCCCC"/>
          <w:lang w:eastAsia="hu-HU"/>
        </w:rPr>
        <w:t>(</w:t>
      </w:r>
      <w:r w:rsidRPr="0053562D">
        <w:rPr>
          <w:color w:val="B5CEA8"/>
          <w:lang w:eastAsia="hu-HU"/>
        </w:rPr>
        <w:t>1</w:t>
      </w:r>
      <w:r w:rsidRPr="0053562D">
        <w:rPr>
          <w:color w:val="CCCCCC"/>
          <w:lang w:eastAsia="hu-HU"/>
        </w:rPr>
        <w:t>)).</w:t>
      </w:r>
      <w:r w:rsidRPr="0053562D">
        <w:rPr>
          <w:color w:val="DCDCAA"/>
          <w:lang w:eastAsia="hu-HU"/>
        </w:rPr>
        <w:t>subscribe</w:t>
      </w:r>
      <w:r w:rsidRPr="0053562D">
        <w:rPr>
          <w:color w:val="CCCCCC"/>
          <w:lang w:eastAsia="hu-HU"/>
        </w:rPr>
        <w:t>({</w:t>
      </w:r>
    </w:p>
    <w:p w14:paraId="211D0089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 xml:space="preserve">      </w:t>
      </w:r>
      <w:r w:rsidRPr="0053562D">
        <w:rPr>
          <w:color w:val="DCDCAA"/>
          <w:lang w:eastAsia="hu-HU"/>
        </w:rPr>
        <w:t>next</w:t>
      </w:r>
      <w:r w:rsidRPr="0053562D">
        <w:rPr>
          <w:color w:val="9CDCFE"/>
          <w:lang w:eastAsia="hu-HU"/>
        </w:rPr>
        <w:t>:</w:t>
      </w:r>
      <w:r w:rsidRPr="0053562D">
        <w:rPr>
          <w:color w:val="CCCCCC"/>
          <w:lang w:eastAsia="hu-HU"/>
        </w:rPr>
        <w:t xml:space="preserve"> </w:t>
      </w:r>
      <w:r w:rsidRPr="0053562D">
        <w:rPr>
          <w:color w:val="9CDCFE"/>
          <w:lang w:eastAsia="hu-HU"/>
        </w:rPr>
        <w:t>user</w:t>
      </w:r>
      <w:r w:rsidRPr="0053562D">
        <w:rPr>
          <w:color w:val="CCCCCC"/>
          <w:lang w:eastAsia="hu-HU"/>
        </w:rPr>
        <w:t xml:space="preserve"> </w:t>
      </w:r>
      <w:r w:rsidRPr="0053562D">
        <w:rPr>
          <w:color w:val="569CD6"/>
          <w:lang w:eastAsia="hu-HU"/>
        </w:rPr>
        <w:t>=&gt;</w:t>
      </w:r>
      <w:r w:rsidRPr="0053562D">
        <w:rPr>
          <w:color w:val="CCCCCC"/>
          <w:lang w:eastAsia="hu-HU"/>
        </w:rPr>
        <w:t xml:space="preserve"> {</w:t>
      </w:r>
    </w:p>
    <w:p w14:paraId="70AA3998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 xml:space="preserve">        </w:t>
      </w:r>
      <w:r w:rsidRPr="0053562D">
        <w:rPr>
          <w:color w:val="C586C0"/>
          <w:lang w:eastAsia="hu-HU"/>
        </w:rPr>
        <w:t>if</w:t>
      </w:r>
      <w:r w:rsidRPr="0053562D">
        <w:rPr>
          <w:color w:val="CCCCCC"/>
          <w:lang w:eastAsia="hu-HU"/>
        </w:rPr>
        <w:t xml:space="preserve"> (</w:t>
      </w:r>
      <w:r w:rsidRPr="0053562D">
        <w:rPr>
          <w:color w:val="9CDCFE"/>
          <w:lang w:eastAsia="hu-HU"/>
        </w:rPr>
        <w:t>user</w:t>
      </w:r>
      <w:r w:rsidRPr="0053562D">
        <w:rPr>
          <w:color w:val="CCCCCC"/>
          <w:lang w:eastAsia="hu-HU"/>
        </w:rPr>
        <w:t>) {</w:t>
      </w:r>
    </w:p>
    <w:p w14:paraId="4D707467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 xml:space="preserve">          </w:t>
      </w:r>
      <w:r w:rsidRPr="0053562D">
        <w:rPr>
          <w:color w:val="9CDCFE"/>
          <w:lang w:eastAsia="hu-HU"/>
        </w:rPr>
        <w:t>request</w:t>
      </w:r>
      <w:r w:rsidRPr="0053562D">
        <w:rPr>
          <w:color w:val="CCCCCC"/>
          <w:lang w:eastAsia="hu-HU"/>
        </w:rPr>
        <w:t xml:space="preserve"> </w:t>
      </w:r>
      <w:r w:rsidRPr="0053562D">
        <w:rPr>
          <w:color w:val="D4D4D4"/>
          <w:lang w:eastAsia="hu-HU"/>
        </w:rPr>
        <w:t>=</w:t>
      </w:r>
      <w:r w:rsidRPr="0053562D">
        <w:rPr>
          <w:color w:val="CCCCCC"/>
          <w:lang w:eastAsia="hu-HU"/>
        </w:rPr>
        <w:t xml:space="preserve"> </w:t>
      </w:r>
      <w:r w:rsidRPr="0053562D">
        <w:rPr>
          <w:color w:val="9CDCFE"/>
          <w:lang w:eastAsia="hu-HU"/>
        </w:rPr>
        <w:t>request</w:t>
      </w:r>
      <w:r w:rsidRPr="0053562D">
        <w:rPr>
          <w:color w:val="CCCCCC"/>
          <w:lang w:eastAsia="hu-HU"/>
        </w:rPr>
        <w:t>.</w:t>
      </w:r>
      <w:r w:rsidRPr="0053562D">
        <w:rPr>
          <w:color w:val="DCDCAA"/>
          <w:lang w:eastAsia="hu-HU"/>
        </w:rPr>
        <w:t>clone</w:t>
      </w:r>
      <w:r w:rsidRPr="0053562D">
        <w:rPr>
          <w:color w:val="CCCCCC"/>
          <w:lang w:eastAsia="hu-HU"/>
        </w:rPr>
        <w:t>({</w:t>
      </w:r>
    </w:p>
    <w:p w14:paraId="6E2E7ABE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 xml:space="preserve">            </w:t>
      </w:r>
      <w:r w:rsidRPr="0053562D">
        <w:rPr>
          <w:color w:val="9CDCFE"/>
          <w:lang w:eastAsia="hu-HU"/>
        </w:rPr>
        <w:t>setHeaders:</w:t>
      </w:r>
      <w:r w:rsidRPr="0053562D">
        <w:rPr>
          <w:color w:val="CCCCCC"/>
          <w:lang w:eastAsia="hu-HU"/>
        </w:rPr>
        <w:t xml:space="preserve"> {</w:t>
      </w:r>
    </w:p>
    <w:p w14:paraId="0827B760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 xml:space="preserve">              </w:t>
      </w:r>
      <w:r w:rsidRPr="0053562D">
        <w:rPr>
          <w:color w:val="9CDCFE"/>
          <w:lang w:eastAsia="hu-HU"/>
        </w:rPr>
        <w:t>Authorization:</w:t>
      </w:r>
      <w:r w:rsidRPr="0053562D">
        <w:rPr>
          <w:color w:val="CCCCCC"/>
          <w:lang w:eastAsia="hu-HU"/>
        </w:rPr>
        <w:t xml:space="preserve"> </w:t>
      </w:r>
      <w:r w:rsidRPr="0053562D">
        <w:rPr>
          <w:color w:val="CE9178"/>
          <w:lang w:eastAsia="hu-HU"/>
        </w:rPr>
        <w:t xml:space="preserve">`Bearer </w:t>
      </w:r>
      <w:r w:rsidRPr="0053562D">
        <w:rPr>
          <w:color w:val="569CD6"/>
          <w:lang w:eastAsia="hu-HU"/>
        </w:rPr>
        <w:t>${</w:t>
      </w:r>
      <w:r w:rsidRPr="0053562D">
        <w:rPr>
          <w:color w:val="9CDCFE"/>
          <w:lang w:eastAsia="hu-HU"/>
        </w:rPr>
        <w:t>user</w:t>
      </w:r>
      <w:r w:rsidRPr="0053562D">
        <w:rPr>
          <w:color w:val="D4D4D4"/>
          <w:lang w:eastAsia="hu-HU"/>
        </w:rPr>
        <w:t>.</w:t>
      </w:r>
      <w:r w:rsidRPr="0053562D">
        <w:rPr>
          <w:color w:val="9CDCFE"/>
          <w:lang w:eastAsia="hu-HU"/>
        </w:rPr>
        <w:t>jwt</w:t>
      </w:r>
      <w:r w:rsidRPr="0053562D">
        <w:rPr>
          <w:color w:val="569CD6"/>
          <w:lang w:eastAsia="hu-HU"/>
        </w:rPr>
        <w:t>}</w:t>
      </w:r>
      <w:r w:rsidRPr="0053562D">
        <w:rPr>
          <w:color w:val="CE9178"/>
          <w:lang w:eastAsia="hu-HU"/>
        </w:rPr>
        <w:t>`</w:t>
      </w:r>
    </w:p>
    <w:p w14:paraId="76B28429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>            }</w:t>
      </w:r>
    </w:p>
    <w:p w14:paraId="39851221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>          });</w:t>
      </w:r>
    </w:p>
    <w:p w14:paraId="411551EE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>        }</w:t>
      </w:r>
    </w:p>
    <w:p w14:paraId="69F4FE69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>      }</w:t>
      </w:r>
    </w:p>
    <w:p w14:paraId="76D0F202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>    })</w:t>
      </w:r>
    </w:p>
    <w:p w14:paraId="48E13E32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 xml:space="preserve">    </w:t>
      </w:r>
      <w:r w:rsidRPr="0053562D">
        <w:rPr>
          <w:color w:val="C586C0"/>
          <w:lang w:eastAsia="hu-HU"/>
        </w:rPr>
        <w:t>return</w:t>
      </w:r>
      <w:r w:rsidRPr="0053562D">
        <w:rPr>
          <w:color w:val="CCCCCC"/>
          <w:lang w:eastAsia="hu-HU"/>
        </w:rPr>
        <w:t xml:space="preserve"> </w:t>
      </w:r>
      <w:r w:rsidRPr="0053562D">
        <w:rPr>
          <w:color w:val="9CDCFE"/>
          <w:lang w:eastAsia="hu-HU"/>
        </w:rPr>
        <w:t>next</w:t>
      </w:r>
      <w:r w:rsidRPr="0053562D">
        <w:rPr>
          <w:color w:val="CCCCCC"/>
          <w:lang w:eastAsia="hu-HU"/>
        </w:rPr>
        <w:t>.</w:t>
      </w:r>
      <w:r w:rsidRPr="0053562D">
        <w:rPr>
          <w:color w:val="DCDCAA"/>
          <w:lang w:eastAsia="hu-HU"/>
        </w:rPr>
        <w:t>handle</w:t>
      </w:r>
      <w:r w:rsidRPr="0053562D">
        <w:rPr>
          <w:color w:val="CCCCCC"/>
          <w:lang w:eastAsia="hu-HU"/>
        </w:rPr>
        <w:t>(</w:t>
      </w:r>
      <w:r w:rsidRPr="0053562D">
        <w:rPr>
          <w:color w:val="9CDCFE"/>
          <w:lang w:eastAsia="hu-HU"/>
        </w:rPr>
        <w:t>request</w:t>
      </w:r>
      <w:r w:rsidRPr="0053562D">
        <w:rPr>
          <w:color w:val="CCCCCC"/>
          <w:lang w:eastAsia="hu-HU"/>
        </w:rPr>
        <w:t>);</w:t>
      </w:r>
    </w:p>
    <w:p w14:paraId="041BED98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>  }</w:t>
      </w:r>
    </w:p>
    <w:p w14:paraId="3E768323" w14:textId="77777777" w:rsidR="0053562D" w:rsidRPr="0053562D" w:rsidRDefault="0053562D" w:rsidP="0053562D">
      <w:pPr>
        <w:pStyle w:val="Kd"/>
        <w:rPr>
          <w:color w:val="CCCCCC"/>
          <w:lang w:eastAsia="hu-HU"/>
        </w:rPr>
      </w:pPr>
      <w:r w:rsidRPr="0053562D">
        <w:rPr>
          <w:color w:val="CCCCCC"/>
          <w:lang w:eastAsia="hu-HU"/>
        </w:rPr>
        <w:t>}</w:t>
      </w:r>
    </w:p>
    <w:p w14:paraId="65185B88" w14:textId="212EEBAE" w:rsidR="00905DE3" w:rsidRDefault="00905DE3" w:rsidP="00A4279E">
      <w:pPr>
        <w:pStyle w:val="Cmsor3"/>
      </w:pPr>
      <w:bookmarkStart w:id="77" w:name="_Toc215525475"/>
      <w:r>
        <w:t>Felhasználókezelés (Account Module)</w:t>
      </w:r>
      <w:bookmarkEnd w:id="77"/>
    </w:p>
    <w:p w14:paraId="4F5E47D4" w14:textId="77777777" w:rsidR="002840E6" w:rsidRDefault="002840E6" w:rsidP="002840E6">
      <w:pPr>
        <w:rPr>
          <w:lang w:eastAsia="hu-HU"/>
        </w:rPr>
      </w:pPr>
      <w:r w:rsidRPr="002840E6">
        <w:rPr>
          <w:lang w:eastAsia="hu-HU"/>
        </w:rPr>
        <w:t>A felhasználói fiókok kezelését, a hitelesítést és a biztonsági funkciókat egy dedikált modulban, az AccountModule-ban valósítottam meg. Ez a modul fizikailag is elkülönül az alkalmazás többi részétől (src/app/account), és saját útvonalválasztóval (AccountRoutingModule) rendelkezik, amely a lusta betöltés (Lazy Loading) révén csak szükség esetén töltődik be a böngészőbe.</w:t>
      </w:r>
    </w:p>
    <w:p w14:paraId="01463ADE" w14:textId="037F8D59" w:rsidR="002840E6" w:rsidRPr="002840E6" w:rsidRDefault="002840E6" w:rsidP="00A4279E">
      <w:pPr>
        <w:pStyle w:val="Cmsor4"/>
        <w:rPr>
          <w:lang w:eastAsia="hu-HU"/>
        </w:rPr>
      </w:pPr>
      <w:r w:rsidRPr="002840E6">
        <w:rPr>
          <w:lang w:eastAsia="hu-HU"/>
        </w:rPr>
        <w:t xml:space="preserve"> Reaktív Állapotkezelés (AccountService)</w:t>
      </w:r>
    </w:p>
    <w:p w14:paraId="7E4D0C12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A felhasználókezelés "agya" az AccountService osztály. Itt valósítottam meg azt a logikát, amely biztosítja, hogy az alkalmazás mindig tisztában legyen azzal, ki van bejelentkezve.</w:t>
      </w:r>
    </w:p>
    <w:p w14:paraId="6CD4FBEF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A legnagyobb kihívást az jelentette, hogy az Angular komponensek (pl. a Navbar) aszinkron módon töltődnek be, így biztosítanom kellett, hogy a bejelentkezési állapot bárki számára, bármikor elérhető legyen. Erre a célra egy ReplaySubject&lt;User | null&gt;(1) típusú objektumot (userSource) alkalmaztam.</w:t>
      </w:r>
    </w:p>
    <w:p w14:paraId="2D723FA8" w14:textId="132D9A9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Miért ReplaySubject</w:t>
      </w:r>
      <w:r w:rsidR="006316A8">
        <w:rPr>
          <w:lang w:eastAsia="hu-HU"/>
        </w:rPr>
        <w:t>:</w:t>
      </w:r>
      <w:r w:rsidRPr="002840E6">
        <w:rPr>
          <w:lang w:eastAsia="hu-HU"/>
        </w:rPr>
        <w:t xml:space="preserve"> Szemben a hagyományos Subject vagy BehaviorSubject megoldásokkal, a ReplaySubject(1) eltárolja ("visszajátssza") az utolsó kibocsátott értéket az új feliratkozóknak. Így, ha az AuthGuard csak később iratkozik fel, akkor is azonnal megkapja az aktuális felhasználói objektumot, elkerülve a versenyhelyzeteket (Race Conditions).</w:t>
      </w:r>
    </w:p>
    <w:p w14:paraId="1300E574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lastRenderedPageBreak/>
        <w:t>Az oldal újratöltésekor (F5) a munkamenet folytonosságát a localStorage-ba mentett adatokkal és a refreshUser metódussal biztosítom, amely automatikusan megújítja az állapotot, ha talál érvényes tokent.</w:t>
      </w:r>
    </w:p>
    <w:p w14:paraId="246F4951" w14:textId="6AC2DBE7" w:rsidR="002840E6" w:rsidRPr="002840E6" w:rsidRDefault="002840E6" w:rsidP="005C24E1">
      <w:pPr>
        <w:pStyle w:val="Cmsor4"/>
        <w:rPr>
          <w:lang w:eastAsia="hu-HU"/>
        </w:rPr>
      </w:pPr>
      <w:r w:rsidRPr="002840E6">
        <w:rPr>
          <w:lang w:eastAsia="hu-HU"/>
        </w:rPr>
        <w:t xml:space="preserve"> Regisztráció és Bejelentkezés</w:t>
      </w:r>
    </w:p>
    <w:p w14:paraId="5C5C686A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A beviteli űrlapok kezeléséhez minden esetben az Angular Reactive Forms modulját használtam, mivel ez lehetőséget ad a komplex validációs logika (pl. jelszóerősség) TypeScript oldali implementálására és tesztelésére.</w:t>
      </w:r>
    </w:p>
    <w:p w14:paraId="601E88FE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Regisztráció (RegisterComponent): Az űrlap (registerForm) validátorai biztosítják, hogy a név minimum 3 karakter legyen, az e-mail cím megfeleljen a szabványos regex mintának, a jelszó pedig 6-15 karakter hosszú legyen. A "Create Account" gomb megnyomásakor a komponens feliratkozik az AccountService.register() metódusára. Siker esetén a SharedService segítségével értesítem a felhasználót, majd a bejelentkezési oldalra navigálom.</w:t>
      </w:r>
    </w:p>
    <w:p w14:paraId="0E7A53FD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Bejelentkezés (LoginComponent): A LoginComponent nemcsak a hitelesítést végzi, hanem intelligensen kezeli a felhasználói utat és a hibákat is.</w:t>
      </w:r>
    </w:p>
    <w:p w14:paraId="05F4D0FA" w14:textId="77777777" w:rsidR="002840E6" w:rsidRPr="002840E6" w:rsidRDefault="002840E6" w:rsidP="00235B08">
      <w:pPr>
        <w:pStyle w:val="Listaszerbekezds"/>
        <w:numPr>
          <w:ilvl w:val="0"/>
          <w:numId w:val="32"/>
        </w:numPr>
        <w:rPr>
          <w:lang w:eastAsia="hu-HU"/>
        </w:rPr>
      </w:pPr>
      <w:r w:rsidRPr="002840E6">
        <w:rPr>
          <w:lang w:eastAsia="hu-HU"/>
        </w:rPr>
        <w:t>Intelligens átirányítás: A komponens inicializálásakor (ngOnInit) kiolvasom a returnUrl paramétert az URL-ből. Ha a felhasználó korábban egy védett oldalról (pl. /dailynote) lett átirányítva a bejelentkezéshez, sikeres belépés után a rendszer automatikusan visszanavigálja oda.</w:t>
      </w:r>
    </w:p>
    <w:p w14:paraId="1C01C5EA" w14:textId="77777777" w:rsidR="002840E6" w:rsidRPr="002840E6" w:rsidRDefault="002840E6" w:rsidP="00235B08">
      <w:pPr>
        <w:pStyle w:val="Listaszerbekezds"/>
        <w:numPr>
          <w:ilvl w:val="0"/>
          <w:numId w:val="32"/>
        </w:numPr>
        <w:rPr>
          <w:lang w:eastAsia="hu-HU"/>
        </w:rPr>
      </w:pPr>
      <w:r w:rsidRPr="002840E6">
        <w:rPr>
          <w:lang w:eastAsia="hu-HU"/>
        </w:rPr>
        <w:t>Email megerősítés kezelése: A HTML sablonban külön figyelmet fordítottam arra az esetre, ha a bejelentkezés azért hiúsul meg, mert a felhasználó még nem erősítette meg az e-mail címét. Ha a hibaüzenet tartalmazza a "Please confirm your email" szöveget, dinamikusan megjelenítek egy linket ("Click here to resend email confirmation link..."), amely meghívja a resendEmailConfirmationLink() metódust.</w:t>
      </w:r>
    </w:p>
    <w:p w14:paraId="0B12533D" w14:textId="3D7D48D1" w:rsidR="002840E6" w:rsidRPr="002840E6" w:rsidRDefault="002840E6" w:rsidP="005C24E1">
      <w:pPr>
        <w:pStyle w:val="Cmsor4"/>
        <w:rPr>
          <w:lang w:eastAsia="hu-HU"/>
        </w:rPr>
      </w:pPr>
      <w:r w:rsidRPr="002840E6">
        <w:rPr>
          <w:lang w:eastAsia="hu-HU"/>
        </w:rPr>
        <w:t xml:space="preserve"> Elfelejtett jelszó és E-mail megerősítés</w:t>
      </w:r>
    </w:p>
    <w:p w14:paraId="59100B99" w14:textId="77777777" w:rsidR="002840E6" w:rsidRPr="002840E6" w:rsidRDefault="002840E6" w:rsidP="00BD2DFC">
      <w:pPr>
        <w:ind w:firstLine="0"/>
        <w:rPr>
          <w:lang w:eastAsia="hu-HU"/>
        </w:rPr>
      </w:pPr>
      <w:r w:rsidRPr="002840E6">
        <w:rPr>
          <w:lang w:eastAsia="hu-HU"/>
        </w:rPr>
        <w:t>A fiókkezelés teljes életciklusát lefedtem az alábbi komponensekkel:</w:t>
      </w:r>
    </w:p>
    <w:p w14:paraId="5799CE83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ConfirmEmailComponent: Ez a komponens végzi a regisztráció véglegesítését. Az ngOnInit életciklusban feliratkozom az ActivatedRoute paramétereire, és kinyerem az URL-ből érkező hitelesítő tokent és e-mail címet.</w:t>
      </w:r>
    </w:p>
    <w:p w14:paraId="429460F0" w14:textId="77777777" w:rsidR="002840E6" w:rsidRPr="002840E6" w:rsidRDefault="002840E6" w:rsidP="00235B08">
      <w:pPr>
        <w:pStyle w:val="Listaszerbekezds"/>
        <w:numPr>
          <w:ilvl w:val="0"/>
          <w:numId w:val="33"/>
        </w:numPr>
        <w:rPr>
          <w:lang w:eastAsia="hu-HU"/>
        </w:rPr>
      </w:pPr>
      <w:r w:rsidRPr="002840E6">
        <w:rPr>
          <w:lang w:eastAsia="hu-HU"/>
        </w:rPr>
        <w:lastRenderedPageBreak/>
        <w:t>Ezekkel az adatokkal automatikusan meghívom az AccountService.confirmEmail metódust.</w:t>
      </w:r>
    </w:p>
    <w:p w14:paraId="5157BFDD" w14:textId="77777777" w:rsidR="002840E6" w:rsidRPr="002840E6" w:rsidRDefault="002840E6" w:rsidP="00235B08">
      <w:pPr>
        <w:pStyle w:val="Listaszerbekezds"/>
        <w:numPr>
          <w:ilvl w:val="0"/>
          <w:numId w:val="33"/>
        </w:numPr>
        <w:rPr>
          <w:lang w:eastAsia="hu-HU"/>
        </w:rPr>
      </w:pPr>
      <w:r w:rsidRPr="002840E6">
        <w:rPr>
          <w:lang w:eastAsia="hu-HU"/>
        </w:rPr>
        <w:t>A visszajelzést egy success logikai változó vezérli: siker esetén (success = true) a felhasználó egy "Login" gombot lát, hiba esetén (pl. lejárt token) pedig a rendszer felajánlja a megerősítő link újraküldését a resendEmailConfirmationLink() metódus segítségével.</w:t>
      </w:r>
    </w:p>
    <w:p w14:paraId="2E68519C" w14:textId="77777777" w:rsidR="002840E6" w:rsidRPr="002840E6" w:rsidRDefault="002840E6" w:rsidP="002840E6">
      <w:pPr>
        <w:rPr>
          <w:lang w:eastAsia="hu-HU"/>
        </w:rPr>
      </w:pPr>
      <w:r w:rsidRPr="002840E6">
        <w:rPr>
          <w:lang w:eastAsia="hu-HU"/>
        </w:rPr>
        <w:t>SendEmailComponent (Többfunkciós űrlap): A kódduplikáció elkerülése érdekében egyetlen komponenst készítettem az "Elfelejtett jelszó" és az "E-mail megerősítés újraküldése" funkciókhoz. A komponens az URL paraméter (mode) alapján dönti el, melyik üzemmódban működjön.</w:t>
      </w:r>
    </w:p>
    <w:p w14:paraId="730F9CB8" w14:textId="05894533" w:rsidR="002840E6" w:rsidRDefault="002840E6" w:rsidP="002840E6">
      <w:pPr>
        <w:rPr>
          <w:lang w:eastAsia="hu-HU"/>
        </w:rPr>
      </w:pPr>
      <w:r w:rsidRPr="002840E6">
        <w:rPr>
          <w:lang w:eastAsia="hu-HU"/>
        </w:rPr>
        <w:t>ResetPasswordComponent: Ez a felület fogadja a felhasználót, amikor az e-mailben kapott jelszó-helyreállító linkre kattint. A rendszer automatikusan beilleszti a tokent és az e-mail címet az űrlapba (az e-mail mezőt letiltva disabled: true), így a felhasználónak csak az új jelszót kell megadnia a resetPasswordForm-ban.</w:t>
      </w:r>
    </w:p>
    <w:p w14:paraId="0197BBAE" w14:textId="63CEC2CF" w:rsidR="00E02D46" w:rsidRPr="000458E9" w:rsidRDefault="00E02D46" w:rsidP="000458E9">
      <w:pPr>
        <w:pStyle w:val="Cmsor3"/>
      </w:pPr>
      <w:bookmarkStart w:id="78" w:name="_Toc215525476"/>
      <w:r w:rsidRPr="000458E9">
        <w:t>Adatkezelés és Törzsadatok (</w:t>
      </w:r>
      <w:r w:rsidR="000458E9">
        <w:t>CRUD</w:t>
      </w:r>
      <w:r w:rsidRPr="000458E9">
        <w:t>)</w:t>
      </w:r>
      <w:bookmarkEnd w:id="78"/>
    </w:p>
    <w:p w14:paraId="1D79657B" w14:textId="1281ABCC" w:rsidR="000458E9" w:rsidRDefault="000458E9" w:rsidP="008104AC">
      <w:pPr>
        <w:rPr>
          <w:lang w:eastAsia="hu-HU"/>
        </w:rPr>
      </w:pPr>
      <w:r>
        <w:rPr>
          <w:lang w:eastAsia="hu-HU"/>
        </w:rPr>
        <w:t xml:space="preserve">A naplózási funkció működéséhez elengedhetetlenek a törzsadatok. </w:t>
      </w:r>
      <w:r w:rsidR="009D22D2" w:rsidRPr="0032288A">
        <w:rPr>
          <w:lang w:eastAsia="hu-HU"/>
        </w:rPr>
        <w:t>Megvalósítottam</w:t>
      </w:r>
      <w:r w:rsidR="009D22D2">
        <w:rPr>
          <w:lang w:eastAsia="hu-HU"/>
        </w:rPr>
        <w:t xml:space="preserve"> a</w:t>
      </w:r>
      <w:r>
        <w:rPr>
          <w:lang w:eastAsia="hu-HU"/>
        </w:rPr>
        <w:t xml:space="preserve"> </w:t>
      </w:r>
      <w:r w:rsidRPr="008104AC">
        <w:rPr>
          <w:lang w:eastAsia="hu-HU"/>
        </w:rPr>
        <w:t>Food</w:t>
      </w:r>
      <w:r>
        <w:rPr>
          <w:lang w:eastAsia="hu-HU"/>
        </w:rPr>
        <w:t xml:space="preserve"> (Ételek) és </w:t>
      </w:r>
      <w:r w:rsidRPr="008104AC">
        <w:rPr>
          <w:lang w:eastAsia="hu-HU"/>
        </w:rPr>
        <w:t>ActivityCatalog</w:t>
      </w:r>
      <w:r>
        <w:rPr>
          <w:lang w:eastAsia="hu-HU"/>
        </w:rPr>
        <w:t xml:space="preserve"> (Tevékenységek) entitások teljes körű kezelését (Létrehozás, Listázás, Szerkesztés, Törlés). Mivel ezek összetett felületek, nem modális ablakokat, hanem dedikált oldalakat használtam a </w:t>
      </w:r>
      <w:r w:rsidRPr="008104AC">
        <w:rPr>
          <w:lang w:eastAsia="hu-HU"/>
        </w:rPr>
        <w:t>src/app/pages</w:t>
      </w:r>
      <w:r>
        <w:rPr>
          <w:lang w:eastAsia="hu-HU"/>
        </w:rPr>
        <w:t xml:space="preserve"> könyvtárban.</w:t>
      </w:r>
    </w:p>
    <w:p w14:paraId="5536DBDA" w14:textId="77777777" w:rsidR="000458E9" w:rsidRDefault="000458E9" w:rsidP="008104AC">
      <w:pPr>
        <w:rPr>
          <w:lang w:eastAsia="hu-HU"/>
        </w:rPr>
      </w:pPr>
      <w:r w:rsidRPr="008104AC">
        <w:rPr>
          <w:lang w:eastAsia="hu-HU"/>
        </w:rPr>
        <w:t>Listázás és Törlés:</w:t>
      </w:r>
      <w:r>
        <w:rPr>
          <w:lang w:eastAsia="hu-HU"/>
        </w:rPr>
        <w:t xml:space="preserve"> A </w:t>
      </w:r>
      <w:r w:rsidRPr="008104AC">
        <w:rPr>
          <w:lang w:eastAsia="hu-HU"/>
        </w:rPr>
        <w:t>FoodComponent</w:t>
      </w:r>
      <w:r>
        <w:rPr>
          <w:lang w:eastAsia="hu-HU"/>
        </w:rPr>
        <w:t xml:space="preserve"> és az </w:t>
      </w:r>
      <w:r w:rsidRPr="008104AC">
        <w:rPr>
          <w:lang w:eastAsia="hu-HU"/>
        </w:rPr>
        <w:t>ActivityCatalogComponent</w:t>
      </w:r>
      <w:r>
        <w:rPr>
          <w:lang w:eastAsia="hu-HU"/>
        </w:rPr>
        <w:t xml:space="preserve"> felelős az adatok megjelenítéséért. A </w:t>
      </w:r>
      <w:r w:rsidRPr="008104AC">
        <w:rPr>
          <w:lang w:eastAsia="hu-HU"/>
        </w:rPr>
        <w:t>loadFoods()</w:t>
      </w:r>
      <w:r>
        <w:rPr>
          <w:lang w:eastAsia="hu-HU"/>
        </w:rPr>
        <w:t xml:space="preserve"> és </w:t>
      </w:r>
      <w:r w:rsidRPr="008104AC">
        <w:rPr>
          <w:lang w:eastAsia="hu-HU"/>
        </w:rPr>
        <w:t>loadActivities()</w:t>
      </w:r>
      <w:r>
        <w:rPr>
          <w:lang w:eastAsia="hu-HU"/>
        </w:rPr>
        <w:t xml:space="preserve"> metódusok az inicializáláskor (</w:t>
      </w:r>
      <w:r w:rsidRPr="008104AC">
        <w:rPr>
          <w:lang w:eastAsia="hu-HU"/>
        </w:rPr>
        <w:t>ngOnInit</w:t>
      </w:r>
      <w:r>
        <w:rPr>
          <w:lang w:eastAsia="hu-HU"/>
        </w:rPr>
        <w:t>) töltik be az adatokat. A törlési logika (</w:t>
      </w:r>
      <w:r w:rsidRPr="008104AC">
        <w:rPr>
          <w:lang w:eastAsia="hu-HU"/>
        </w:rPr>
        <w:t>onDelete</w:t>
      </w:r>
      <w:r>
        <w:rPr>
          <w:lang w:eastAsia="hu-HU"/>
        </w:rPr>
        <w:t>) biztonsági okokból egy megerősítő ablakot (</w:t>
      </w:r>
      <w:r w:rsidRPr="008104AC">
        <w:rPr>
          <w:lang w:eastAsia="hu-HU"/>
        </w:rPr>
        <w:t>confirm</w:t>
      </w:r>
      <w:r>
        <w:rPr>
          <w:lang w:eastAsia="hu-HU"/>
        </w:rPr>
        <w:t xml:space="preserve">) dob fel. Jóváhagyás esetén a komponens meghívja a törlő végpontot, majd siker esetén kliens oldalon, a </w:t>
      </w:r>
      <w:r w:rsidRPr="008104AC">
        <w:rPr>
          <w:lang w:eastAsia="hu-HU"/>
        </w:rPr>
        <w:t>filter</w:t>
      </w:r>
      <w:r>
        <w:rPr>
          <w:lang w:eastAsia="hu-HU"/>
        </w:rPr>
        <w:t xml:space="preserve"> metódussal távolítja el az elemet a listából, így nem szükséges újratölteni az egész táblázatot a szerverről.</w:t>
      </w:r>
    </w:p>
    <w:p w14:paraId="349D1A11" w14:textId="77777777" w:rsidR="000458E9" w:rsidRDefault="000458E9" w:rsidP="008104AC">
      <w:pPr>
        <w:rPr>
          <w:lang w:eastAsia="hu-HU"/>
        </w:rPr>
      </w:pPr>
      <w:r w:rsidRPr="008104AC">
        <w:rPr>
          <w:lang w:eastAsia="hu-HU"/>
        </w:rPr>
        <w:t>Létrehozás és Szerkesztés (Kettős célú űrlapok):</w:t>
      </w:r>
      <w:r>
        <w:rPr>
          <w:lang w:eastAsia="hu-HU"/>
        </w:rPr>
        <w:t xml:space="preserve"> A kódduplikáció elkerülése érdekében ugyanazt a komponenst (</w:t>
      </w:r>
      <w:r w:rsidRPr="008104AC">
        <w:rPr>
          <w:lang w:eastAsia="hu-HU"/>
        </w:rPr>
        <w:t>CreateFoodComponent</w:t>
      </w:r>
      <w:r>
        <w:rPr>
          <w:lang w:eastAsia="hu-HU"/>
        </w:rPr>
        <w:t xml:space="preserve">, </w:t>
      </w:r>
      <w:r w:rsidRPr="008104AC">
        <w:rPr>
          <w:lang w:eastAsia="hu-HU"/>
        </w:rPr>
        <w:t>CreateActivityCatalogComponent</w:t>
      </w:r>
      <w:r>
        <w:rPr>
          <w:lang w:eastAsia="hu-HU"/>
        </w:rPr>
        <w:t>) használom létrehozásra és szerkesztésre is.</w:t>
      </w:r>
    </w:p>
    <w:p w14:paraId="09FDD47F" w14:textId="77777777" w:rsidR="000458E9" w:rsidRDefault="000458E9" w:rsidP="008104AC">
      <w:pPr>
        <w:rPr>
          <w:lang w:eastAsia="hu-HU"/>
        </w:rPr>
      </w:pPr>
      <w:r w:rsidRPr="008104AC">
        <w:rPr>
          <w:lang w:eastAsia="hu-HU"/>
        </w:rPr>
        <w:lastRenderedPageBreak/>
        <w:t>Állapotfelismerés:</w:t>
      </w:r>
      <w:r>
        <w:rPr>
          <w:lang w:eastAsia="hu-HU"/>
        </w:rPr>
        <w:t xml:space="preserve"> Az </w:t>
      </w:r>
      <w:r w:rsidRPr="008104AC">
        <w:rPr>
          <w:lang w:eastAsia="hu-HU"/>
        </w:rPr>
        <w:t>ngOnInit</w:t>
      </w:r>
      <w:r>
        <w:rPr>
          <w:lang w:eastAsia="hu-HU"/>
        </w:rPr>
        <w:t>-ben vizsgálom az útvonal paramétereit (</w:t>
      </w:r>
      <w:r w:rsidRPr="008104AC">
        <w:rPr>
          <w:lang w:eastAsia="hu-HU"/>
        </w:rPr>
        <w:t>route.paramMap</w:t>
      </w:r>
      <w:r>
        <w:rPr>
          <w:lang w:eastAsia="hu-HU"/>
        </w:rPr>
        <w:t xml:space="preserve">). Ha van </w:t>
      </w:r>
      <w:r w:rsidRPr="008104AC">
        <w:rPr>
          <w:lang w:eastAsia="hu-HU"/>
        </w:rPr>
        <w:t>id</w:t>
      </w:r>
      <w:r>
        <w:rPr>
          <w:lang w:eastAsia="hu-HU"/>
        </w:rPr>
        <w:t xml:space="preserve">, a komponens </w:t>
      </w:r>
      <w:r w:rsidRPr="008104AC">
        <w:rPr>
          <w:lang w:eastAsia="hu-HU"/>
        </w:rPr>
        <w:t>Szerkesztés</w:t>
      </w:r>
      <w:r>
        <w:rPr>
          <w:lang w:eastAsia="hu-HU"/>
        </w:rPr>
        <w:t xml:space="preserve"> módba vált (</w:t>
      </w:r>
      <w:r w:rsidRPr="008104AC">
        <w:rPr>
          <w:lang w:eastAsia="hu-HU"/>
        </w:rPr>
        <w:t>editing = true</w:t>
      </w:r>
      <w:r>
        <w:rPr>
          <w:lang w:eastAsia="hu-HU"/>
        </w:rPr>
        <w:t>) és betölti az adatokat.</w:t>
      </w:r>
    </w:p>
    <w:p w14:paraId="16ACAB28" w14:textId="300FE4BA" w:rsidR="000458E9" w:rsidRDefault="000458E9" w:rsidP="008104AC">
      <w:pPr>
        <w:rPr>
          <w:lang w:eastAsia="hu-HU"/>
        </w:rPr>
      </w:pPr>
      <w:r w:rsidRPr="008104AC">
        <w:rPr>
          <w:lang w:eastAsia="hu-HU"/>
        </w:rPr>
        <w:t>Mentés:</w:t>
      </w:r>
      <w:r>
        <w:rPr>
          <w:lang w:eastAsia="hu-HU"/>
        </w:rPr>
        <w:t xml:space="preserve"> A </w:t>
      </w:r>
      <w:r w:rsidRPr="008104AC">
        <w:rPr>
          <w:lang w:eastAsia="hu-HU"/>
        </w:rPr>
        <w:t>createOrUpdate</w:t>
      </w:r>
      <w:r>
        <w:rPr>
          <w:lang w:eastAsia="hu-HU"/>
        </w:rPr>
        <w:t xml:space="preserve"> metódus dönti el az állapot alapján, hogy a </w:t>
      </w:r>
      <w:r w:rsidRPr="008104AC">
        <w:rPr>
          <w:lang w:eastAsia="hu-HU"/>
        </w:rPr>
        <w:t>create</w:t>
      </w:r>
      <w:r>
        <w:rPr>
          <w:lang w:eastAsia="hu-HU"/>
        </w:rPr>
        <w:t xml:space="preserve"> (POST) vagy az </w:t>
      </w:r>
      <w:r w:rsidRPr="008104AC">
        <w:rPr>
          <w:lang w:eastAsia="hu-HU"/>
        </w:rPr>
        <w:t>update</w:t>
      </w:r>
      <w:r>
        <w:rPr>
          <w:lang w:eastAsia="hu-HU"/>
        </w:rPr>
        <w:t xml:space="preserve"> (PUT) szolgáltatást hívja-e meg.</w:t>
      </w:r>
    </w:p>
    <w:p w14:paraId="6CC6938D" w14:textId="3249847E" w:rsidR="00B33F24" w:rsidRDefault="00B33F24" w:rsidP="00B33F24">
      <w:pPr>
        <w:pStyle w:val="Kp"/>
        <w:rPr>
          <w:lang w:eastAsia="hu-HU"/>
        </w:rPr>
      </w:pPr>
      <w:r w:rsidRPr="00B33F24">
        <w:rPr>
          <w:noProof/>
          <w:lang w:eastAsia="hu-HU"/>
        </w:rPr>
        <w:drawing>
          <wp:inline distT="0" distB="0" distL="0" distR="0" wp14:anchorId="00204691" wp14:editId="713FE524">
            <wp:extent cx="4782217" cy="4934639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A127" w14:textId="780D48C8" w:rsidR="00B33F24" w:rsidRPr="00B33F24" w:rsidRDefault="00B33F24" w:rsidP="000973A0">
      <w:pPr>
        <w:pStyle w:val="Kpalrs"/>
        <w:rPr>
          <w:lang w:eastAsia="hu-HU"/>
        </w:rPr>
      </w:pPr>
      <w:r>
        <w:t>7. ábra Food szerkesztési felület</w:t>
      </w:r>
    </w:p>
    <w:p w14:paraId="71AC1982" w14:textId="7632FC5B" w:rsidR="000458E9" w:rsidRPr="000458E9" w:rsidRDefault="000458E9" w:rsidP="005C24E1">
      <w:pPr>
        <w:pStyle w:val="Cmsor4"/>
        <w:rPr>
          <w:lang w:eastAsia="hu-HU"/>
        </w:rPr>
      </w:pPr>
      <w:r w:rsidRPr="000458E9">
        <w:rPr>
          <w:lang w:eastAsia="hu-HU"/>
        </w:rPr>
        <w:t xml:space="preserve"> Listázás és UI szintű jogosultságkezelés</w:t>
      </w:r>
    </w:p>
    <w:p w14:paraId="725B73CE" w14:textId="77777777" w:rsidR="000458E9" w:rsidRPr="000458E9" w:rsidRDefault="000458E9" w:rsidP="000458E9">
      <w:pPr>
        <w:rPr>
          <w:lang w:eastAsia="hu-HU"/>
        </w:rPr>
      </w:pPr>
      <w:r w:rsidRPr="000458E9">
        <w:rPr>
          <w:lang w:eastAsia="hu-HU"/>
        </w:rPr>
        <w:t>A FoodComponent és az ActivityCatalogComponent felelős az adatok táblázatos vagy kártyás megjelenítéséért.</w:t>
      </w:r>
    </w:p>
    <w:p w14:paraId="39768F1C" w14:textId="1C3DE2D1" w:rsidR="000458E9" w:rsidRPr="000458E9" w:rsidRDefault="00242655" w:rsidP="000458E9">
      <w:pPr>
        <w:rPr>
          <w:lang w:eastAsia="hu-HU"/>
        </w:rPr>
      </w:pPr>
      <w:r w:rsidRPr="0032288A">
        <w:rPr>
          <w:lang w:eastAsia="hu-HU"/>
        </w:rPr>
        <w:t>Tekintettel arra, hogy</w:t>
      </w:r>
      <w:r w:rsidR="000458E9" w:rsidRPr="0032288A">
        <w:rPr>
          <w:lang w:eastAsia="hu-HU"/>
        </w:rPr>
        <w:t xml:space="preserve"> a rendszer</w:t>
      </w:r>
      <w:r w:rsidR="000458E9" w:rsidRPr="000458E9">
        <w:rPr>
          <w:lang w:eastAsia="hu-HU"/>
        </w:rPr>
        <w:t xml:space="preserve"> specifikációja szerint a vendég felhasználók is megtekinthetik az adatokat, de módosítani csak a regisztrált tagok tudják, egy nézet-szintű védelmet implementáltam a HTML sablonokban. Az Angular *ngIf strukturális </w:t>
      </w:r>
      <w:r w:rsidR="000458E9" w:rsidRPr="000458E9">
        <w:rPr>
          <w:lang w:eastAsia="hu-HU"/>
        </w:rPr>
        <w:lastRenderedPageBreak/>
        <w:t>direktívájával és az AsyncPipe segítségével közvetlenül feliratkoztam az AccountService.user$ observable-re.</w:t>
      </w:r>
    </w:p>
    <w:p w14:paraId="4FE09A0D" w14:textId="77777777" w:rsidR="000458E9" w:rsidRPr="000458E9" w:rsidRDefault="000458E9" w:rsidP="00236EAA">
      <w:pPr>
        <w:pStyle w:val="Kd"/>
        <w:rPr>
          <w:lang w:eastAsia="hu-HU"/>
        </w:rPr>
      </w:pPr>
      <w:r w:rsidRPr="000458E9">
        <w:rPr>
          <w:lang w:eastAsia="hu-HU"/>
        </w:rPr>
        <w:t>&lt;div *ngIf="(_accountService.user$ | async) as user"&gt;</w:t>
      </w:r>
    </w:p>
    <w:p w14:paraId="7682D5A3" w14:textId="77777777" w:rsidR="000458E9" w:rsidRPr="000458E9" w:rsidRDefault="000458E9" w:rsidP="00236EAA">
      <w:pPr>
        <w:pStyle w:val="Kd"/>
        <w:rPr>
          <w:lang w:eastAsia="hu-HU"/>
        </w:rPr>
      </w:pPr>
      <w:r w:rsidRPr="000458E9">
        <w:rPr>
          <w:lang w:eastAsia="hu-HU"/>
        </w:rPr>
        <w:t xml:space="preserve">  &lt;button class="btn btn-sm btn-primary" (click)="onEdit(food)"&gt;Edit&lt;/button&gt;</w:t>
      </w:r>
    </w:p>
    <w:p w14:paraId="144AC428" w14:textId="77777777" w:rsidR="000458E9" w:rsidRPr="000458E9" w:rsidRDefault="000458E9" w:rsidP="00236EAA">
      <w:pPr>
        <w:pStyle w:val="Kd"/>
        <w:rPr>
          <w:lang w:eastAsia="hu-HU"/>
        </w:rPr>
      </w:pPr>
      <w:r w:rsidRPr="000458E9">
        <w:rPr>
          <w:lang w:eastAsia="hu-HU"/>
        </w:rPr>
        <w:t xml:space="preserve">  &lt;button class="btn btn-sm btn-danger" (click)="onDelete(food)"&gt;Delete&lt;/button&gt;</w:t>
      </w:r>
    </w:p>
    <w:p w14:paraId="1353E26A" w14:textId="77777777" w:rsidR="000458E9" w:rsidRPr="000458E9" w:rsidRDefault="000458E9" w:rsidP="00236EAA">
      <w:pPr>
        <w:pStyle w:val="Kd"/>
        <w:rPr>
          <w:lang w:eastAsia="hu-HU"/>
        </w:rPr>
      </w:pPr>
      <w:r w:rsidRPr="000458E9">
        <w:rPr>
          <w:lang w:eastAsia="hu-HU"/>
        </w:rPr>
        <w:t>&lt;/div&gt;</w:t>
      </w:r>
    </w:p>
    <w:p w14:paraId="1421B29C" w14:textId="77777777" w:rsidR="000458E9" w:rsidRPr="000458E9" w:rsidRDefault="000458E9" w:rsidP="000458E9">
      <w:pPr>
        <w:rPr>
          <w:lang w:eastAsia="hu-HU"/>
        </w:rPr>
      </w:pPr>
      <w:r w:rsidRPr="000458E9">
        <w:rPr>
          <w:lang w:eastAsia="hu-HU"/>
        </w:rPr>
        <w:t>Ez a megoldás biztosítja, hogy a szerkesztő és törlő gombok fizikailag le sem renderelődnek a DOM-ban, ha a felhasználó nincs bejelentkezve, így a felület letisztult marad a vendégek számára is.</w:t>
      </w:r>
    </w:p>
    <w:p w14:paraId="6BCDC3B1" w14:textId="77777777" w:rsidR="000458E9" w:rsidRPr="000458E9" w:rsidRDefault="000458E9" w:rsidP="000458E9">
      <w:pPr>
        <w:rPr>
          <w:lang w:eastAsia="hu-HU"/>
        </w:rPr>
      </w:pPr>
      <w:r w:rsidRPr="000458E9">
        <w:rPr>
          <w:lang w:eastAsia="hu-HU"/>
        </w:rPr>
        <w:t>Törlési logika (onDelete): A törlés kritikus művelet, ezért a delete metódus meghívása előtt egy natív megerősítő ablakot (confirm) jelenítek meg. Ha a felhasználó jóváhagyja a műveletet, a komponens feliratkozik a FoodClient.deleteFood observable-re. Sikeres válasz esetén nem töltöm újra a teljes listát a szerverről, hanem kliens oldalon, a filter metódussal távolítom el a törölt elemet a foods tömbből, ezzel csökkentve a hálózati forgalmat és javítva a válaszidőt.</w:t>
      </w:r>
    </w:p>
    <w:p w14:paraId="4FD93FE8" w14:textId="1DB0EF98" w:rsidR="000458E9" w:rsidRPr="000458E9" w:rsidRDefault="000458E9" w:rsidP="005C24E1">
      <w:pPr>
        <w:pStyle w:val="Cmsor4"/>
        <w:rPr>
          <w:lang w:eastAsia="hu-HU"/>
        </w:rPr>
      </w:pPr>
      <w:r w:rsidRPr="000458E9">
        <w:rPr>
          <w:lang w:eastAsia="hu-HU"/>
        </w:rPr>
        <w:t xml:space="preserve"> Létrehozás és Szerkesztés egy komponensben</w:t>
      </w:r>
    </w:p>
    <w:p w14:paraId="5C75829E" w14:textId="2ED12CE8" w:rsidR="000458E9" w:rsidRPr="000458E9" w:rsidRDefault="000458E9" w:rsidP="002C2294">
      <w:pPr>
        <w:rPr>
          <w:lang w:eastAsia="hu-HU"/>
        </w:rPr>
      </w:pPr>
      <w:r w:rsidRPr="000458E9">
        <w:rPr>
          <w:lang w:eastAsia="hu-HU"/>
        </w:rPr>
        <w:t>A</w:t>
      </w:r>
      <w:r w:rsidR="002C2294">
        <w:rPr>
          <w:lang w:eastAsia="hu-HU"/>
        </w:rPr>
        <w:t xml:space="preserve"> </w:t>
      </w:r>
      <w:r w:rsidRPr="000458E9">
        <w:rPr>
          <w:lang w:eastAsia="hu-HU"/>
        </w:rPr>
        <w:t>karbantartó felületeknél (CreateFoodComponent, CreateActivityCatalogComponent) egy gyakori tervezési mintát alkalmaztam: ugyanaz a komponens szolgálja ki az új elem létrehozását és a meglévő szerkesztését.</w:t>
      </w:r>
    </w:p>
    <w:p w14:paraId="2320D159" w14:textId="77777777" w:rsidR="000458E9" w:rsidRPr="000458E9" w:rsidRDefault="000458E9" w:rsidP="002C2294">
      <w:pPr>
        <w:rPr>
          <w:lang w:eastAsia="hu-HU"/>
        </w:rPr>
      </w:pPr>
      <w:r w:rsidRPr="000458E9">
        <w:rPr>
          <w:lang w:eastAsia="hu-HU"/>
        </w:rPr>
        <w:t>Az ngOnInit életciklusban az ActivatedRoute segítségével vizsgálom az URL paramétereket:</w:t>
      </w:r>
    </w:p>
    <w:p w14:paraId="3D0C1707" w14:textId="77777777" w:rsidR="000458E9" w:rsidRPr="000458E9" w:rsidRDefault="000458E9" w:rsidP="002C2294">
      <w:pPr>
        <w:rPr>
          <w:lang w:eastAsia="hu-HU"/>
        </w:rPr>
      </w:pPr>
      <w:r w:rsidRPr="000458E9">
        <w:rPr>
          <w:lang w:eastAsia="hu-HU"/>
        </w:rPr>
        <w:t>Szerkesztés mód: Ha az útvonal tartalmaz id paramétert (route.snapshot.paramMap.get('id')), a komponens editing állapotba kerül. Ekkor azonnal meghívom a GetById szolgáltatást, és a kapott adatokkal (Object.assign segítségével) feltöltöm az űrlap mezőit.</w:t>
      </w:r>
    </w:p>
    <w:p w14:paraId="13DC3D44" w14:textId="77777777" w:rsidR="000458E9" w:rsidRPr="000458E9" w:rsidRDefault="000458E9" w:rsidP="002C2294">
      <w:pPr>
        <w:rPr>
          <w:lang w:eastAsia="hu-HU"/>
        </w:rPr>
      </w:pPr>
      <w:r w:rsidRPr="000458E9">
        <w:rPr>
          <w:lang w:eastAsia="hu-HU"/>
        </w:rPr>
        <w:t>Létrehozás mód: Ha nincs ID, az űrlap üres állapotban inicializálódik.</w:t>
      </w:r>
    </w:p>
    <w:p w14:paraId="03270564" w14:textId="77777777" w:rsidR="000458E9" w:rsidRPr="000458E9" w:rsidRDefault="000458E9" w:rsidP="002C2294">
      <w:pPr>
        <w:rPr>
          <w:lang w:eastAsia="hu-HU"/>
        </w:rPr>
      </w:pPr>
      <w:r w:rsidRPr="000458E9">
        <w:rPr>
          <w:lang w:eastAsia="hu-HU"/>
        </w:rPr>
        <w:t>A mentésért felelős createOrUpdate metódusban egy elágazással döntöm el, hogy a create (POST) vagy az update (PUT) végpontot kell-e meghívni. A kód tisztasága érdekében bevezettem egy beforeSendClean segédfüggvényt is, amely eltávolítja az üres vagy definiálatlan mezőket a DTO-ból a küldés előtt, minimalizálva az adatátvitelt.</w:t>
      </w:r>
    </w:p>
    <w:p w14:paraId="7BDB32B2" w14:textId="52636A81" w:rsidR="00E02D46" w:rsidRPr="000458E9" w:rsidRDefault="00E02D46" w:rsidP="000458E9">
      <w:pPr>
        <w:pStyle w:val="Cmsor3"/>
      </w:pPr>
      <w:bookmarkStart w:id="79" w:name="_Toc215525477"/>
      <w:r w:rsidRPr="000458E9">
        <w:lastRenderedPageBreak/>
        <w:t>Komplex űrlapkezelés: Receptkészítő</w:t>
      </w:r>
      <w:bookmarkEnd w:id="79"/>
    </w:p>
    <w:p w14:paraId="0FAB554A" w14:textId="043AB015" w:rsidR="002C2294" w:rsidRDefault="002C2294" w:rsidP="002C2294">
      <w:pPr>
        <w:rPr>
          <w:lang w:eastAsia="hu-HU"/>
        </w:rPr>
      </w:pPr>
      <w:r>
        <w:rPr>
          <w:lang w:eastAsia="hu-HU"/>
        </w:rPr>
        <w:t>Az alkalmazás</w:t>
      </w:r>
      <w:r w:rsidR="005B614F">
        <w:rPr>
          <w:lang w:eastAsia="hu-HU"/>
        </w:rPr>
        <w:t xml:space="preserve"> egyik</w:t>
      </w:r>
      <w:r>
        <w:rPr>
          <w:lang w:eastAsia="hu-HU"/>
        </w:rPr>
        <w:t xml:space="preserve"> legösszetettebb űrlapja a CreateRecipesComponent, amely lehetővé teszi, hogy a felhasználó meglévő alapanyagokból állítson össze új ételeket. Itt egy dinamikus, fő-részlet (Master-Detail) kapcsolatot kellett megvalósítanom a memóriában: a recept létrehozása előtt a felhasználó dinamikusan adhat hozzá, módosíthat és törölhet hozzávalókat.</w:t>
      </w:r>
    </w:p>
    <w:p w14:paraId="3AF3A9DC" w14:textId="20B8D42F" w:rsidR="002C2294" w:rsidRDefault="002C2294" w:rsidP="005C24E1">
      <w:pPr>
        <w:pStyle w:val="Cmsor4"/>
        <w:rPr>
          <w:lang w:eastAsia="hu-HU"/>
        </w:rPr>
      </w:pPr>
      <w:r>
        <w:rPr>
          <w:lang w:eastAsia="hu-HU"/>
        </w:rPr>
        <w:t>Hozzávalók dinamikus kezelése</w:t>
      </w:r>
    </w:p>
    <w:p w14:paraId="30C83CAE" w14:textId="77777777" w:rsidR="002C2294" w:rsidRDefault="002C2294" w:rsidP="002C2294">
      <w:pPr>
        <w:rPr>
          <w:lang w:eastAsia="hu-HU"/>
        </w:rPr>
      </w:pPr>
      <w:r>
        <w:rPr>
          <w:lang w:eastAsia="hu-HU"/>
        </w:rPr>
        <w:t>A recept összetevőit nem közvetlenül az űrlap vezérlőiben, hanem egy lokális tömbben, ingredients néven tárolom (RecipeFoodItemDto[]). A felhasználói interakciót a következő logikai lépésekre bontottam:</w:t>
      </w:r>
    </w:p>
    <w:p w14:paraId="0CCCBE4C" w14:textId="77777777" w:rsidR="002C2294" w:rsidRDefault="002C2294" w:rsidP="002C2294">
      <w:pPr>
        <w:rPr>
          <w:lang w:eastAsia="hu-HU"/>
        </w:rPr>
      </w:pPr>
      <w:r>
        <w:rPr>
          <w:lang w:eastAsia="hu-HU"/>
        </w:rPr>
        <w:t>Kiválasztás: A komponens betöltésekor (ngOnInit) a loadFoods() metódus feltölti a foodOptions listát. A felhasználó ebből a legördülő menüből választ alapanyagot, és megadja a mennyiséget grammban. A listában való tájékozódást a getFoodTitleById(id) segédfüggvény támogatja, amely az ID alapján megjeleníti az étel nevét.</w:t>
      </w:r>
    </w:p>
    <w:p w14:paraId="25AD3058" w14:textId="77777777" w:rsidR="002C2294" w:rsidRDefault="002C2294" w:rsidP="002C2294">
      <w:pPr>
        <w:rPr>
          <w:lang w:eastAsia="hu-HU"/>
        </w:rPr>
      </w:pPr>
      <w:r>
        <w:rPr>
          <w:lang w:eastAsia="hu-HU"/>
        </w:rPr>
        <w:t>Hozzáadás/Frissítés (addOrUpdateIngredient): A gombnyomásra a rendszer ellenőrzi, hogy szerkesztésről vagy új hozzáadásról van-e szó.</w:t>
      </w:r>
    </w:p>
    <w:p w14:paraId="0024656E" w14:textId="77777777" w:rsidR="002C2294" w:rsidRDefault="002C2294" w:rsidP="00235B08">
      <w:pPr>
        <w:pStyle w:val="Listaszerbekezds"/>
        <w:numPr>
          <w:ilvl w:val="0"/>
          <w:numId w:val="34"/>
        </w:numPr>
        <w:rPr>
          <w:lang w:eastAsia="hu-HU"/>
        </w:rPr>
      </w:pPr>
      <w:r>
        <w:rPr>
          <w:lang w:eastAsia="hu-HU"/>
        </w:rPr>
        <w:t>Új elem esetén a push() metódussal adom a tömbhöz.</w:t>
      </w:r>
    </w:p>
    <w:p w14:paraId="0F53EF0D" w14:textId="77777777" w:rsidR="002C2294" w:rsidRDefault="002C2294" w:rsidP="00235B08">
      <w:pPr>
        <w:pStyle w:val="Listaszerbekezds"/>
        <w:numPr>
          <w:ilvl w:val="0"/>
          <w:numId w:val="34"/>
        </w:numPr>
        <w:rPr>
          <w:lang w:eastAsia="hu-HU"/>
        </w:rPr>
      </w:pPr>
      <w:r>
        <w:rPr>
          <w:lang w:eastAsia="hu-HU"/>
        </w:rPr>
        <w:t>Meglévő elem szerkesztésekor (editingIngredientIndex nem null) közvetlenül a tömb adott indexű elemét frissítem.</w:t>
      </w:r>
    </w:p>
    <w:p w14:paraId="22068125" w14:textId="77777777" w:rsidR="002C2294" w:rsidRDefault="002C2294" w:rsidP="002C2294">
      <w:pPr>
        <w:rPr>
          <w:lang w:eastAsia="hu-HU"/>
        </w:rPr>
      </w:pPr>
      <w:r>
        <w:rPr>
          <w:lang w:eastAsia="hu-HU"/>
        </w:rPr>
        <w:t>Módosítás és Törlés: A lista minden soránál elhelyeztem egy "Edit" és "Remove" gombot.</w:t>
      </w:r>
    </w:p>
    <w:p w14:paraId="6E952BDB" w14:textId="77777777" w:rsidR="002C2294" w:rsidRDefault="002C2294" w:rsidP="00235B08">
      <w:pPr>
        <w:pStyle w:val="Listaszerbekezds"/>
        <w:numPr>
          <w:ilvl w:val="0"/>
          <w:numId w:val="35"/>
        </w:numPr>
        <w:rPr>
          <w:lang w:eastAsia="hu-HU"/>
        </w:rPr>
      </w:pPr>
      <w:r>
        <w:rPr>
          <w:lang w:eastAsia="hu-HU"/>
        </w:rPr>
        <w:t>A loadIngredientForEdit(index) visszatölti az adatokat a beviteli mezőkbe, lehetővé téve a korrekciót.</w:t>
      </w:r>
    </w:p>
    <w:p w14:paraId="6BC0648C" w14:textId="77777777" w:rsidR="002C2294" w:rsidRDefault="002C2294" w:rsidP="00235B08">
      <w:pPr>
        <w:pStyle w:val="Listaszerbekezds"/>
        <w:numPr>
          <w:ilvl w:val="0"/>
          <w:numId w:val="35"/>
        </w:numPr>
        <w:rPr>
          <w:lang w:eastAsia="hu-HU"/>
        </w:rPr>
      </w:pPr>
      <w:r>
        <w:rPr>
          <w:lang w:eastAsia="hu-HU"/>
        </w:rPr>
        <w:t>A removeIngredient(index) a splice() metódussal véglegesen eltávolítja az elemet a listából.</w:t>
      </w:r>
    </w:p>
    <w:p w14:paraId="4EDE2F97" w14:textId="165835B1" w:rsidR="002C2294" w:rsidRDefault="002C2294" w:rsidP="005C24E1">
      <w:pPr>
        <w:pStyle w:val="Cmsor4"/>
        <w:rPr>
          <w:lang w:eastAsia="hu-HU"/>
        </w:rPr>
      </w:pPr>
      <w:r>
        <w:rPr>
          <w:lang w:eastAsia="hu-HU"/>
        </w:rPr>
        <w:t>Valós idejű számítások (Client-side Calculation)</w:t>
      </w:r>
    </w:p>
    <w:p w14:paraId="3CD4A0E0" w14:textId="62D65843" w:rsidR="002C2294" w:rsidRDefault="002C2294" w:rsidP="002C2294">
      <w:pPr>
        <w:rPr>
          <w:lang w:eastAsia="hu-HU"/>
        </w:rPr>
      </w:pPr>
      <w:r>
        <w:rPr>
          <w:lang w:eastAsia="hu-HU"/>
        </w:rPr>
        <w:t xml:space="preserve">A felhasználói élmény egyik kulcseleme az azonnali visszajelzés. Nem vártam meg a szerver válaszát a recept tápértékeinek kiszámításához, hanem </w:t>
      </w:r>
      <w:r w:rsidR="003175DB">
        <w:rPr>
          <w:lang w:eastAsia="hu-HU"/>
        </w:rPr>
        <w:t>az</w:t>
      </w:r>
      <w:r>
        <w:rPr>
          <w:lang w:eastAsia="hu-HU"/>
        </w:rPr>
        <w:t xml:space="preserve"> updateNutrition() </w:t>
      </w:r>
      <w:r w:rsidRPr="0032288A">
        <w:rPr>
          <w:lang w:eastAsia="hu-HU"/>
        </w:rPr>
        <w:t>metódust</w:t>
      </w:r>
      <w:r w:rsidR="003175DB" w:rsidRPr="0032288A">
        <w:rPr>
          <w:lang w:eastAsia="hu-HU"/>
        </w:rPr>
        <w:t xml:space="preserve"> alkalmaztam.</w:t>
      </w:r>
    </w:p>
    <w:p w14:paraId="442C963B" w14:textId="77777777" w:rsidR="002C2294" w:rsidRDefault="002C2294" w:rsidP="002C2294">
      <w:pPr>
        <w:rPr>
          <w:lang w:eastAsia="hu-HU"/>
        </w:rPr>
      </w:pPr>
      <w:r>
        <w:rPr>
          <w:lang w:eastAsia="hu-HU"/>
        </w:rPr>
        <w:lastRenderedPageBreak/>
        <w:t>Ez a függvény minden egyes lista-módosítás (hozzáadás, törlés) után lefut. Végigiterál az ingredients tömbön, és a kiválasztott ételek (foodOptions) ismert tápértékei alapján, a mennyiségekkel súlyozva összesíti a recept teljes kalória-, fehérje-, zsír- és szénhidráttartalmát.</w:t>
      </w:r>
    </w:p>
    <w:p w14:paraId="138BAC58" w14:textId="77777777" w:rsidR="006A0E1C" w:rsidRDefault="006A0E1C" w:rsidP="006A0E1C">
      <w:pPr>
        <w:pStyle w:val="Kd"/>
        <w:rPr>
          <w:color w:val="CCCCCC"/>
          <w:lang w:eastAsia="hu-HU"/>
        </w:rPr>
      </w:pPr>
      <w:r>
        <w:rPr>
          <w:color w:val="CCCCCC"/>
        </w:rPr>
        <w:t xml:space="preserve">  </w:t>
      </w:r>
      <w:r>
        <w:t>updateNutrition</w:t>
      </w:r>
      <w:r>
        <w:rPr>
          <w:color w:val="CCCCCC"/>
        </w:rPr>
        <w:t>()</w:t>
      </w:r>
      <w:r>
        <w:rPr>
          <w:color w:val="D4D4D4"/>
        </w:rPr>
        <w:t>: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{</w:t>
      </w:r>
    </w:p>
    <w:p w14:paraId="705F6789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sumCalorie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1713DC1F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sumProtein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6FF053B8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sumFat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71C8BE77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sumCarb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3D3FC88D" w14:textId="77777777" w:rsidR="006A0E1C" w:rsidRDefault="006A0E1C" w:rsidP="006A0E1C">
      <w:pPr>
        <w:pStyle w:val="Kd"/>
        <w:rPr>
          <w:color w:val="CCCCCC"/>
        </w:rPr>
      </w:pPr>
    </w:p>
    <w:p w14:paraId="52FDA3A9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ingredients</w:t>
      </w:r>
      <w:r>
        <w:rPr>
          <w:color w:val="CCCCCC"/>
        </w:rPr>
        <w:t>.</w:t>
      </w:r>
      <w:r>
        <w:t>forEach</w:t>
      </w:r>
      <w:r>
        <w:rPr>
          <w:color w:val="CCCCCC"/>
        </w:rPr>
        <w:t>(</w:t>
      </w:r>
      <w:r>
        <w:rPr>
          <w:color w:val="9CDCFE"/>
        </w:rPr>
        <w:t>ing</w:t>
      </w:r>
      <w:r>
        <w:rPr>
          <w:color w:val="CCCCCC"/>
        </w:rPr>
        <w:t xml:space="preserve"> </w:t>
      </w:r>
      <w:r>
        <w:rPr>
          <w:color w:val="569CD6"/>
        </w:rPr>
        <w:t>=&gt;</w:t>
      </w:r>
      <w:r>
        <w:rPr>
          <w:color w:val="CCCCCC"/>
        </w:rPr>
        <w:t xml:space="preserve"> {</w:t>
      </w:r>
    </w:p>
    <w:p w14:paraId="677C6D73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  </w:t>
      </w:r>
      <w:r>
        <w:rPr>
          <w:color w:val="569CD6"/>
        </w:rPr>
        <w:t>const</w:t>
      </w:r>
      <w:r>
        <w:rPr>
          <w:color w:val="CCCCCC"/>
        </w:rPr>
        <w:t xml:space="preserve"> </w:t>
      </w:r>
      <w:r>
        <w:rPr>
          <w:color w:val="4FC1FF"/>
        </w:rPr>
        <w:t>food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foodOptions</w:t>
      </w:r>
      <w:r>
        <w:rPr>
          <w:color w:val="CCCCCC"/>
        </w:rPr>
        <w:t>.</w:t>
      </w:r>
      <w:r>
        <w:t>find</w:t>
      </w:r>
      <w:r>
        <w:rPr>
          <w:color w:val="CCCCCC"/>
        </w:rPr>
        <w:t>(</w:t>
      </w:r>
      <w:r>
        <w:rPr>
          <w:color w:val="9CDCFE"/>
        </w:rPr>
        <w:t>f</w:t>
      </w:r>
      <w:r>
        <w:rPr>
          <w:color w:val="CCCCCC"/>
        </w:rPr>
        <w:t xml:space="preserve"> </w:t>
      </w:r>
      <w:r>
        <w:rPr>
          <w:color w:val="569CD6"/>
        </w:rPr>
        <w:t>=&gt;</w:t>
      </w:r>
      <w:r>
        <w:rPr>
          <w:color w:val="CCCCCC"/>
        </w:rPr>
        <w:t xml:space="preserve"> </w:t>
      </w:r>
      <w:r>
        <w:rPr>
          <w:color w:val="9CDCFE"/>
        </w:rPr>
        <w:t>f</w:t>
      </w:r>
      <w:r>
        <w:rPr>
          <w:color w:val="CCCCCC"/>
        </w:rPr>
        <w:t>.</w:t>
      </w:r>
      <w:r>
        <w:rPr>
          <w:color w:val="9CDCFE"/>
        </w:rPr>
        <w:t>foodID</w:t>
      </w:r>
      <w:r>
        <w:rPr>
          <w:color w:val="CCCCCC"/>
        </w:rPr>
        <w:t xml:space="preserve"> </w:t>
      </w:r>
      <w:r>
        <w:rPr>
          <w:color w:val="D4D4D4"/>
        </w:rPr>
        <w:t>===</w:t>
      </w:r>
      <w:r>
        <w:rPr>
          <w:color w:val="CCCCCC"/>
        </w:rPr>
        <w:t xml:space="preserve"> </w:t>
      </w:r>
      <w:r>
        <w:rPr>
          <w:color w:val="9CDCFE"/>
        </w:rPr>
        <w:t>ing</w:t>
      </w:r>
      <w:r>
        <w:rPr>
          <w:color w:val="CCCCCC"/>
        </w:rPr>
        <w:t>.</w:t>
      </w:r>
      <w:r>
        <w:rPr>
          <w:color w:val="9CDCFE"/>
        </w:rPr>
        <w:t>foodID</w:t>
      </w:r>
      <w:r>
        <w:rPr>
          <w:color w:val="CCCCCC"/>
        </w:rPr>
        <w:t>);</w:t>
      </w:r>
    </w:p>
    <w:p w14:paraId="2B7FB390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  </w:t>
      </w:r>
      <w:r>
        <w:rPr>
          <w:color w:val="C586C0"/>
        </w:rPr>
        <w:t>if</w:t>
      </w:r>
      <w:r>
        <w:rPr>
          <w:color w:val="CCCCCC"/>
        </w:rPr>
        <w:t xml:space="preserve"> (</w:t>
      </w:r>
      <w:r>
        <w:rPr>
          <w:color w:val="D4D4D4"/>
        </w:rPr>
        <w:t>!</w:t>
      </w:r>
      <w:r>
        <w:rPr>
          <w:color w:val="4FC1FF"/>
        </w:rPr>
        <w:t>food</w:t>
      </w:r>
      <w:r>
        <w:rPr>
          <w:color w:val="CCCCCC"/>
        </w:rPr>
        <w:t xml:space="preserve"> </w:t>
      </w:r>
      <w:r>
        <w:rPr>
          <w:color w:val="D4D4D4"/>
        </w:rPr>
        <w:t>||</w:t>
      </w:r>
      <w:r>
        <w:rPr>
          <w:color w:val="CCCCCC"/>
        </w:rPr>
        <w:t xml:space="preserve"> </w:t>
      </w:r>
      <w:r>
        <w:rPr>
          <w:color w:val="D4D4D4"/>
        </w:rPr>
        <w:t>!</w:t>
      </w:r>
      <w:r>
        <w:rPr>
          <w:color w:val="9CDCFE"/>
        </w:rPr>
        <w:t>ing</w:t>
      </w:r>
      <w:r>
        <w:rPr>
          <w:color w:val="CCCCCC"/>
        </w:rPr>
        <w:t>.</w:t>
      </w:r>
      <w:r>
        <w:rPr>
          <w:color w:val="9CDCFE"/>
        </w:rPr>
        <w:t>quantity</w:t>
      </w:r>
      <w:r>
        <w:rPr>
          <w:color w:val="CCCCCC"/>
        </w:rPr>
        <w:t xml:space="preserve">) </w:t>
      </w:r>
      <w:r>
        <w:rPr>
          <w:color w:val="C586C0"/>
        </w:rPr>
        <w:t>return</w:t>
      </w:r>
      <w:r>
        <w:rPr>
          <w:color w:val="CCCCCC"/>
        </w:rPr>
        <w:t>;</w:t>
      </w:r>
    </w:p>
    <w:p w14:paraId="5D186C89" w14:textId="77777777" w:rsidR="006A0E1C" w:rsidRDefault="006A0E1C" w:rsidP="006A0E1C">
      <w:pPr>
        <w:pStyle w:val="Kd"/>
        <w:rPr>
          <w:color w:val="CCCCCC"/>
        </w:rPr>
      </w:pPr>
    </w:p>
    <w:p w14:paraId="0D0899B7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  </w:t>
      </w:r>
      <w:r>
        <w:rPr>
          <w:color w:val="569CD6"/>
        </w:rPr>
        <w:t>const</w:t>
      </w:r>
      <w:r>
        <w:rPr>
          <w:color w:val="CCCCCC"/>
        </w:rPr>
        <w:t xml:space="preserve"> </w:t>
      </w:r>
      <w:r>
        <w:rPr>
          <w:color w:val="4FC1FF"/>
        </w:rPr>
        <w:t>factor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ing</w:t>
      </w:r>
      <w:r>
        <w:rPr>
          <w:color w:val="CCCCCC"/>
        </w:rPr>
        <w:t>.</w:t>
      </w:r>
      <w:r>
        <w:rPr>
          <w:color w:val="9CDCFE"/>
        </w:rPr>
        <w:t>quantity</w:t>
      </w:r>
      <w:r>
        <w:rPr>
          <w:color w:val="CCCCCC"/>
        </w:rPr>
        <w:t xml:space="preserve"> </w:t>
      </w:r>
      <w:r>
        <w:rPr>
          <w:color w:val="D4D4D4"/>
        </w:rPr>
        <w:t>/</w:t>
      </w:r>
      <w:r>
        <w:rPr>
          <w:color w:val="CCCCCC"/>
        </w:rPr>
        <w:t xml:space="preserve"> </w:t>
      </w:r>
      <w:r>
        <w:rPr>
          <w:color w:val="B5CEA8"/>
        </w:rPr>
        <w:t>100</w:t>
      </w:r>
      <w:r>
        <w:rPr>
          <w:color w:val="CCCCCC"/>
        </w:rPr>
        <w:t>;</w:t>
      </w:r>
    </w:p>
    <w:p w14:paraId="1DFDC212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sumCalorie</w:t>
      </w:r>
      <w:r>
        <w:rPr>
          <w:color w:val="CCCCCC"/>
        </w:rPr>
        <w:t xml:space="preserve"> </w:t>
      </w:r>
      <w:r>
        <w:rPr>
          <w:color w:val="D4D4D4"/>
        </w:rPr>
        <w:t>+=</w:t>
      </w:r>
      <w:r>
        <w:rPr>
          <w:color w:val="CCCCCC"/>
        </w:rPr>
        <w:t xml:space="preserve"> (</w:t>
      </w:r>
      <w:r>
        <w:rPr>
          <w:color w:val="4FC1FF"/>
        </w:rPr>
        <w:t>food</w:t>
      </w:r>
      <w:r>
        <w:rPr>
          <w:color w:val="CCCCCC"/>
        </w:rPr>
        <w:t>.</w:t>
      </w:r>
      <w:r>
        <w:rPr>
          <w:color w:val="9CDCFE"/>
        </w:rPr>
        <w:t>calorie</w:t>
      </w:r>
      <w:r>
        <w:rPr>
          <w:color w:val="CCCCCC"/>
        </w:rPr>
        <w:t xml:space="preserve"> </w:t>
      </w:r>
      <w:r>
        <w:rPr>
          <w:color w:val="D4D4D4"/>
        </w:rPr>
        <w:t>||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) </w:t>
      </w:r>
      <w:r>
        <w:rPr>
          <w:color w:val="D4D4D4"/>
        </w:rPr>
        <w:t>*</w:t>
      </w:r>
      <w:r>
        <w:rPr>
          <w:color w:val="CCCCCC"/>
        </w:rPr>
        <w:t xml:space="preserve"> </w:t>
      </w:r>
      <w:r>
        <w:rPr>
          <w:color w:val="4FC1FF"/>
        </w:rPr>
        <w:t>factor</w:t>
      </w:r>
      <w:r>
        <w:rPr>
          <w:color w:val="CCCCCC"/>
        </w:rPr>
        <w:t>;</w:t>
      </w:r>
    </w:p>
    <w:p w14:paraId="2B0AF60C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sumProtein</w:t>
      </w:r>
      <w:r>
        <w:rPr>
          <w:color w:val="CCCCCC"/>
        </w:rPr>
        <w:t xml:space="preserve"> </w:t>
      </w:r>
      <w:r>
        <w:rPr>
          <w:color w:val="D4D4D4"/>
        </w:rPr>
        <w:t>+=</w:t>
      </w:r>
      <w:r>
        <w:rPr>
          <w:color w:val="CCCCCC"/>
        </w:rPr>
        <w:t xml:space="preserve"> (</w:t>
      </w:r>
      <w:r>
        <w:rPr>
          <w:color w:val="4FC1FF"/>
        </w:rPr>
        <w:t>food</w:t>
      </w:r>
      <w:r>
        <w:rPr>
          <w:color w:val="CCCCCC"/>
        </w:rPr>
        <w:t>.</w:t>
      </w:r>
      <w:r>
        <w:rPr>
          <w:color w:val="9CDCFE"/>
        </w:rPr>
        <w:t>protein</w:t>
      </w:r>
      <w:r>
        <w:rPr>
          <w:color w:val="CCCCCC"/>
        </w:rPr>
        <w:t xml:space="preserve"> </w:t>
      </w:r>
      <w:r>
        <w:rPr>
          <w:color w:val="D4D4D4"/>
        </w:rPr>
        <w:t>||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) </w:t>
      </w:r>
      <w:r>
        <w:rPr>
          <w:color w:val="D4D4D4"/>
        </w:rPr>
        <w:t>*</w:t>
      </w:r>
      <w:r>
        <w:rPr>
          <w:color w:val="CCCCCC"/>
        </w:rPr>
        <w:t xml:space="preserve"> </w:t>
      </w:r>
      <w:r>
        <w:rPr>
          <w:color w:val="4FC1FF"/>
        </w:rPr>
        <w:t>factor</w:t>
      </w:r>
      <w:r>
        <w:rPr>
          <w:color w:val="CCCCCC"/>
        </w:rPr>
        <w:t>;</w:t>
      </w:r>
    </w:p>
    <w:p w14:paraId="5E8DE51A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sumFat</w:t>
      </w:r>
      <w:r>
        <w:rPr>
          <w:color w:val="CCCCCC"/>
        </w:rPr>
        <w:t xml:space="preserve"> </w:t>
      </w:r>
      <w:r>
        <w:rPr>
          <w:color w:val="D4D4D4"/>
        </w:rPr>
        <w:t>+=</w:t>
      </w:r>
      <w:r>
        <w:rPr>
          <w:color w:val="CCCCCC"/>
        </w:rPr>
        <w:t xml:space="preserve"> (</w:t>
      </w:r>
      <w:r>
        <w:rPr>
          <w:color w:val="4FC1FF"/>
        </w:rPr>
        <w:t>food</w:t>
      </w:r>
      <w:r>
        <w:rPr>
          <w:color w:val="CCCCCC"/>
        </w:rPr>
        <w:t>.</w:t>
      </w:r>
      <w:r>
        <w:rPr>
          <w:color w:val="9CDCFE"/>
        </w:rPr>
        <w:t>fat</w:t>
      </w:r>
      <w:r>
        <w:rPr>
          <w:color w:val="CCCCCC"/>
        </w:rPr>
        <w:t xml:space="preserve"> </w:t>
      </w:r>
      <w:r>
        <w:rPr>
          <w:color w:val="D4D4D4"/>
        </w:rPr>
        <w:t>||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) </w:t>
      </w:r>
      <w:r>
        <w:rPr>
          <w:color w:val="D4D4D4"/>
        </w:rPr>
        <w:t>*</w:t>
      </w:r>
      <w:r>
        <w:rPr>
          <w:color w:val="CCCCCC"/>
        </w:rPr>
        <w:t xml:space="preserve"> </w:t>
      </w:r>
      <w:r>
        <w:rPr>
          <w:color w:val="4FC1FF"/>
        </w:rPr>
        <w:t>factor</w:t>
      </w:r>
      <w:r>
        <w:rPr>
          <w:color w:val="CCCCCC"/>
        </w:rPr>
        <w:t>;</w:t>
      </w:r>
    </w:p>
    <w:p w14:paraId="049AFFE0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 xml:space="preserve">     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sumCarb</w:t>
      </w:r>
      <w:r>
        <w:rPr>
          <w:color w:val="CCCCCC"/>
        </w:rPr>
        <w:t xml:space="preserve"> </w:t>
      </w:r>
      <w:r>
        <w:rPr>
          <w:color w:val="D4D4D4"/>
        </w:rPr>
        <w:t>+=</w:t>
      </w:r>
      <w:r>
        <w:rPr>
          <w:color w:val="CCCCCC"/>
        </w:rPr>
        <w:t xml:space="preserve"> (</w:t>
      </w:r>
      <w:r>
        <w:rPr>
          <w:color w:val="4FC1FF"/>
        </w:rPr>
        <w:t>food</w:t>
      </w:r>
      <w:r>
        <w:rPr>
          <w:color w:val="CCCCCC"/>
        </w:rPr>
        <w:t>.</w:t>
      </w:r>
      <w:r>
        <w:rPr>
          <w:color w:val="9CDCFE"/>
        </w:rPr>
        <w:t>carb</w:t>
      </w:r>
      <w:r>
        <w:rPr>
          <w:color w:val="CCCCCC"/>
        </w:rPr>
        <w:t xml:space="preserve"> </w:t>
      </w:r>
      <w:r>
        <w:rPr>
          <w:color w:val="D4D4D4"/>
        </w:rPr>
        <w:t>||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) </w:t>
      </w:r>
      <w:r>
        <w:rPr>
          <w:color w:val="D4D4D4"/>
        </w:rPr>
        <w:t>*</w:t>
      </w:r>
      <w:r>
        <w:rPr>
          <w:color w:val="CCCCCC"/>
        </w:rPr>
        <w:t xml:space="preserve"> </w:t>
      </w:r>
      <w:r>
        <w:rPr>
          <w:color w:val="4FC1FF"/>
        </w:rPr>
        <w:t>factor</w:t>
      </w:r>
      <w:r>
        <w:rPr>
          <w:color w:val="CCCCCC"/>
        </w:rPr>
        <w:t>;</w:t>
      </w:r>
    </w:p>
    <w:p w14:paraId="4956D74B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>    });</w:t>
      </w:r>
    </w:p>
    <w:p w14:paraId="238E2473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>  }</w:t>
      </w:r>
    </w:p>
    <w:p w14:paraId="1F191F34" w14:textId="77777777" w:rsidR="006A0E1C" w:rsidRDefault="006A0E1C" w:rsidP="006A0E1C">
      <w:pPr>
        <w:pStyle w:val="Kd"/>
        <w:rPr>
          <w:color w:val="CCCCCC"/>
        </w:rPr>
      </w:pPr>
      <w:r>
        <w:rPr>
          <w:color w:val="CCCCCC"/>
        </w:rPr>
        <w:t>}</w:t>
      </w:r>
    </w:p>
    <w:p w14:paraId="69D6D172" w14:textId="1DC09BCA" w:rsidR="002C2294" w:rsidRDefault="002C2294" w:rsidP="006A0E1C">
      <w:pPr>
        <w:rPr>
          <w:lang w:eastAsia="hu-HU"/>
        </w:rPr>
      </w:pPr>
      <w:r>
        <w:rPr>
          <w:lang w:eastAsia="hu-HU"/>
        </w:rPr>
        <w:t>Így a felhasználó valós időben látja a receptje "alakulását" a címsorban, még a mentés előtt.</w:t>
      </w:r>
    </w:p>
    <w:p w14:paraId="712DE23F" w14:textId="23723E49" w:rsidR="002C2294" w:rsidRDefault="002C2294" w:rsidP="005C24E1">
      <w:pPr>
        <w:pStyle w:val="Cmsor4"/>
        <w:rPr>
          <w:lang w:eastAsia="hu-HU"/>
        </w:rPr>
      </w:pPr>
      <w:r>
        <w:rPr>
          <w:lang w:eastAsia="hu-HU"/>
        </w:rPr>
        <w:t>Mentés és DTO konverzió</w:t>
      </w:r>
    </w:p>
    <w:p w14:paraId="084D70F1" w14:textId="547350E2" w:rsidR="002C2294" w:rsidRDefault="002C2294" w:rsidP="002C2294">
      <w:pPr>
        <w:rPr>
          <w:lang w:eastAsia="hu-HU"/>
        </w:rPr>
      </w:pPr>
      <w:r>
        <w:rPr>
          <w:lang w:eastAsia="hu-HU"/>
        </w:rPr>
        <w:t xml:space="preserve">A createOrUpdate metódus végzi a </w:t>
      </w:r>
      <w:r w:rsidRPr="0032288A">
        <w:rPr>
          <w:lang w:eastAsia="hu-HU"/>
        </w:rPr>
        <w:t xml:space="preserve">végső </w:t>
      </w:r>
      <w:r w:rsidR="00E064B6" w:rsidRPr="0032288A">
        <w:rPr>
          <w:lang w:eastAsia="hu-HU"/>
        </w:rPr>
        <w:t>összekapcsolást</w:t>
      </w:r>
      <w:r w:rsidRPr="0032288A">
        <w:rPr>
          <w:lang w:eastAsia="hu-HU"/>
        </w:rPr>
        <w:t>.</w:t>
      </w:r>
      <w:r>
        <w:rPr>
          <w:lang w:eastAsia="hu-HU"/>
        </w:rPr>
        <w:t xml:space="preserve"> Létrehozza a RecipeCreateDto objektumot, amely tartalmazza a recept törzsadatait (Cím, Leírás) és a memóriában összeállított ingredients listát. Ezt a komplex objektumot küldöm el a RecipesClient-en keresztül a backendnek, amely tranzakcionálisan menti a receptet és a hozzátartozó kapcsolótábla-bejegyzéseket.</w:t>
      </w:r>
    </w:p>
    <w:p w14:paraId="63EF65A2" w14:textId="63FFA0D5" w:rsidR="009A587A" w:rsidRDefault="009A587A" w:rsidP="009A587A">
      <w:pPr>
        <w:pStyle w:val="Kp"/>
        <w:rPr>
          <w:lang w:eastAsia="hu-HU"/>
        </w:rPr>
      </w:pPr>
      <w:r w:rsidRPr="009A587A">
        <w:rPr>
          <w:noProof/>
          <w:lang w:eastAsia="hu-HU"/>
        </w:rPr>
        <w:lastRenderedPageBreak/>
        <w:drawing>
          <wp:inline distT="0" distB="0" distL="0" distR="0" wp14:anchorId="4B3A443B" wp14:editId="38EBE04F">
            <wp:extent cx="5400040" cy="2556510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049C" w14:textId="4B43FB66" w:rsidR="009A587A" w:rsidRPr="009A587A" w:rsidRDefault="009A587A" w:rsidP="000973A0">
      <w:pPr>
        <w:pStyle w:val="Kpalrs"/>
        <w:rPr>
          <w:lang w:eastAsia="hu-HU"/>
        </w:rPr>
      </w:pPr>
      <w:r>
        <w:t>8. ábra Recipe szerkesztési felület</w:t>
      </w:r>
    </w:p>
    <w:p w14:paraId="1DF29050" w14:textId="41E8148A" w:rsidR="002C2294" w:rsidRDefault="002C2294" w:rsidP="005C24E1">
      <w:pPr>
        <w:pStyle w:val="Cmsor4"/>
        <w:rPr>
          <w:lang w:eastAsia="hu-HU"/>
        </w:rPr>
      </w:pPr>
      <w:r>
        <w:rPr>
          <w:lang w:eastAsia="hu-HU"/>
        </w:rPr>
        <w:t>Receptek megjelenítése</w:t>
      </w:r>
    </w:p>
    <w:p w14:paraId="2A5C4753" w14:textId="0690EF79" w:rsidR="000458E9" w:rsidRPr="002840E6" w:rsidRDefault="002C2294" w:rsidP="00CD1370">
      <w:pPr>
        <w:rPr>
          <w:lang w:eastAsia="hu-HU"/>
        </w:rPr>
      </w:pPr>
      <w:r>
        <w:rPr>
          <w:lang w:eastAsia="hu-HU"/>
        </w:rPr>
        <w:t>A RecipesComponent felelős a kész receptek prezentálásáért. Itt is érvényesül a jogosultságkezelés: bár a kártyákat bárki láthatja, a szerkesztés (/recipes/edit/:id) opció csak a tulajdonosnak vagy bejelentkezett felhasználónak érhető el. A kártyákon (recipes.component.html) már a backend által kiszámolt és tárolt összesített makróértékeket jelenítem meg, így a listázás performancia-igénye minimális.</w:t>
      </w:r>
    </w:p>
    <w:p w14:paraId="44BBFA9E" w14:textId="2E46CD1F" w:rsidR="004703B9" w:rsidRDefault="004703B9" w:rsidP="004703B9">
      <w:pPr>
        <w:pStyle w:val="Cmsor3"/>
        <w:rPr>
          <w:sz w:val="27"/>
          <w:szCs w:val="27"/>
          <w:lang w:eastAsia="hu-HU"/>
        </w:rPr>
      </w:pPr>
      <w:bookmarkStart w:id="80" w:name="_Toc215525478"/>
      <w:r>
        <w:t>A Naplózás megvalósítása (Daily Note)</w:t>
      </w:r>
      <w:bookmarkEnd w:id="80"/>
    </w:p>
    <w:p w14:paraId="0C91BB1E" w14:textId="77777777" w:rsidR="00101547" w:rsidRDefault="00101547" w:rsidP="00101547">
      <w:r>
        <w:t>Az alkalmazás funkcionális központja a DailyNoteComponent, amely egy komplex állapotgépet valósít meg: kezeli a dátumváltást, koordinálja a modális ablakok láncolatát, és valós időben frissíti a napi összesítőket. Ebben a fejezetben részletesen bemutatom a komponens belső logikáját és az általa vezérelt folyamatokat.</w:t>
      </w:r>
    </w:p>
    <w:p w14:paraId="4DC43441" w14:textId="69927268" w:rsidR="00101547" w:rsidRDefault="00101547" w:rsidP="005C24E1">
      <w:pPr>
        <w:pStyle w:val="Cmsor4"/>
      </w:pPr>
      <w:r>
        <w:t xml:space="preserve"> Inicializálás és Dátum-navigáció</w:t>
      </w:r>
    </w:p>
    <w:p w14:paraId="7B1590F4" w14:textId="0F0C4226" w:rsidR="00101547" w:rsidRDefault="00101547" w:rsidP="00101547">
      <w:r>
        <w:t xml:space="preserve">A komponens életciklusa az ngOnInit metódussal kezdődik. Itt az elsődleges feladatom az volt, hogy a rendszer képes legyen bármilyen dátum adatait betölteni, ne </w:t>
      </w:r>
      <w:r w:rsidR="00186A15" w:rsidRPr="0032288A">
        <w:t xml:space="preserve">kizárólag az aznapit. </w:t>
      </w:r>
      <w:r w:rsidRPr="0032288A">
        <w:t xml:space="preserve">Ezt </w:t>
      </w:r>
      <w:r w:rsidR="00186A15" w:rsidRPr="0032288A">
        <w:t xml:space="preserve">a célt </w:t>
      </w:r>
      <w:r w:rsidRPr="0032288A">
        <w:t>az Angular</w:t>
      </w:r>
      <w:r>
        <w:t xml:space="preserve"> ActivatedRoute szolgáltatásával valósítottam meg, feliratkozva a queryParams változásaira.</w:t>
      </w:r>
    </w:p>
    <w:p w14:paraId="0566DDB3" w14:textId="77777777" w:rsidR="00101547" w:rsidRDefault="00101547" w:rsidP="00101547">
      <w:pPr>
        <w:ind w:firstLine="0"/>
      </w:pPr>
      <w:r>
        <w:t>A navigációt három dedikált metódus támogatja:</w:t>
      </w:r>
    </w:p>
    <w:p w14:paraId="5653D5A5" w14:textId="77777777" w:rsidR="00101547" w:rsidRDefault="00101547" w:rsidP="00101547">
      <w:r>
        <w:t xml:space="preserve">A loadDailyNote(date: Date) a központi adatbetöltő függvény. Ez a DailyNoteClient-et használva aszinkron módon lekéri a backendtől a teljes napi </w:t>
      </w:r>
      <w:r>
        <w:lastRenderedPageBreak/>
        <w:t>adathalmazt (DailyNoteResponseDto). A válasz megérkezésekor nemcsak a dailyNote változót frissítem, hanem újraszámolom a "burnedCalories" (elégetett kalória) értékét is a calculateBurnedCalories() segédfüggvény meghívásával.</w:t>
      </w:r>
    </w:p>
    <w:p w14:paraId="69380EEE" w14:textId="64007B05" w:rsidR="00101547" w:rsidRDefault="00101547" w:rsidP="00101547">
      <w:r>
        <w:t>A loadPreviousNote() és loadNextNote() metódusok egyszerű dátum-aritmetikát végeznek: a jelenleg megjelenített dátumhoz képest egy napot vonnak ki vagy adnak hozzá, majd újra meghívják a betöltő logikát.</w:t>
      </w:r>
    </w:p>
    <w:p w14:paraId="395FC21C" w14:textId="53665821" w:rsidR="00B33F24" w:rsidRDefault="00B33F24" w:rsidP="00B33F24">
      <w:pPr>
        <w:pStyle w:val="Kp"/>
      </w:pPr>
      <w:r w:rsidRPr="00B33F24">
        <w:rPr>
          <w:noProof/>
          <w:lang w:eastAsia="hu-HU"/>
        </w:rPr>
        <w:drawing>
          <wp:inline distT="0" distB="0" distL="0" distR="0" wp14:anchorId="2884EE92" wp14:editId="0EC119A7">
            <wp:extent cx="2000529" cy="562053"/>
            <wp:effectExtent l="0" t="0" r="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C2A2" w14:textId="26ABA0A3" w:rsidR="00B4475C" w:rsidRPr="00B4475C" w:rsidRDefault="00B4475C" w:rsidP="000973A0">
      <w:pPr>
        <w:pStyle w:val="Kpalrs"/>
        <w:rPr>
          <w:lang w:eastAsia="hu-HU"/>
        </w:rPr>
      </w:pPr>
      <w:r>
        <w:t>9. ábra Dátum léptető</w:t>
      </w:r>
    </w:p>
    <w:p w14:paraId="26A1A132" w14:textId="4913066E" w:rsidR="00101547" w:rsidRDefault="00101547" w:rsidP="00101547">
      <w:r>
        <w:t>A naptár funkciót az openCalendar() metódus kezeli, amely egy NgbDatepicker komponenst tartalmazó modális ablakot nyit meg. A kiválasztás után a handleCalendarConfirm() végzi el a konverziót az Angular-specifikus dátumformátum és a natív JavaScript Date objektum között, majd frissíti a nézetet.</w:t>
      </w:r>
    </w:p>
    <w:p w14:paraId="79EA84A0" w14:textId="6EC24064" w:rsidR="00B33F24" w:rsidRDefault="00B33F24" w:rsidP="00B33F24">
      <w:pPr>
        <w:pStyle w:val="Kp"/>
      </w:pPr>
      <w:r w:rsidRPr="00B33F24">
        <w:rPr>
          <w:noProof/>
          <w:lang w:eastAsia="hu-HU"/>
        </w:rPr>
        <w:drawing>
          <wp:inline distT="0" distB="0" distL="0" distR="0" wp14:anchorId="3077EB86" wp14:editId="0393425C">
            <wp:extent cx="2772162" cy="2972215"/>
            <wp:effectExtent l="0" t="0" r="9525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31D1" w14:textId="16E6469E" w:rsidR="00E33E22" w:rsidRPr="00E33E22" w:rsidRDefault="00E33E22" w:rsidP="000973A0">
      <w:pPr>
        <w:pStyle w:val="Kpalrs"/>
        <w:rPr>
          <w:lang w:eastAsia="hu-HU"/>
        </w:rPr>
      </w:pPr>
      <w:r>
        <w:t>10. ábra Naptár</w:t>
      </w:r>
    </w:p>
    <w:p w14:paraId="21B1C1C0" w14:textId="45F7956C" w:rsidR="00101547" w:rsidRDefault="00101547" w:rsidP="005C24E1">
      <w:pPr>
        <w:pStyle w:val="Cmsor4"/>
      </w:pPr>
      <w:r>
        <w:t>Többlépcsős Hozzáadási Folyamat (Modal Chain)</w:t>
      </w:r>
    </w:p>
    <w:p w14:paraId="3B629A46" w14:textId="26E0B143" w:rsidR="00101547" w:rsidRDefault="00101547" w:rsidP="00101547">
      <w:r>
        <w:t>Az új tételek rögzítését a jobb felhasználói élmény érdekében egy háromlépcsős folyamatra bontottam, ahol a DailyNoteComponent vezérli a modális ablakok közötti váltást.</w:t>
      </w:r>
    </w:p>
    <w:p w14:paraId="14FD1037" w14:textId="5855B0D2" w:rsidR="0059230E" w:rsidRDefault="00702DC3" w:rsidP="0059230E">
      <w:pPr>
        <w:pStyle w:val="Kp"/>
      </w:pPr>
      <w:r w:rsidRPr="00702DC3">
        <w:rPr>
          <w:noProof/>
          <w:lang w:eastAsia="hu-HU"/>
        </w:rPr>
        <w:lastRenderedPageBreak/>
        <w:drawing>
          <wp:inline distT="0" distB="0" distL="0" distR="0" wp14:anchorId="6A6D4041" wp14:editId="400D8A6A">
            <wp:extent cx="5400040" cy="2186305"/>
            <wp:effectExtent l="0" t="0" r="0" b="444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6B1D" w14:textId="6B43669C" w:rsidR="0059230E" w:rsidRPr="0059230E" w:rsidRDefault="0059230E" w:rsidP="000973A0">
      <w:pPr>
        <w:pStyle w:val="Kpalrs"/>
        <w:rPr>
          <w:lang w:eastAsia="hu-HU"/>
        </w:rPr>
      </w:pPr>
      <w:r>
        <w:t>11. ábra DailyNote részlet</w:t>
      </w:r>
    </w:p>
    <w:p w14:paraId="50C539C2" w14:textId="0184C51A" w:rsidR="00101547" w:rsidRDefault="00101547" w:rsidP="00101547">
      <w:r>
        <w:t xml:space="preserve">1. Keresés és Szűrés (MealItemSearchComponent): A folyamat az openMealItemSearchModal(mealEntryId) metódussal indul, amelyet a felhasználó az "Add Food" gombra kattintva vált ki. Ez a függvény elmenti a kiválasztott étkezés (pl. Reggeli) azonosítóját, majd inicializálja a kereső komponenst. A MealItemSearchComponent-ben az onInputChange() metódus figyeli a </w:t>
      </w:r>
      <w:r w:rsidRPr="0032288A">
        <w:t xml:space="preserve">gépelést. </w:t>
      </w:r>
      <w:r w:rsidR="00FD615E" w:rsidRPr="0032288A">
        <w:t xml:space="preserve">Azért, hogy </w:t>
      </w:r>
      <w:r w:rsidRPr="0032288A">
        <w:t>elkerüljem a szerver túlterhelését, egy RxJS Subject-et és debounceTime</w:t>
      </w:r>
      <w:r>
        <w:t>(300) operátort alkalmaztam, így a keresés csak akkor indul el (search metódus), ha a felhasználó 300 milliszekundumig nem gépel. A clear() metódus biztosítja, hogy az ablak minden megnyitáskor tiszta találati listával induljon.</w:t>
      </w:r>
    </w:p>
    <w:p w14:paraId="5AAF51F2" w14:textId="4C28EF93" w:rsidR="0059230E" w:rsidRDefault="00702DC3" w:rsidP="00702DC3">
      <w:pPr>
        <w:pStyle w:val="Kp"/>
      </w:pPr>
      <w:r w:rsidRPr="00702DC3">
        <w:rPr>
          <w:noProof/>
          <w:lang w:eastAsia="hu-HU"/>
        </w:rPr>
        <w:drawing>
          <wp:inline distT="0" distB="0" distL="0" distR="0" wp14:anchorId="589AD728" wp14:editId="346061CD">
            <wp:extent cx="5400040" cy="2510155"/>
            <wp:effectExtent l="0" t="0" r="0" b="444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AF12" w14:textId="605E4BDE" w:rsidR="00702DC3" w:rsidRDefault="00702DC3" w:rsidP="000973A0">
      <w:pPr>
        <w:pStyle w:val="Kpalrs"/>
      </w:pPr>
      <w:r>
        <w:t>12. ábra Vacsora részletes nézet</w:t>
      </w:r>
    </w:p>
    <w:p w14:paraId="6C1A6E1D" w14:textId="77777777" w:rsidR="00FA5895" w:rsidRDefault="00FA5895" w:rsidP="00101547"/>
    <w:p w14:paraId="4166D38B" w14:textId="39301F06" w:rsidR="003301D6" w:rsidRDefault="003301D6" w:rsidP="00124A8E">
      <w:pPr>
        <w:ind w:firstLine="0"/>
      </w:pPr>
    </w:p>
    <w:p w14:paraId="7D90D577" w14:textId="10AB5716" w:rsidR="003301D6" w:rsidRDefault="00101547" w:rsidP="00124A8E">
      <w:r>
        <w:lastRenderedPageBreak/>
        <w:t>2. Kiválasztás és Típusfelismerés: A keresőablak egy itemSelected eseményt bocsát ki kiválasztáskor. Ezt a fő komponens handleItemSelected() metódusa kapja el. Itt egy elágazással vizsgálom meg a kiválasztott elem típusát: amennyiben ételről van szó, bezárom a keresőt és a FoodQuantityModalComponent-et nyitom meg; recept esetén pedig a RecipeQuantityModalComponent-et.</w:t>
      </w:r>
    </w:p>
    <w:p w14:paraId="6A3A6DCE" w14:textId="08C13A25" w:rsidR="003301D6" w:rsidRPr="00124A8E" w:rsidRDefault="00702DC3" w:rsidP="00124A8E">
      <w:pPr>
        <w:pStyle w:val="Kp"/>
        <w:rPr>
          <w:b/>
          <w:bCs/>
          <w:sz w:val="20"/>
          <w:szCs w:val="20"/>
        </w:rPr>
      </w:pPr>
      <w:r w:rsidRPr="0059230E">
        <w:rPr>
          <w:noProof/>
          <w:lang w:eastAsia="hu-HU"/>
        </w:rPr>
        <w:drawing>
          <wp:inline distT="0" distB="0" distL="0" distR="0" wp14:anchorId="10E11F17" wp14:editId="125762CE">
            <wp:extent cx="5400040" cy="162814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1D6">
        <w:rPr>
          <w:b/>
          <w:bCs/>
          <w:sz w:val="20"/>
          <w:szCs w:val="20"/>
        </w:rPr>
        <w:t>1</w:t>
      </w:r>
      <w:r w:rsidR="000B7806" w:rsidRPr="003301D6">
        <w:rPr>
          <w:b/>
          <w:bCs/>
          <w:sz w:val="20"/>
          <w:szCs w:val="20"/>
        </w:rPr>
        <w:t>3</w:t>
      </w:r>
      <w:r w:rsidRPr="003301D6">
        <w:rPr>
          <w:b/>
          <w:bCs/>
          <w:sz w:val="20"/>
          <w:szCs w:val="20"/>
        </w:rPr>
        <w:t xml:space="preserve">. ábra Kereső mező </w:t>
      </w:r>
    </w:p>
    <w:p w14:paraId="43D20147" w14:textId="743A67D5" w:rsidR="00B419FB" w:rsidRDefault="00101547" w:rsidP="00124A8E">
      <w:r>
        <w:t xml:space="preserve">3. Mennyiség megadása és Valós idejű számolás: A mennyiség-bekérő modálisok (FoodQuantityModalComponent) nemcsak adatbevitelt szolgálnak, hanem számolnak is. Implementáltam az onQuantityChange() metódust, amely minden billentyűleütésre (ngModelChange) újraszámolja a tápértékeket. Például a fehérje </w:t>
      </w:r>
      <w:r w:rsidRPr="0032288A">
        <w:t xml:space="preserve">számítása </w:t>
      </w:r>
      <w:r w:rsidR="00FA5895" w:rsidRPr="0032288A">
        <w:t>a következők szerint</w:t>
      </w:r>
      <w:r w:rsidRPr="0032288A">
        <w:t xml:space="preserve"> történik: this.protein = (this.food.protein * this.quantit</w:t>
      </w:r>
      <w:r>
        <w:t>y) / 100. Ezáltal a felhasználó azonnali visszajelzést kap arról, hogy az általa beírt mennyiség pontosan mennyi tápanyagot tartalmaz.</w:t>
      </w:r>
    </w:p>
    <w:p w14:paraId="0CC55546" w14:textId="1504EE2C" w:rsidR="0059230E" w:rsidRDefault="00AD02FE" w:rsidP="00290505">
      <w:pPr>
        <w:pStyle w:val="Kp"/>
      </w:pPr>
      <w:r w:rsidRPr="00AD02FE">
        <w:rPr>
          <w:noProof/>
          <w:lang w:eastAsia="hu-HU"/>
        </w:rPr>
        <w:drawing>
          <wp:inline distT="0" distB="0" distL="0" distR="0" wp14:anchorId="7931C700" wp14:editId="34C09F4E">
            <wp:extent cx="2965456" cy="2710507"/>
            <wp:effectExtent l="0" t="0" r="635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665" cy="27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F9A7" w14:textId="77777777" w:rsidR="00B419FB" w:rsidRPr="00B419FB" w:rsidRDefault="00B419FB" w:rsidP="000973A0">
      <w:pPr>
        <w:pStyle w:val="Kpalrs"/>
      </w:pPr>
    </w:p>
    <w:p w14:paraId="5748690A" w14:textId="708E1082" w:rsidR="00B419FB" w:rsidRPr="00B419FB" w:rsidRDefault="00290505" w:rsidP="00D60DE7">
      <w:pPr>
        <w:pStyle w:val="Kpalrs"/>
      </w:pPr>
      <w:r>
        <w:t>1</w:t>
      </w:r>
      <w:r w:rsidR="000B7806">
        <w:t>4</w:t>
      </w:r>
      <w:r>
        <w:t xml:space="preserve">. ábra Mennyiség megadása </w:t>
      </w:r>
    </w:p>
    <w:p w14:paraId="006FB7FB" w14:textId="409AD9A1" w:rsidR="00101547" w:rsidRDefault="00101547" w:rsidP="00101547">
      <w:r w:rsidRPr="005C24E1">
        <w:rPr>
          <w:b/>
        </w:rPr>
        <w:lastRenderedPageBreak/>
        <w:t>4. Mentés:</w:t>
      </w:r>
      <w:r>
        <w:t xml:space="preserve"> A modális ablak save() metódusa végzi a tényleges API hívást. Létrehozza a megfelelő DTO-t (MealFoodCreateDto), és elküldi a szervernek. Siker esetén a modal egy added kimeneti eseményt (Output) emitál. Erre reagálva a fő komponens onItemAdded() metódusa lezárja az ablakot, eltünteti a szürke hátteret, és a loadDailyNote() meghívásával frissíti a teljes napi nézetet.</w:t>
      </w:r>
    </w:p>
    <w:p w14:paraId="0F9BD301" w14:textId="0E8F26C4" w:rsidR="0059230E" w:rsidRDefault="00A05BF0" w:rsidP="000B7806">
      <w:pPr>
        <w:pStyle w:val="Kp"/>
      </w:pPr>
      <w:r w:rsidRPr="00A05BF0">
        <w:rPr>
          <w:noProof/>
          <w:lang w:eastAsia="hu-HU"/>
        </w:rPr>
        <w:drawing>
          <wp:inline distT="0" distB="0" distL="0" distR="0" wp14:anchorId="24CEE494" wp14:editId="117B6F3F">
            <wp:extent cx="5305443" cy="2775625"/>
            <wp:effectExtent l="0" t="0" r="0" b="5715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112" cy="277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1274" w14:textId="511C7B73" w:rsidR="000B7806" w:rsidRDefault="000B7806" w:rsidP="000973A0">
      <w:pPr>
        <w:pStyle w:val="Kpalrs"/>
      </w:pPr>
      <w:r>
        <w:t xml:space="preserve">15. ábra Vacsora részletes nézet </w:t>
      </w:r>
      <w:r w:rsidR="00204B59">
        <w:t>recept</w:t>
      </w:r>
      <w:r>
        <w:t xml:space="preserve"> hozzáadása után</w:t>
      </w:r>
    </w:p>
    <w:p w14:paraId="083B0FB1" w14:textId="77777777" w:rsidR="003301D6" w:rsidRPr="003301D6" w:rsidRDefault="003301D6" w:rsidP="003301D6"/>
    <w:p w14:paraId="190D072D" w14:textId="5C462060" w:rsidR="00204B59" w:rsidRPr="00204B59" w:rsidRDefault="00204B59" w:rsidP="00204B59">
      <w:pPr>
        <w:pStyle w:val="Kp"/>
        <w:rPr>
          <w:lang w:eastAsia="hu-HU"/>
        </w:rPr>
      </w:pPr>
      <w:r w:rsidRPr="00204B59">
        <w:rPr>
          <w:noProof/>
          <w:lang w:eastAsia="hu-HU"/>
        </w:rPr>
        <w:drawing>
          <wp:inline distT="0" distB="0" distL="0" distR="0" wp14:anchorId="0954FBF6" wp14:editId="49C8F1F9">
            <wp:extent cx="5400040" cy="2162810"/>
            <wp:effectExtent l="0" t="0" r="0" b="889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13F6" w14:textId="3F501206" w:rsidR="0059230E" w:rsidRDefault="00204B59" w:rsidP="00D60DE7">
      <w:pPr>
        <w:pStyle w:val="Kpalrs"/>
      </w:pPr>
      <w:r>
        <w:t>16. ábra DailyNote részlet nézet recept hozzáadása után</w:t>
      </w:r>
    </w:p>
    <w:p w14:paraId="58F1BDA6" w14:textId="56746D0A" w:rsidR="00101547" w:rsidRDefault="00101547" w:rsidP="005C24E1">
      <w:pPr>
        <w:pStyle w:val="Cmsor4"/>
      </w:pPr>
      <w:r>
        <w:t>Szerkesztés, Törlés és Karbantartás</w:t>
      </w:r>
    </w:p>
    <w:p w14:paraId="4D055C40" w14:textId="77777777" w:rsidR="00101547" w:rsidRDefault="00101547" w:rsidP="00101547">
      <w:r>
        <w:t>A naplóbejegyzések utólagos módosítására teljes körű CRUD funkcionalitást biztosítottam, külön metódusokkal kezelve az eltérő entitásokat.</w:t>
      </w:r>
    </w:p>
    <w:p w14:paraId="61B0EB79" w14:textId="77777777" w:rsidR="00101547" w:rsidRDefault="00101547" w:rsidP="00101547">
      <w:r>
        <w:lastRenderedPageBreak/>
        <w:t>Szerkesztési logika: Amikor a felhasználó a listában egy tételre kattint, az editMealFood() vagy editMealRecipe() metódus fut le. Ez újra megnyitja a mennyiség-bekérő modált, de egy fontos különbséggel: átadja neki a szerkesztendő tétel azonosítóját (editingMealFoodId). A modal ngOnInit metódusa ezt érzékeli, és "Létrehozás" helyett "Frissítés" módba kapcsol, az API hívást pedig create-ről update-re cseréli. A sporttevékenységek módosításáért az editActivity() metódus felel. Ez visszatölti a kiválasztott tevékenység adatait a durationModal-ba, és engedélyezi a szerkesztést (isEditMode = true).</w:t>
      </w:r>
    </w:p>
    <w:p w14:paraId="5B467432" w14:textId="13B1FC56" w:rsidR="00101547" w:rsidRDefault="00101547" w:rsidP="00101547">
      <w:r>
        <w:t xml:space="preserve">Törlés és Technikai kezelés: A deleteMealFood() és deleteActivity() metódusok </w:t>
      </w:r>
      <w:r w:rsidRPr="0032288A">
        <w:t xml:space="preserve">közvetlenül hívják a megfelelő törlő végpontokat, majd a válasz után azonnal frissítik a nézetet. </w:t>
      </w:r>
      <w:r w:rsidR="00B52749" w:rsidRPr="0032288A">
        <w:t>Tekintettel arra, hogy a</w:t>
      </w:r>
      <w:r w:rsidRPr="0032288A">
        <w:t xml:space="preserve">z alkalmazás sok modális ablakot használ, </w:t>
      </w:r>
      <w:r w:rsidR="00B52749" w:rsidRPr="0032288A">
        <w:t xml:space="preserve">ezért </w:t>
      </w:r>
      <w:r w:rsidRPr="0032288A">
        <w:t>egy closeAllModals() technikai segédfüggvényt</w:t>
      </w:r>
      <w:r w:rsidR="00B52749" w:rsidRPr="0032288A">
        <w:t xml:space="preserve"> alkalmaztam</w:t>
      </w:r>
      <w:r w:rsidRPr="0032288A">
        <w:t xml:space="preserve">. </w:t>
      </w:r>
      <w:r w:rsidR="00A5113A" w:rsidRPr="0032288A">
        <w:t>Ennek az a</w:t>
      </w:r>
      <w:r w:rsidRPr="0032288A">
        <w:t xml:space="preserve"> feladata, hogy ablakváltáskor vagy mentéskor manuálisan eltávolítsa a DOM-ból a beragadó</w:t>
      </w:r>
      <w:r>
        <w:t xml:space="preserve"> modal-backdrop elemeket és a modal-open osztályt, biztosítva, hogy az alkalmazás felülete sose fagyjon le egy beragadt ablak miatt.</w:t>
      </w:r>
    </w:p>
    <w:p w14:paraId="38E489F1" w14:textId="6C6A5E42" w:rsidR="00101547" w:rsidRDefault="00101547" w:rsidP="005C24E1">
      <w:pPr>
        <w:pStyle w:val="Cmsor4"/>
      </w:pPr>
      <w:r>
        <w:t xml:space="preserve"> Testsúly, Aktivitás és Összesítés</w:t>
      </w:r>
    </w:p>
    <w:p w14:paraId="328CABFB" w14:textId="36A9237B" w:rsidR="00101547" w:rsidRPr="00D60DE7" w:rsidRDefault="00101547" w:rsidP="00101547">
      <w:r>
        <w:t>A testsúly rögzítését a lehető legegyszerűbbre terveztem. A</w:t>
      </w:r>
      <w:r w:rsidR="00ED7C34">
        <w:t>z</w:t>
      </w:r>
      <w:r>
        <w:t xml:space="preserve"> updateWeight() metódust közvetlenül a beviteli mező change (fókuszvesztés) eseményéhez kötöttem</w:t>
      </w:r>
      <w:r w:rsidR="00ED7C34">
        <w:t xml:space="preserve">, </w:t>
      </w:r>
      <w:r w:rsidR="00ED7C34" w:rsidRPr="00D60DE7">
        <w:t>ezáltal</w:t>
      </w:r>
      <w:r w:rsidRPr="00D60DE7">
        <w:t xml:space="preserve"> amint a felhasználó beírja az új adatot</w:t>
      </w:r>
      <w:r w:rsidR="00562823" w:rsidRPr="00D60DE7">
        <w:t xml:space="preserve">, majd a </w:t>
      </w:r>
      <w:r w:rsidR="00A41F97" w:rsidRPr="00D60DE7">
        <w:t xml:space="preserve">mentésre kattint </w:t>
      </w:r>
      <w:r w:rsidRPr="00D60DE7">
        <w:t>a rendszer a háttérben automatikusan elmenti azt.</w:t>
      </w:r>
    </w:p>
    <w:p w14:paraId="59AE9652" w14:textId="3FD4478B" w:rsidR="00101547" w:rsidRDefault="00101547" w:rsidP="00101547">
      <w:r w:rsidRPr="00D60DE7">
        <w:t>A sporttevékenységeknél a saveActivity() metódus menti el az időtartamo</w:t>
      </w:r>
      <w:r w:rsidR="00AE6AF8" w:rsidRPr="00D60DE7">
        <w:t>t, majd e</w:t>
      </w:r>
      <w:r w:rsidRPr="00D60DE7">
        <w:t>zt követően lefut a calculateBurnedCalories() metódus. Ez a függvény végigiterál a naphoz tartozó összes aktivitáson, és a katalógusadatok alapján kliens oldalon összegzi az elégetett kalóriákat. Ezt az értéket a grafikus felületen, a kalória-folyamatsávon</w:t>
      </w:r>
      <w:r>
        <w:t xml:space="preserve"> (Progress Bar) egy külön színnel jelenítem meg, vizualizálva a "ledolgozott" energiát.</w:t>
      </w:r>
    </w:p>
    <w:p w14:paraId="490B71FF" w14:textId="4963CA6F" w:rsidR="00B8388C" w:rsidRDefault="00B8388C" w:rsidP="00B8388C">
      <w:pPr>
        <w:pStyle w:val="Kp"/>
      </w:pPr>
      <w:r w:rsidRPr="00B8388C">
        <w:rPr>
          <w:noProof/>
          <w:lang w:eastAsia="hu-HU"/>
        </w:rPr>
        <w:lastRenderedPageBreak/>
        <w:drawing>
          <wp:inline distT="0" distB="0" distL="0" distR="0" wp14:anchorId="44FAD3AB" wp14:editId="2720A192">
            <wp:extent cx="5400040" cy="1906905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DD58" w14:textId="66BF81FC" w:rsidR="00B8388C" w:rsidRPr="00B8388C" w:rsidRDefault="00B8388C" w:rsidP="000973A0">
      <w:pPr>
        <w:pStyle w:val="Kpalrs"/>
      </w:pPr>
      <w:r>
        <w:t>17. ábra Aktivitás és Súly felvétel részlet</w:t>
      </w:r>
    </w:p>
    <w:p w14:paraId="19C9B556" w14:textId="6DAB0AAA" w:rsidR="00101547" w:rsidRDefault="00101547" w:rsidP="00101547">
      <w:r>
        <w:t>Végezetül, az adatok hosszútávú elemzéséhez az openWeightHistoryModal() metódus példányosítja a WeightHistoryComponent-et. Ez a komponens önállóan kéri le a backendtől az idősoros súly</w:t>
      </w:r>
      <w:r w:rsidR="004D7B85">
        <w:t xml:space="preserve"> </w:t>
      </w:r>
      <w:r>
        <w:t>adatokat, és egy vonaldiagramon ábrázolja a felhasználó fejlődését.</w:t>
      </w:r>
    </w:p>
    <w:p w14:paraId="5AA1AAB4" w14:textId="3D5CD4B9" w:rsidR="00905DE3" w:rsidRDefault="004703B9" w:rsidP="00905DE3">
      <w:pPr>
        <w:pStyle w:val="NormlWeb"/>
      </w:pPr>
      <w:r>
        <w:rPr>
          <w:b/>
          <w:bCs/>
        </w:rPr>
        <w:t>4.3.8</w:t>
      </w:r>
      <w:r w:rsidR="00905DE3">
        <w:rPr>
          <w:b/>
          <w:bCs/>
        </w:rPr>
        <w:t>. Profil és Statisztikák</w:t>
      </w:r>
    </w:p>
    <w:p w14:paraId="26616E0E" w14:textId="77777777" w:rsidR="009C3670" w:rsidRPr="009C3670" w:rsidRDefault="009C3670" w:rsidP="009C3670">
      <w:r w:rsidRPr="009C3670">
        <w:t>Egy egészségmegőrző alkalmazásnál kulcsfontosságú a személyre szabhatóság és a fejlődés nyomon követése. Ezt a két funkcióterületet a CreateProfileComponent és a WeightHistoryComponent segítségével valósítottam meg.</w:t>
      </w:r>
    </w:p>
    <w:p w14:paraId="02C7C689" w14:textId="15451947" w:rsidR="009C3670" w:rsidRPr="009C3670" w:rsidRDefault="009C3670" w:rsidP="005C24E1">
      <w:pPr>
        <w:pStyle w:val="Cmsor4"/>
      </w:pPr>
      <w:r w:rsidRPr="009C3670">
        <w:t>Profil varázsló és Célok automatikus kezelése</w:t>
      </w:r>
    </w:p>
    <w:p w14:paraId="45183921" w14:textId="77777777" w:rsidR="009C3670" w:rsidRPr="009C3670" w:rsidRDefault="009C3670" w:rsidP="009C3670">
      <w:r w:rsidRPr="009C3670">
        <w:t>A felhasználói profil nem csupán statikus adatok tárolására szolgál, hanem ez vezérli a napi kalória- és makrotápanyag-számításokat. A CreateProfileComponent űrlapját úgy terveztem meg, hogy az első bejelentkezéskor "varázslóként" (wizard) vezesse végig a felhasználót a beállításon, de később bármikor módosítható legyen a profil menüpontból.</w:t>
      </w:r>
    </w:p>
    <w:p w14:paraId="4D548C25" w14:textId="77777777" w:rsidR="009C3670" w:rsidRPr="009C3670" w:rsidRDefault="009C3670" w:rsidP="009C3670">
      <w:r w:rsidRPr="009C3670">
        <w:t>Intelligens Cél-detektálás: A felhasználói élmény javítása érdekében nem kérem be explicit módon, hogy a felhasználó fogyni vagy hízni szeretne-e. Ehelyett implementáltam az updateGoalType() metódust, amely a megadott Jelenlegi súly (weight) és Célsúly (goalWeight) mezők változásait figyeli (valueChanges).</w:t>
      </w:r>
    </w:p>
    <w:p w14:paraId="3F913A2A" w14:textId="77777777" w:rsidR="009C3670" w:rsidRPr="009C3670" w:rsidRDefault="009C3670" w:rsidP="00235B08">
      <w:pPr>
        <w:pStyle w:val="Listaszerbekezds"/>
        <w:numPr>
          <w:ilvl w:val="0"/>
          <w:numId w:val="36"/>
        </w:numPr>
      </w:pPr>
      <w:r w:rsidRPr="009C3670">
        <w:t>Ha a célsúly kisebb, mint a jelenlegi, a rendszer automatikusan Fogyás (Cutting) módba áll.</w:t>
      </w:r>
    </w:p>
    <w:p w14:paraId="4171251D" w14:textId="77777777" w:rsidR="009C3670" w:rsidRPr="009C3670" w:rsidRDefault="009C3670" w:rsidP="00235B08">
      <w:pPr>
        <w:pStyle w:val="Listaszerbekezds"/>
        <w:numPr>
          <w:ilvl w:val="0"/>
          <w:numId w:val="36"/>
        </w:numPr>
      </w:pPr>
      <w:r w:rsidRPr="009C3670">
        <w:t>Ha nagyobb, akkor Tömegnövelés (Bulking) módba.</w:t>
      </w:r>
    </w:p>
    <w:p w14:paraId="2CA9AACB" w14:textId="77777777" w:rsidR="009C3670" w:rsidRPr="009C3670" w:rsidRDefault="009C3670" w:rsidP="00235B08">
      <w:pPr>
        <w:pStyle w:val="Listaszerbekezds"/>
        <w:numPr>
          <w:ilvl w:val="0"/>
          <w:numId w:val="36"/>
        </w:numPr>
      </w:pPr>
      <w:r w:rsidRPr="009C3670">
        <w:lastRenderedPageBreak/>
        <w:t>Ha egyenlő, akkor Súlytartás a cél. Ezt az állapotot a felületen egy letiltott (disabled), de informatív mezőben jelenítem meg, így a felhasználó azonnal látja, hogyan értelmezi a rendszer a megadott adatait.</w:t>
      </w:r>
    </w:p>
    <w:p w14:paraId="0409FEBF" w14:textId="77777777" w:rsidR="009C3670" w:rsidRPr="009C3670" w:rsidRDefault="009C3670" w:rsidP="009C3670">
      <w:r w:rsidRPr="009C3670">
        <w:t>Aktivitási szint: A kalóriaszükséglet (TDEE) pontosításához egy legördülő menüben kínálok fel aktivitási szorzókat (1.2-től 1.9-ig), részletes leírással (pl. "Sedentary", "Very active"), hogy a felhasználó a valósághoz legközelebb álló értéket választhassa.</w:t>
      </w:r>
    </w:p>
    <w:p w14:paraId="0E7EA66E" w14:textId="41EBA3D9" w:rsidR="009C3670" w:rsidRDefault="009C3670" w:rsidP="009C3670">
      <w:r w:rsidRPr="009C3670">
        <w:t>Adatbetöltés és Mentés: Az ngOnInit során az AccountClient.getProfile() segítségével próbálom betölteni a meglévő adatokat. Ha a szerver 204-es (No Content) választ küld, az azt jelenti, hogy ez egy új regisztráció, így az űrlap üresen inicializálódik. Mentéskor a submit() metódus validálja az űrlapot, és elküldi az UpdateUserProfileDto-t a backendnek.</w:t>
      </w:r>
    </w:p>
    <w:p w14:paraId="07F998F9" w14:textId="6EC523FD" w:rsidR="0018644A" w:rsidRDefault="0018644A" w:rsidP="0018644A">
      <w:pPr>
        <w:pStyle w:val="Kp"/>
      </w:pPr>
      <w:r w:rsidRPr="0018644A">
        <w:rPr>
          <w:noProof/>
          <w:lang w:eastAsia="hu-HU"/>
        </w:rPr>
        <w:drawing>
          <wp:inline distT="0" distB="0" distL="0" distR="0" wp14:anchorId="32778AC4" wp14:editId="5CC33F16">
            <wp:extent cx="3781740" cy="4459909"/>
            <wp:effectExtent l="0" t="0" r="9525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1196" cy="44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8D42" w14:textId="045E917E" w:rsidR="00835453" w:rsidRPr="00835453" w:rsidRDefault="00835453" w:rsidP="000973A0">
      <w:pPr>
        <w:pStyle w:val="Kpalrs"/>
      </w:pPr>
      <w:r>
        <w:t>18. ábra Profil nézet</w:t>
      </w:r>
    </w:p>
    <w:p w14:paraId="2BC3708D" w14:textId="7980BA23" w:rsidR="009C3670" w:rsidRPr="009C3670" w:rsidRDefault="009C3670" w:rsidP="005C24E1">
      <w:pPr>
        <w:pStyle w:val="Cmsor4"/>
      </w:pPr>
      <w:r w:rsidRPr="009C3670">
        <w:lastRenderedPageBreak/>
        <w:t>Adatvizualizáció: Testsúlytörténet grafikon</w:t>
      </w:r>
    </w:p>
    <w:p w14:paraId="03C1999B" w14:textId="77777777" w:rsidR="009C3670" w:rsidRPr="009C3670" w:rsidRDefault="009C3670" w:rsidP="009C3670">
      <w:r w:rsidRPr="009C3670">
        <w:t>A fejlődés vizuális visszacsatolása a legmotiválóbb eszköz. A testsúly alakulásának megjelenítésére a Chart.js könyvtárat (és annak idősoros kiegészítőjét, a chartjs-adapter-moment-et) integráltam a WeightHistoryComponent-be.</w:t>
      </w:r>
    </w:p>
    <w:p w14:paraId="352E949E" w14:textId="77777777" w:rsidR="009C3670" w:rsidRPr="009C3670" w:rsidRDefault="009C3670" w:rsidP="009C3670">
      <w:r w:rsidRPr="009C3670">
        <w:t>Architektúrális döntés: Azért választottam a Chart.js-t, mert ez egy ipari standard, Canvas-alapú megjelenítő, amely kiváló teljesítményt nyújt nagy adathalmazok esetén is, és rugalmasan testreszabható.</w:t>
      </w:r>
    </w:p>
    <w:p w14:paraId="57084BE9" w14:textId="77777777" w:rsidR="009C3670" w:rsidRPr="009C3670" w:rsidRDefault="009C3670" w:rsidP="009C3670">
      <w:r w:rsidRPr="009C3670">
        <w:t>Adatfeldolgozás és Tisztítás: A backendtől kapott nyers DailyNoteResponseDto listát a createChartData() metódusban dolgozom fel.</w:t>
      </w:r>
    </w:p>
    <w:p w14:paraId="745513AA" w14:textId="77777777" w:rsidR="009C3670" w:rsidRPr="009C3670" w:rsidRDefault="009C3670" w:rsidP="00235B08">
      <w:pPr>
        <w:pStyle w:val="Listaszerbekezds"/>
        <w:numPr>
          <w:ilvl w:val="0"/>
          <w:numId w:val="37"/>
        </w:numPr>
      </w:pPr>
      <w:r w:rsidRPr="009C3670">
        <w:t>Szűrés: Kiszűröm azokat a napokat, ahol a súly 0 vagy érvénytelen, hogy ne torzuljon a grafikon.</w:t>
      </w:r>
    </w:p>
    <w:p w14:paraId="7EE061C8" w14:textId="77777777" w:rsidR="009C3670" w:rsidRPr="009C3670" w:rsidRDefault="009C3670" w:rsidP="00235B08">
      <w:pPr>
        <w:pStyle w:val="Listaszerbekezds"/>
        <w:numPr>
          <w:ilvl w:val="0"/>
          <w:numId w:val="37"/>
        </w:numPr>
      </w:pPr>
      <w:r w:rsidRPr="009C3670">
        <w:t>Mapping: Az adatokat a Chart.js által várt { x: timestamp, y: weight } formátumra alakítom át.</w:t>
      </w:r>
    </w:p>
    <w:p w14:paraId="01142DC5" w14:textId="2FEF0771" w:rsidR="009C3670" w:rsidRPr="009C3670" w:rsidRDefault="009C3670" w:rsidP="00235B08">
      <w:pPr>
        <w:pStyle w:val="Listaszerbekezds"/>
        <w:numPr>
          <w:ilvl w:val="0"/>
          <w:numId w:val="37"/>
        </w:numPr>
      </w:pPr>
      <w:r w:rsidRPr="009C3670">
        <w:t xml:space="preserve">Minimum követelmény: A grafikon csak akkor jelenik meg, ha </w:t>
      </w:r>
      <w:r w:rsidRPr="0032288A">
        <w:t xml:space="preserve">legalább </w:t>
      </w:r>
      <w:r w:rsidR="006529D0" w:rsidRPr="0032288A">
        <w:t>kettő</w:t>
      </w:r>
      <w:r w:rsidRPr="0032288A">
        <w:t xml:space="preserve"> érvényes mérési pont</w:t>
      </w:r>
      <w:r w:rsidR="006529D0" w:rsidRPr="0032288A">
        <w:t xml:space="preserve"> áll </w:t>
      </w:r>
      <w:r w:rsidRPr="0032288A">
        <w:t>rendelkezésre</w:t>
      </w:r>
      <w:r w:rsidR="006529D0" w:rsidRPr="0032288A">
        <w:t xml:space="preserve">, </w:t>
      </w:r>
      <w:r w:rsidRPr="0032288A">
        <w:t>ellenkező esetben egy figyelmeztető</w:t>
      </w:r>
      <w:r w:rsidRPr="009C3670">
        <w:t xml:space="preserve"> üzenetet jelenítek meg.</w:t>
      </w:r>
    </w:p>
    <w:p w14:paraId="7E2C98A2" w14:textId="77777777" w:rsidR="009C3670" w:rsidRPr="009C3670" w:rsidRDefault="009C3670" w:rsidP="009C3670">
      <w:r w:rsidRPr="009C3670">
        <w:t>Technikai megvalósítás (Canvas kezelés): Mivel a grafikon gyakran modális ablakban jelenik meg, kritikus volt a renderelés időzítése. Az AfterViewInit életciklusban, a ChangeDetectorRef.detectChanges() és egy rövid késleltetés (setTimeout) kombinációjával biztosítottam, hogy a &lt;canvas&gt; elem már biztosan létezzen a DOM-ban, mielőtt a Chart.js megpróbálna rajzolni rá. Ezzel elkerültem a modális ablakoknál gyakori "üres grafikon" hibát.</w:t>
      </w:r>
    </w:p>
    <w:p w14:paraId="0FE8764B" w14:textId="44C14F29" w:rsidR="009C3670" w:rsidRDefault="009C3670" w:rsidP="009C3670">
      <w:r w:rsidRPr="009C3670">
        <w:t>Dinamikus Skálázás: A jobb olvashatóság érdekében a grafikon Y-tengelyét (Súly) nem 0-tól indítom, hanem dinamikusan számolom: a felhasználó legkisebb mért súlyából kivonok 5 kg-ot, és ezt állítom be minimumnak (lineChartOptions.scales['y'].min). Ez biztosítja, hogy a súlyváltozás trendje (a vonal emelkedése vagy süllyedése) látványosan kirajzolódjon, még kis változások esetén is.</w:t>
      </w:r>
    </w:p>
    <w:p w14:paraId="4706B5C8" w14:textId="108CC81A" w:rsidR="00E9749E" w:rsidRDefault="00E9749E" w:rsidP="00E9749E">
      <w:pPr>
        <w:pStyle w:val="Kp"/>
      </w:pPr>
      <w:r w:rsidRPr="00E9749E">
        <w:rPr>
          <w:noProof/>
          <w:lang w:eastAsia="hu-HU"/>
        </w:rPr>
        <w:lastRenderedPageBreak/>
        <w:drawing>
          <wp:inline distT="0" distB="0" distL="0" distR="0" wp14:anchorId="175C5733" wp14:editId="437396EF">
            <wp:extent cx="5400040" cy="2735580"/>
            <wp:effectExtent l="0" t="0" r="0" b="762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36E2" w14:textId="64A700D1" w:rsidR="00E9749E" w:rsidRPr="00E9749E" w:rsidRDefault="00E9749E" w:rsidP="004909DB">
      <w:pPr>
        <w:pStyle w:val="Kpalrs"/>
      </w:pPr>
      <w:r>
        <w:t>19. ábra Profil nézet</w:t>
      </w:r>
    </w:p>
    <w:p w14:paraId="5BC40042" w14:textId="02B025CC" w:rsidR="00905DE3" w:rsidRDefault="004703B9" w:rsidP="00905DE3">
      <w:pPr>
        <w:pStyle w:val="NormlWeb"/>
      </w:pPr>
      <w:r>
        <w:rPr>
          <w:b/>
          <w:bCs/>
        </w:rPr>
        <w:t>4.3.9</w:t>
      </w:r>
      <w:r w:rsidR="00905DE3">
        <w:rPr>
          <w:b/>
          <w:bCs/>
        </w:rPr>
        <w:t>. Felhasználói élmény (UX) elemek</w:t>
      </w:r>
    </w:p>
    <w:p w14:paraId="07411EBF" w14:textId="38616946" w:rsidR="00C74F82" w:rsidRDefault="00C74F82" w:rsidP="00C74F82">
      <w:r>
        <w:t>Egy modern webalkalmazás nemcsak attól jó, hogy működik, hanem attól is, hogy folyamatosan kommunikál a felhasználóval. A fejlesztés során kiemelt figyelmet fordítottam arra, hogy a felhasználó soha ne érezze magát elveszve: minden sikeres vagy sikertelen műveletről visszajelzést adok, és kezelem a navigációs hibákat. Ezeket a funkciókat a SharedModule-ban, újrafelhasználható komponensekként valósítottam meg.</w:t>
      </w:r>
    </w:p>
    <w:p w14:paraId="68454B84" w14:textId="3516B6F5" w:rsidR="00C74F82" w:rsidRDefault="00C74F82" w:rsidP="005C24E1">
      <w:pPr>
        <w:pStyle w:val="Cmsor4"/>
      </w:pPr>
      <w:r>
        <w:t xml:space="preserve"> Központosított Értesítési Rendszer (Notification)</w:t>
      </w:r>
    </w:p>
    <w:p w14:paraId="6C17F7A9" w14:textId="02BC148A" w:rsidR="008C787E" w:rsidRPr="008C787E" w:rsidRDefault="008C787E" w:rsidP="008C787E">
      <w:r w:rsidRPr="008C787E">
        <w:t>A rendszerüzenetek (pl. "Sikeres regisztráció", "Hiba történt") megjelenítésére nem</w:t>
      </w:r>
      <w:r w:rsidR="000B7D2D">
        <w:t xml:space="preserve"> mindig</w:t>
      </w:r>
      <w:r w:rsidRPr="008C787E">
        <w:t xml:space="preserve"> a böngésző beépített alert() ablakát, hanem az ngx-bootstrap könyvtár modális szolgáltatását (BsModalService) választottam. A NotificationComponent felelős az üzenetek megjelenítéséért, amely egy esztétikus, felugró ablakot biztosít.</w:t>
      </w:r>
    </w:p>
    <w:p w14:paraId="6E84EFCC" w14:textId="77777777" w:rsidR="008C787E" w:rsidRPr="008C787E" w:rsidRDefault="008C787E" w:rsidP="008C787E">
      <w:r w:rsidRPr="008C787E">
        <w:t>A komponens logikáját úgy terveztem, hogy dinamikusan alkalmazkodjon az üzenet típusához. Egy isSuccess logikai változó vezérli a megjelenést:</w:t>
      </w:r>
    </w:p>
    <w:p w14:paraId="7CF06A67" w14:textId="77777777" w:rsidR="008C787E" w:rsidRPr="008C787E" w:rsidRDefault="008C787E" w:rsidP="00235B08">
      <w:pPr>
        <w:pStyle w:val="Listaszerbekezds"/>
        <w:numPr>
          <w:ilvl w:val="0"/>
          <w:numId w:val="38"/>
        </w:numPr>
      </w:pPr>
      <w:r w:rsidRPr="008C787E">
        <w:t>Siker esetén: A fejléc zöld háttérszínt (bg-success) kap.</w:t>
      </w:r>
    </w:p>
    <w:p w14:paraId="40858783" w14:textId="0683AD28" w:rsidR="001220A5" w:rsidRDefault="008C787E" w:rsidP="004909DB">
      <w:pPr>
        <w:pStyle w:val="Listaszerbekezds"/>
        <w:numPr>
          <w:ilvl w:val="0"/>
          <w:numId w:val="38"/>
        </w:numPr>
      </w:pPr>
      <w:r w:rsidRPr="008C787E">
        <w:t>Hiba esetén: A fejléc pirosra (bg-danger) vált.</w:t>
      </w:r>
    </w:p>
    <w:p w14:paraId="6AA9F6FA" w14:textId="3438D239" w:rsidR="00D75D83" w:rsidRPr="008C787E" w:rsidRDefault="008C787E" w:rsidP="004909DB">
      <w:r w:rsidRPr="008C787E">
        <w:t xml:space="preserve">Ezt a dinamikus stílusozást az Angular [ngClass] direktívájával oldottam meg a HTML sablonban. A komponenst az ngx-bootstrap BsModalRef osztályával integráltam, </w:t>
      </w:r>
      <w:r w:rsidRPr="008C787E">
        <w:lastRenderedPageBreak/>
        <w:t>így az ablak bezárása (bsModalRef.hide()) közvetlenül a sablonból vezérelhető, az alkalmazás bármely pontjáról pedig programozottan megnyitható.</w:t>
      </w:r>
    </w:p>
    <w:p w14:paraId="4F9F4A7E" w14:textId="2E73CB72" w:rsidR="00C74F82" w:rsidRDefault="00C74F82" w:rsidP="005C24E1">
      <w:pPr>
        <w:pStyle w:val="Cmsor4"/>
      </w:pPr>
      <w:r>
        <w:t>Újrahasznosítható Validációs Üzenetek</w:t>
      </w:r>
    </w:p>
    <w:p w14:paraId="02C9778D" w14:textId="7B32B3B3" w:rsidR="00C74F82" w:rsidRDefault="00C74F82" w:rsidP="001F71A9">
      <w:r>
        <w:t xml:space="preserve">Az űrlapok (Regisztráció, Bejelentkezés, Receptkészítés) validációjakor keletkező hibaüzenetek egységes megjelenítésére létrehoztam a </w:t>
      </w:r>
      <w:r w:rsidR="001F71A9">
        <w:t>ValidationMessagesComponent-et.</w:t>
      </w:r>
    </w:p>
    <w:p w14:paraId="04FC4E4C" w14:textId="5F96BCEB" w:rsidR="00D75D83" w:rsidRDefault="00C74F82" w:rsidP="004909DB">
      <w:r>
        <w:t xml:space="preserve">Ez a komponens a "dumb component" (buta komponens) tervezési mintát követi: nincs saját üzleti logikája, kizárólag a megjelenítésért felel. Egy @Input() dekorátorral ellátott errorMessages tömböt </w:t>
      </w:r>
      <w:r w:rsidRPr="003B1D04">
        <w:t>vár a szülő komponenstől</w:t>
      </w:r>
      <w:r>
        <w:t>. A HTML sablonban az *ngIf direktívával ellenőrzöm, hogy van-e megjelenítendő hiba, majd az *ngFor segítségével listázom ki azokat piros színnel (text-danger). Ezzel a megoldással elértem</w:t>
      </w:r>
      <w:r w:rsidR="001220A5">
        <w:t xml:space="preserve"> azt</w:t>
      </w:r>
      <w:r>
        <w:t xml:space="preserve">, hogy nem kellett minden egyes </w:t>
      </w:r>
      <w:r w:rsidRPr="0032288A">
        <w:t>űrlapnál újra</w:t>
      </w:r>
      <w:r w:rsidR="001220A5" w:rsidRPr="0032288A">
        <w:t xml:space="preserve"> megadnom a</w:t>
      </w:r>
      <w:r w:rsidRPr="0032288A">
        <w:t xml:space="preserve"> hibamegjelenítő</w:t>
      </w:r>
      <w:r>
        <w:t xml:space="preserve"> HTML struktúrát, jelentősen csökkentve a kódduplik</w:t>
      </w:r>
      <w:r w:rsidR="001F71A9">
        <w:t>ációt.</w:t>
      </w:r>
    </w:p>
    <w:p w14:paraId="717A8028" w14:textId="7291D7B8" w:rsidR="00C74F82" w:rsidRDefault="00C74F82" w:rsidP="005C24E1">
      <w:pPr>
        <w:pStyle w:val="Cmsor4"/>
      </w:pPr>
      <w:r>
        <w:t>Hibás útvonalak kezelése (404 Not Found)</w:t>
      </w:r>
    </w:p>
    <w:p w14:paraId="4BE93A26" w14:textId="75F37F10" w:rsidR="00C74F82" w:rsidRDefault="00C74F82" w:rsidP="001F71A9">
      <w:r>
        <w:t xml:space="preserve">A felhasználói élmény része a navigációs hibák elegáns kezelése is. Ha a felhasználó olyan URL-t ír be, amely nem létezik az alkalmazásban, a rendszer nem egy üres oldalt vagy konzolhibát mutat, hanem </w:t>
      </w:r>
      <w:r w:rsidR="001F71A9">
        <w:t>betölti a NotFoundComponent-et.</w:t>
      </w:r>
    </w:p>
    <w:p w14:paraId="2C992C80" w14:textId="4D68A49D" w:rsidR="00905DE3" w:rsidRDefault="00C74F82" w:rsidP="00C74F82">
      <w:r>
        <w:t>Ezt a komponenst a routing modul ** (wildcard) útvonalára kötöttem be. A felületen egyértelmű hibaüzenetet és egy "visszaút" gombot helyeztem el, amely a főoldalra (/food) navigálja a felhasználót, így biztosítva, hogy sose kerüljön zsákutcába.</w:t>
      </w:r>
    </w:p>
    <w:p w14:paraId="69C2E5D5" w14:textId="062CA8D8" w:rsidR="00684608" w:rsidRDefault="00684608" w:rsidP="00684608">
      <w:pPr>
        <w:pStyle w:val="Cmsor1"/>
      </w:pPr>
      <w:bookmarkStart w:id="81" w:name="_Toc215525479"/>
      <w:r>
        <w:lastRenderedPageBreak/>
        <w:t>Önálló munka értékelése, mérések, tesztelés, eredmények bemutatása</w:t>
      </w:r>
      <w:bookmarkEnd w:id="81"/>
    </w:p>
    <w:p w14:paraId="6776CF9F" w14:textId="77777777" w:rsidR="005D4FF1" w:rsidRPr="005D4FF1" w:rsidRDefault="005D4FF1" w:rsidP="005D4FF1">
      <w:pPr>
        <w:rPr>
          <w:rFonts w:cs="Arial"/>
          <w:b/>
          <w:bCs/>
          <w:iCs/>
          <w:sz w:val="32"/>
          <w:szCs w:val="28"/>
        </w:rPr>
      </w:pPr>
      <w:r w:rsidRPr="005D4FF1">
        <w:t xml:space="preserve">A fejlesztési folyamat záró szakaszában elvégeztem az elkészült rendszer minőségbiztosítási ellenőrzését és teljesítményértékelését. Mérnöki szempontból a legfontosabb feladatom annak igazolása volt, hogy a szoftver nemcsak a funkcionális követelményeket teljesíti, hanem architektúrális szempontból is stabil, karbantartható és hibatűrő. Az értékelést három fő területre csoportosítottam: a kritikus backend folyamatok automatizált tesztelésére, a teljes rendszer integrációs vizsgálatára, valamint a nem-funkcionális követelmények (teljesítmény, skálázhatóság) elemzésére. </w:t>
      </w:r>
    </w:p>
    <w:p w14:paraId="0909012B" w14:textId="4D1342D3" w:rsidR="00D7139D" w:rsidRPr="00D7139D" w:rsidRDefault="00D7139D" w:rsidP="00D7139D">
      <w:pPr>
        <w:pStyle w:val="Cmsor2"/>
      </w:pPr>
      <w:r w:rsidRPr="00D7139D">
        <w:t xml:space="preserve"> </w:t>
      </w:r>
      <w:bookmarkStart w:id="82" w:name="_Toc215525480"/>
      <w:r w:rsidRPr="00D7139D">
        <w:t>Automatizált tesztelés és kódminőség</w:t>
      </w:r>
      <w:bookmarkEnd w:id="82"/>
    </w:p>
    <w:p w14:paraId="46E438A6" w14:textId="65113FE4" w:rsidR="00D7139D" w:rsidRPr="00D7139D" w:rsidRDefault="00D7139D" w:rsidP="00D7139D">
      <w:r w:rsidRPr="00D7139D">
        <w:t>A backend üzleti logikájának validálására egy robusztus, automatizált tesztkörnyezetet építettem ki a HealthyAPI.Tests projektben. Mivel az alkalmazás központi eleme a tápanyagok precíz számítása és a különböző entitások (ételek, étkezések, naplók) közötti adatkonzisztencia megőrzése, a „szociábilis unit tesztek” (sociable unit testing) stratégiáját választottam. Ez a megközelítés lehetővé tette, hogy ne csak izolált metódusokat, hanem a Service réteg osztályainak együttműködését is vizsgálja</w:t>
      </w:r>
      <w:r>
        <w:t>m valósághű körülmények között.</w:t>
      </w:r>
    </w:p>
    <w:p w14:paraId="3C5E1032" w14:textId="77777777" w:rsidR="00D7139D" w:rsidRPr="00D7139D" w:rsidRDefault="00D7139D" w:rsidP="00D7139D">
      <w:r w:rsidRPr="00D7139D">
        <w:t>A tesztkörnyezet technológiai alapjait a .NET ökoszisztéma modern eszközeire helyeztem. A tesztfuttatáshoz az xUnit keretrendszert alkalmaztam, amelynek attribútum-alapú deklarációi átláthatóvá tették a teszteseteket. A kód olvashatóságának növelése érdekében bevezettem a FluentAssertions könyvtárat, amellyel a tesztek elvárásait természetes nyelvi formában (pl. .Should().Be()) fogalmazhattam meg, jelentősen megkönnyítve a későbbi karbantartást. A külső függőségek, mint például a fizikai SQL Server, kiváltására az Entity Framework Core InMemory Database szolgáltatóját használtam. Ez a döntés biztosította, hogy minden tesztfuttatás egy tiszta, izolált memóriabeli adatbázison induljon el, kiküszöbölve a környezeti mellékhatásokat és drasztikusan csökkentve a futási időt. A felhasználói kontextus (pl. bejelentkezett User ID) szimulálására a Moq könyvtárat vetettem be, amellyel a HttpContextAccessor viselkedését tudtam utánozni.</w:t>
      </w:r>
    </w:p>
    <w:p w14:paraId="7FA02A79" w14:textId="77777777" w:rsidR="00D7139D" w:rsidRPr="00D7139D" w:rsidRDefault="00D7139D" w:rsidP="00D7139D"/>
    <w:p w14:paraId="3E8A5BC5" w14:textId="77777777" w:rsidR="00D7139D" w:rsidRPr="00D7139D" w:rsidRDefault="00D7139D" w:rsidP="00D7139D">
      <w:r w:rsidRPr="00D7139D">
        <w:t>A tesztesetek fókuszában a „Recalculation Chain” (újraszámolási lánc) állt. Részletesen vizsgáltam például a CreateMealFoods_Should_UpdateEntrySums esetet, ahol azt ellenőriztem, hogy egy új alapanyag hozzáadásakor a rendszer helyesen frissíti-e az adott étkezés (MealEntry) összesített makróértékeit, és a változás propagálódik-e a napi napló (DailyNote) szintjére. Hasonlóan kritikus volt a DeleteMealFoods forgatókönyv tesztelése, amely garantálja, hogy törlés esetén az értékek pontosan az eredeti állapotra állnak vissza. A receptkezelésnél a mennyiségi szorzók (pl. 1.5 adag étel) helyes skálázását validáltam, biztosítva, hogy a matematikai aggregáció minden esetben hibátlanul fusson le.</w:t>
      </w:r>
    </w:p>
    <w:p w14:paraId="5CEF5920" w14:textId="77777777" w:rsidR="00D7139D" w:rsidRPr="00D7139D" w:rsidRDefault="00D7139D" w:rsidP="00D7139D"/>
    <w:p w14:paraId="28E0DB1E" w14:textId="7B95B6CA" w:rsidR="00015852" w:rsidRDefault="00015852" w:rsidP="008132CE">
      <w:pPr>
        <w:pStyle w:val="Cmsor2"/>
      </w:pPr>
      <w:bookmarkStart w:id="83" w:name="_Toc215525481"/>
      <w:r>
        <w:t>A kész rendszer bemutatása (Felhasználói forgatókönyvek)</w:t>
      </w:r>
      <w:bookmarkEnd w:id="83"/>
    </w:p>
    <w:p w14:paraId="009C080A" w14:textId="2755FCCB" w:rsidR="00015852" w:rsidRDefault="00015852" w:rsidP="00BC600F">
      <w:pPr>
        <w:ind w:firstLine="576"/>
      </w:pPr>
      <w:r>
        <w:t>A fejlesztés eredményeként egy működőképes, reszponzív webalkalmazás jött létre. Az alábbiakban a rendszer fő funkcióit mutatom be tipikus felhasználói élethelyzeteken (Use Case) keresztül, képernyőképekkel illusztrálva a megvalósult felületet.</w:t>
      </w:r>
    </w:p>
    <w:p w14:paraId="7CED0826" w14:textId="6A16A755" w:rsidR="00015852" w:rsidRDefault="00015852" w:rsidP="00BC600F">
      <w:pPr>
        <w:pStyle w:val="Cmsor3"/>
      </w:pPr>
      <w:bookmarkStart w:id="84" w:name="_Toc215525482"/>
      <w:r>
        <w:t>Regisztráció és Profilalkotás</w:t>
      </w:r>
      <w:bookmarkEnd w:id="84"/>
    </w:p>
    <w:p w14:paraId="7D7E41FB" w14:textId="66E209EB" w:rsidR="00D7139D" w:rsidRDefault="00015852" w:rsidP="00BC600F">
      <w:r>
        <w:t>A folyamat a „Vendég” szerepkörrel indul. A regisztrációs űrlapon a kötelező adatok megadása után a rendszer azonnal kiküld egy megerősítő e-mailt a Mailjet szolgáltatáson keresztül. (Ide szúrj be egy képet a Regisztrációs űrlapról és/vagy a kapott emailről)</w:t>
      </w:r>
    </w:p>
    <w:p w14:paraId="08A3789B" w14:textId="06FC276F" w:rsidR="001C0EED" w:rsidRDefault="001C0EED" w:rsidP="003B1D04">
      <w:pPr>
        <w:pStyle w:val="Kp"/>
      </w:pPr>
      <w:r w:rsidRPr="001C0EED">
        <w:lastRenderedPageBreak/>
        <w:drawing>
          <wp:inline distT="0" distB="0" distL="0" distR="0" wp14:anchorId="703BEC11" wp14:editId="45DC49F4">
            <wp:extent cx="4191585" cy="3162741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7783" w14:textId="1593E821" w:rsidR="003B1D04" w:rsidRPr="003B1D04" w:rsidRDefault="003B1D04" w:rsidP="003B1D04">
      <w:pPr>
        <w:pStyle w:val="Kpalrs"/>
      </w:pPr>
      <w:r>
        <w:t>20. ábra Regisztrációs űrlap</w:t>
      </w:r>
    </w:p>
    <w:p w14:paraId="29FB59FE" w14:textId="1DA499E2" w:rsidR="001C0EED" w:rsidRDefault="001C0EED" w:rsidP="003B1D04">
      <w:pPr>
        <w:pStyle w:val="Kp"/>
      </w:pPr>
      <w:r w:rsidRPr="001C0EED">
        <w:drawing>
          <wp:inline distT="0" distB="0" distL="0" distR="0" wp14:anchorId="75FE7605" wp14:editId="3E0296D3">
            <wp:extent cx="4420217" cy="3943900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76A0" w14:textId="2456EE0F" w:rsidR="003B1D04" w:rsidRDefault="003B1D04" w:rsidP="00156DD7">
      <w:pPr>
        <w:pStyle w:val="Kpalrs"/>
      </w:pPr>
      <w:r>
        <w:t>21. ábra Email üzenet</w:t>
      </w:r>
    </w:p>
    <w:p w14:paraId="434FE722" w14:textId="19BA5EB0" w:rsidR="00015852" w:rsidRDefault="001C0EED" w:rsidP="00BC600F">
      <w:r>
        <w:t xml:space="preserve"> A sikeres belépés után már szerkesztésre és adatok törlésére is képes a felhasználó. Ha</w:t>
      </w:r>
      <w:r w:rsidR="00015852">
        <w:t xml:space="preserve"> </w:t>
      </w:r>
      <w:r>
        <w:t xml:space="preserve">naplóbejegyzést szeretne tenni a felhasználó és nem állította még be a </w:t>
      </w:r>
      <w:r>
        <w:lastRenderedPageBreak/>
        <w:t xml:space="preserve">profilját akkor a „Profil varázsló” fogadja </w:t>
      </w:r>
      <w:r w:rsidR="00015852">
        <w:t xml:space="preserve"> </w:t>
      </w:r>
      <w:r>
        <w:t xml:space="preserve">őt. </w:t>
      </w:r>
      <w:r w:rsidR="00015852">
        <w:t>Itt a megadott biometrikus adatok (súly, magasság, kor) és a cél (pl. fogyás) alapján a rendszer a háttérben, a UserProfileService segítségével kiszámolja a BMR és TDEE értékeket. A felületen a felhasználó azonnal látja a számár</w:t>
      </w:r>
      <w:r w:rsidR="00BC600F">
        <w:t>a javasolt napi kalóriakeretet.</w:t>
      </w:r>
    </w:p>
    <w:p w14:paraId="6B62EBCD" w14:textId="36FD867B" w:rsidR="00015852" w:rsidRDefault="00015852" w:rsidP="00BC600F">
      <w:pPr>
        <w:pStyle w:val="Cmsor3"/>
      </w:pPr>
      <w:bookmarkStart w:id="85" w:name="_Toc215525483"/>
      <w:r>
        <w:t>Egy teljes nap rögzítése (Naplózás)</w:t>
      </w:r>
      <w:bookmarkEnd w:id="85"/>
    </w:p>
    <w:p w14:paraId="1FF30E1A" w14:textId="63651100" w:rsidR="00015852" w:rsidRDefault="00015852" w:rsidP="001C0EED">
      <w:r>
        <w:t>A leggyakoribb használati eset a napi étkezések rögzítése.</w:t>
      </w:r>
    </w:p>
    <w:p w14:paraId="6474118B" w14:textId="1A84665B" w:rsidR="00015852" w:rsidRDefault="00015852" w:rsidP="00BC600F">
      <w:r>
        <w:t>Áttekintő nézet: A DailyNote oldalra lépve a felhasználót a mai napra vonatkozó folyamatsávok (Progress Bar) fogadják. Kezdetben ezek üresek.</w:t>
      </w:r>
    </w:p>
    <w:p w14:paraId="3A16A785" w14:textId="4CA7FADF" w:rsidR="00015852" w:rsidRDefault="00015852" w:rsidP="00BC600F">
      <w:r>
        <w:t xml:space="preserve">Étel hozzáadása: Az „Ebéd” </w:t>
      </w:r>
      <w:r w:rsidR="001C0EED">
        <w:t>kártyára</w:t>
      </w:r>
      <w:r>
        <w:t xml:space="preserve"> kattintva felugrik a kereső modális ablak. A felhasználó beírja pl. hogy „Rizs”, a rendszer pedig aszinkron módon listázza a találatokat.</w:t>
      </w:r>
    </w:p>
    <w:p w14:paraId="40BA02F9" w14:textId="6A9C8B1F" w:rsidR="00015852" w:rsidRDefault="00015852" w:rsidP="00BC600F">
      <w:r>
        <w:t>Mennyiség megadása: A kiválasztás után a rendszer egy újabb ablakban kéri be a mennyiséget. Itt implementáltam egy valós idejű kalkulátort: ahogy a felhasználó írja be a grammot, a felületen azonnal frissülnek a várható makróértékek.</w:t>
      </w:r>
    </w:p>
    <w:p w14:paraId="623AFFD2" w14:textId="77777777" w:rsidR="00E02225" w:rsidRDefault="00015852" w:rsidP="00BC600F">
      <w:r>
        <w:t xml:space="preserve">Eredmény: A mentés gomb megnyomása után az ablak bezárul, és a főoldali folyamatsávok animálva frissülnek az új értékekkel. </w:t>
      </w:r>
    </w:p>
    <w:p w14:paraId="10B738EF" w14:textId="462C6700" w:rsidR="00015852" w:rsidRDefault="00E50A30" w:rsidP="00E02225">
      <w:pPr>
        <w:pStyle w:val="Kp"/>
      </w:pPr>
      <w:r w:rsidRPr="00E50A30">
        <w:drawing>
          <wp:inline distT="0" distB="0" distL="0" distR="0" wp14:anchorId="1B02353B" wp14:editId="23058674">
            <wp:extent cx="5400040" cy="1313815"/>
            <wp:effectExtent l="0" t="0" r="0" b="63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4810" w14:textId="6DDD345F" w:rsidR="00E02225" w:rsidRPr="00E02225" w:rsidRDefault="00E02225" w:rsidP="00E02225">
      <w:pPr>
        <w:pStyle w:val="Kpalrs"/>
      </w:pPr>
      <w:r>
        <w:t xml:space="preserve">21. ábra </w:t>
      </w:r>
      <w:r>
        <w:t>Progress Bar</w:t>
      </w:r>
    </w:p>
    <w:p w14:paraId="600FDBC6" w14:textId="2567C830" w:rsidR="00015852" w:rsidRDefault="00015852" w:rsidP="00BC600F">
      <w:pPr>
        <w:pStyle w:val="Cmsor3"/>
      </w:pPr>
      <w:bookmarkStart w:id="86" w:name="_Toc215525484"/>
      <w:r>
        <w:t>Receptkészítés és felhasználás</w:t>
      </w:r>
      <w:bookmarkEnd w:id="86"/>
    </w:p>
    <w:p w14:paraId="5B6F288C" w14:textId="77777777" w:rsidR="00015852" w:rsidRDefault="00015852" w:rsidP="00015852">
      <w:pPr>
        <w:ind w:firstLine="0"/>
      </w:pPr>
      <w:r>
        <w:t>A rendszer egyik kényelmi funkciója a saját receptek kezelése. A „Receptkészítő” felületen a felhasználó dinamikusan adhat hozzá összetevőket. Bemutatom a „Csirkés rizs” recept létrehozását: a felhasználó felveszi a rizst és a csirkét, a kliensoldali logika pedig valós időben összegzi ezeket. A mentés után ez a recept „saját ételként” megjelenik a keresőben, és egyetlen kattintással hozzáadható bármelyik naphoz.</w:t>
      </w:r>
    </w:p>
    <w:p w14:paraId="52737918" w14:textId="77777777" w:rsidR="00015852" w:rsidRDefault="00015852" w:rsidP="00015852">
      <w:pPr>
        <w:ind w:firstLine="0"/>
      </w:pPr>
    </w:p>
    <w:p w14:paraId="32F97FB0" w14:textId="05F27376" w:rsidR="00015852" w:rsidRDefault="00015852" w:rsidP="00BC600F">
      <w:pPr>
        <w:pStyle w:val="Cmsor3"/>
      </w:pPr>
      <w:bookmarkStart w:id="87" w:name="_Toc215525485"/>
      <w:r>
        <w:lastRenderedPageBreak/>
        <w:t>Hosszú távú követés (Grafikonok)</w:t>
      </w:r>
      <w:bookmarkEnd w:id="87"/>
    </w:p>
    <w:p w14:paraId="405D9FF2" w14:textId="664F8811" w:rsidR="00015852" w:rsidRDefault="00015852" w:rsidP="00015852">
      <w:pPr>
        <w:ind w:firstLine="0"/>
      </w:pPr>
      <w:r>
        <w:t>A rendszer nemcsak a napi, hanem a hosszú távú trendeket is vizualizálja. A „Weight History” modális ablakban a Chart.js könyvtár segítségével egy vonaldiagramon ábrázolom a testsúly alakulását. Ez a funkció igazolja a DailyNote entitásokban tárolt történeti adatok helyes</w:t>
      </w:r>
      <w:r w:rsidR="00E50A30">
        <w:t xml:space="preserve"> lekérdezését és aggregálását. </w:t>
      </w:r>
    </w:p>
    <w:p w14:paraId="62CDDAAF" w14:textId="18BC1D61" w:rsidR="00015852" w:rsidRDefault="00015852" w:rsidP="00BC600F">
      <w:pPr>
        <w:pStyle w:val="Cmsor2"/>
      </w:pPr>
      <w:bookmarkStart w:id="88" w:name="_Toc215525486"/>
      <w:r>
        <w:t>Nem-funkcionális követelmények teljesülése</w:t>
      </w:r>
      <w:bookmarkEnd w:id="88"/>
    </w:p>
    <w:p w14:paraId="79200043" w14:textId="340DC5D6" w:rsidR="00015852" w:rsidRDefault="00015852" w:rsidP="00BC600F">
      <w:pPr>
        <w:ind w:firstLine="576"/>
      </w:pPr>
      <w:r>
        <w:t>A mérések és a használat során az alábbi eredményeket tapasztaltam a 3.2-es fejezetben definiált követelményekkel kapcsolatban:</w:t>
      </w:r>
    </w:p>
    <w:p w14:paraId="17924E74" w14:textId="77D177A4" w:rsidR="00015852" w:rsidRDefault="00015852" w:rsidP="00BC600F">
      <w:pPr>
        <w:ind w:firstLine="576"/>
      </w:pPr>
      <w:r>
        <w:t>Teljesítmény: Az Angular SPA architektúra és a Scoped élettartamú backend szolgáltatások miatt a navigáció az oldalak között azonnali, a felhasználói élményt nem törik meg újratöltések. Az adatbázis-lekérdezések (pl. havi naptár nézet) válaszideje a tesztkörnyezetben 200ms alatt maradt.</w:t>
      </w:r>
    </w:p>
    <w:p w14:paraId="2585687A" w14:textId="4F5F4FAA" w:rsidR="00015852" w:rsidRDefault="00015852" w:rsidP="00BC600F">
      <w:pPr>
        <w:ind w:firstLine="576"/>
      </w:pPr>
      <w:r>
        <w:t xml:space="preserve">Reszponzivitás: A Bootstrap Grid rendszer helyes alkalmazását mobil eszközön (Chrome DevTools Device Mode) teszteltem. A menürendszer megfelelően összecsukódik </w:t>
      </w:r>
      <w:r w:rsidR="00E50A30">
        <w:t xml:space="preserve">, </w:t>
      </w:r>
      <w:r>
        <w:t>a táblázatok és kártyák pedig olvashatóan tördelődnek kis kijelzőn is.</w:t>
      </w:r>
    </w:p>
    <w:p w14:paraId="1A7D178D" w14:textId="6E329997" w:rsidR="00015852" w:rsidRDefault="00015852" w:rsidP="00E50A30">
      <w:pPr>
        <w:ind w:firstLine="576"/>
      </w:pPr>
      <w:r>
        <w:t>Biztonság: A JWT tokenek lejárati idejének kezelése megfelelően működik; a lejárt token esetén a rendszer automatikusan kijelentkezteti a felhasználót, védve az adatokat.</w:t>
      </w:r>
    </w:p>
    <w:p w14:paraId="2A1F36A6" w14:textId="4C32A216" w:rsidR="00E50A30" w:rsidRDefault="00E50A30" w:rsidP="00E50A30">
      <w:pPr>
        <w:pStyle w:val="Cmsor2"/>
      </w:pPr>
      <w:bookmarkStart w:id="89" w:name="_Toc215525487"/>
      <w:r>
        <w:t>Eredmények és a követelmények teljesülése</w:t>
      </w:r>
      <w:bookmarkEnd w:id="89"/>
    </w:p>
    <w:p w14:paraId="742D89E0" w14:textId="5E053FA4" w:rsidR="00E50A30" w:rsidRDefault="00E50A30" w:rsidP="00E50A30">
      <w:r>
        <w:t>A fejlesztés eredményeként előállt szoftver sikeresen teljesítette a kitűzött célokat. A funkcionális követelmények tekintetében megvalósult a teljes körű felhasználókezelés (Identity, JWT, Mailjet), a komplex adatmodellel támogatott étel- és receptnyilvántartás, valamint a napi tevékenységek (táplálkozás, sport, testsúly) integrált naplózása.</w:t>
      </w:r>
    </w:p>
    <w:p w14:paraId="047F6541" w14:textId="77777777" w:rsidR="00E50A30" w:rsidRDefault="00E50A30" w:rsidP="00E50A30">
      <w:r>
        <w:t xml:space="preserve">A nem-funkcionális követelmények terén végzett méréseim alapján a rendszer teljesítménye megfelelő. Az alkalmazott Scoped élettartamú szolgáltatások és az aszinkron (async/await) adatbázis-műveletek biztosítják, hogy a szerver válaszideje alacsony maradjon, míg a frontend oldalon a „Lazy Loading” (lusta betöltés) technika alkalmazása optimalizálta az indulási sebességet. A biztonsági tesztek igazolták, hogy a token-alapú hitelesítés és a szerveroldali jogosultság-ellenőrzés hatékonyan védi a felhasználói adatokat az illetéktelen hozzáféréstől. A reszponzív felület (Bootstrap Grid) </w:t>
      </w:r>
      <w:r>
        <w:lastRenderedPageBreak/>
        <w:t>tesztelése során megbizonyosodtam arról, hogy az alkalmazás mobil és asztali környezetben is egységes felhasználói élményt nyújt.</w:t>
      </w:r>
    </w:p>
    <w:p w14:paraId="00337222" w14:textId="0665A534" w:rsidR="00684608" w:rsidRPr="00684608" w:rsidRDefault="003B5D51" w:rsidP="00E50A30">
      <w:pPr>
        <w:pStyle w:val="Cmsor1"/>
      </w:pPr>
      <w:bookmarkStart w:id="90" w:name="_Toc215525488"/>
      <w:r>
        <w:lastRenderedPageBreak/>
        <w:t>Összefoglaló</w:t>
      </w:r>
      <w:bookmarkEnd w:id="90"/>
    </w:p>
    <w:p w14:paraId="7300DE96" w14:textId="304CCDD4" w:rsidR="00F33978" w:rsidRPr="00F33978" w:rsidRDefault="00F33978" w:rsidP="00F33978">
      <w:r w:rsidRPr="00F33978">
        <w:t>Diplomamunkám keretében megterveztem és implementáltam egy modern, többrétegű webalkalmazást, amely a felhasználók egészségtudatos életmódját támogatja. A fejlesztés során sikerrel integráltam a szerveroldali ASP.NET Core és a kliensoldali Angular technológiákat, létrehozva egy reszponzív, nagy teljesítményű rendszert.</w:t>
      </w:r>
    </w:p>
    <w:p w14:paraId="49BBA0DE" w14:textId="444326B4" w:rsidR="00F33978" w:rsidRPr="00F33978" w:rsidRDefault="00F33978" w:rsidP="00F33978">
      <w:r w:rsidRPr="00F33978">
        <w:t>A rendszer alapjait Code-First megközelítéssel, Microsoft SQL Server adatbázison alakítottam ki, különös figyelmet fordítva a komplex (több-a-többhöz) kapcsolatok kezelésére. A biztonságos működést az ASP.NET Core Identity és a JWT token alapú hitelesítés, valamint a Mailjet e-mail szolgáltatás integrálásával garantáltam. A backend fejlesztésének legfontosabb mérföldköve a „Recalculation Chain” (újraszámolási lánc) architektúra megvalósítása volt, amely biztosítja, hogy a naplóbejegyzések összesített tápértékei minden felhasználói módosítás után (legyen szó receptszerkesztésről vagy étkezés törléséről) valós időben, adatkonzisztencia-hiba nélkül frissüljenek.</w:t>
      </w:r>
    </w:p>
    <w:p w14:paraId="1ADF48F1" w14:textId="2601166F" w:rsidR="00F33978" w:rsidRPr="00F33978" w:rsidRDefault="00F33978" w:rsidP="00F33978">
      <w:r w:rsidRPr="00F33978">
        <w:t>A kliensoldali fejlesztés hatékonyságát az NSwag kódgenerátor bevezetésével növeltem, amellyel automatizáltam a frontend és backend közötti típusbiztos kommunikációt. A felhasználói élményt reaktív űrlapokkal és a Chart.js könyvtárral megvalósított dinamikus adatvizualizációval javítottam. A rendszer stabilitását és az üzleti logika helyességét xUnit és InMemory Database segítségével futtatott automatizált integrációs tesztekkel igazoltam.</w:t>
      </w:r>
    </w:p>
    <w:p w14:paraId="757F1963" w14:textId="3EBE5EBB" w:rsidR="00F33978" w:rsidRDefault="00F33978" w:rsidP="00F33978">
      <w:r w:rsidRPr="00F33978">
        <w:t>A jövőben a rendszert egy natív mobilalkalmazással és vonalkód-leolvasó funkcióval tervezem kiegészíteni, amelyek tovább növelnék a mindennapi használhatóságot. A projekt során szerzett legfontosabb szakmai tapasztalatom a „Full Stack” szemlélet elsajátítása volt: megtanultam, hogy a tiszta architektúra, a jól definiált API</w:t>
      </w:r>
      <w:r>
        <w:t xml:space="preserve"> </w:t>
      </w:r>
      <w:r w:rsidRPr="00F33978">
        <w:t>és az automatizált tesztelés nem csupán elméleti elvárások, hanem a hosszú távon fenntartható és hibatűrő szoftver elengedhetetlen alapfeltételei.</w:t>
      </w:r>
    </w:p>
    <w:bookmarkStart w:id="91" w:name="_Toc215525489" w:displacedByCustomXml="next"/>
    <w:sdt>
      <w:sdtPr>
        <w:rPr>
          <w:rFonts w:cs="Times New Roman"/>
          <w:kern w:val="0"/>
          <w:sz w:val="24"/>
          <w:szCs w:val="24"/>
        </w:rPr>
        <w:id w:val="1622036989"/>
        <w:docPartObj>
          <w:docPartGallery w:val="Bibliographies"/>
          <w:docPartUnique/>
        </w:docPartObj>
      </w:sdtPr>
      <w:sdtEndPr>
        <w:rPr>
          <w:b w:val="0"/>
          <w:bCs w:val="0"/>
        </w:rPr>
      </w:sdtEndPr>
      <w:sdtContent>
        <w:p w14:paraId="1203B7AF" w14:textId="5308039A" w:rsidR="002D718D" w:rsidRDefault="002D718D" w:rsidP="00F33978">
          <w:pPr>
            <w:pStyle w:val="Cmsor1"/>
          </w:pPr>
          <w:r>
            <w:t>Irodalomjegyzék</w:t>
          </w:r>
          <w:bookmarkEnd w:id="91"/>
        </w:p>
        <w:sdt>
          <w:sdtPr>
            <w:id w:val="111145805"/>
            <w:bibliography/>
          </w:sdtPr>
          <w:sdtContent>
            <w:p w14:paraId="747960F9" w14:textId="77777777" w:rsidR="00295A14" w:rsidRDefault="002D718D" w:rsidP="00FE4336">
              <w:pPr>
                <w:ind w:firstLine="0"/>
                <w:rPr>
                  <w:noProof/>
                  <w:sz w:val="20"/>
                  <w:szCs w:val="20"/>
                  <w:lang w:eastAsia="hu-HU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bookmarkStart w:id="92" w:name="_Ref209359631"/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5"/>
                <w:gridCol w:w="8029"/>
              </w:tblGrid>
              <w:tr w:rsidR="00295A14" w14:paraId="39534727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C1BC657" w14:textId="7108AA47" w:rsidR="00295A14" w:rsidRDefault="00295A14">
                    <w:pPr>
                      <w:pStyle w:val="Irodalomjegyzk"/>
                    </w:pPr>
                    <w: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94D8F1" w14:textId="77777777" w:rsidR="00295A14" w:rsidRDefault="00295A14">
                    <w:pPr>
                      <w:pStyle w:val="Irodalomjegyzk"/>
                    </w:pPr>
                    <w:r>
                      <w:t>„ASP:NET Core áttekintése,” [Online]. Available: https://learn.microsoft.com/hu-hu/aspnet/core/overview?view=aspnetcore-9.0.</w:t>
                    </w:r>
                  </w:p>
                </w:tc>
              </w:tr>
              <w:tr w:rsidR="00295A14" w14:paraId="382C4BAB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ADD8673" w14:textId="77777777" w:rsidR="00295A14" w:rsidRDefault="00295A14">
                    <w:pPr>
                      <w:pStyle w:val="Irodalomjegyzk"/>
                    </w:pPr>
                    <w: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7BB71B" w14:textId="77777777" w:rsidR="00295A14" w:rsidRDefault="00295A14">
                    <w:pPr>
                      <w:pStyle w:val="Irodalomjegyzk"/>
                    </w:pPr>
                    <w:r>
                      <w:t>„Jwtbearer,” [Online]. Available: https://www.nuget.org/packages/Microsoft.AspNetCore.Authentication.JwtBearer.</w:t>
                    </w:r>
                  </w:p>
                </w:tc>
              </w:tr>
              <w:tr w:rsidR="00295A14" w14:paraId="6FE71611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5FB631" w14:textId="77777777" w:rsidR="00295A14" w:rsidRDefault="00295A14">
                    <w:pPr>
                      <w:pStyle w:val="Irodalomjegyzk"/>
                    </w:pPr>
                    <w: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0DD2BD2" w14:textId="77777777" w:rsidR="00295A14" w:rsidRDefault="00295A14">
                    <w:pPr>
                      <w:pStyle w:val="Irodalomjegyzk"/>
                    </w:pPr>
                    <w:r>
                      <w:t>„Entity Framework documentation,” [Online]. Available: https://learn.microsoft.com/hu-hu/ef/.</w:t>
                    </w:r>
                  </w:p>
                </w:tc>
              </w:tr>
              <w:tr w:rsidR="00295A14" w14:paraId="163E0D15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F4670E8" w14:textId="77777777" w:rsidR="00295A14" w:rsidRDefault="00295A14">
                    <w:pPr>
                      <w:pStyle w:val="Irodalomjegyzk"/>
                    </w:pPr>
                    <w: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C6628F5" w14:textId="77777777" w:rsidR="00295A14" w:rsidRDefault="00295A14">
                    <w:pPr>
                      <w:pStyle w:val="Irodalomjegyzk"/>
                    </w:pPr>
                    <w:r>
                      <w:t>„Email API Overview,” [Online]. Available: https://dev.mailjet.com/email/guides/.</w:t>
                    </w:r>
                  </w:p>
                </w:tc>
              </w:tr>
              <w:tr w:rsidR="00295A14" w14:paraId="5D0747FC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5889C71" w14:textId="77777777" w:rsidR="00295A14" w:rsidRDefault="00295A14">
                    <w:pPr>
                      <w:pStyle w:val="Irodalomjegyzk"/>
                    </w:pPr>
                    <w: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E695A2" w14:textId="77777777" w:rsidR="00295A14" w:rsidRDefault="00295A14">
                    <w:pPr>
                      <w:pStyle w:val="Irodalomjegyzk"/>
                    </w:pPr>
                    <w:r>
                      <w:t>„Nswag,” [Online]. Available: https://github.com/RicoSuter/NSwag?tab=readme-ov-file.</w:t>
                    </w:r>
                  </w:p>
                </w:tc>
              </w:tr>
              <w:tr w:rsidR="00295A14" w14:paraId="58911D2A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B616A1B" w14:textId="77777777" w:rsidR="00295A14" w:rsidRDefault="00295A14">
                    <w:pPr>
                      <w:pStyle w:val="Irodalomjegyzk"/>
                    </w:pPr>
                    <w: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3308CA9" w14:textId="77777777" w:rsidR="00295A14" w:rsidRDefault="00295A14">
                    <w:pPr>
                      <w:pStyle w:val="Irodalomjegyzk"/>
                    </w:pPr>
                    <w:r>
                      <w:t>„Angular documentation,” [Online]. Available: https://angular.dev/overview.</w:t>
                    </w:r>
                  </w:p>
                </w:tc>
              </w:tr>
              <w:tr w:rsidR="00295A14" w14:paraId="39F89FB5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18B211" w14:textId="77777777" w:rsidR="00295A14" w:rsidRDefault="00295A14">
                    <w:pPr>
                      <w:pStyle w:val="Irodalomjegyzk"/>
                    </w:pPr>
                    <w: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741FE7" w14:textId="77777777" w:rsidR="00295A14" w:rsidRDefault="00295A14">
                    <w:pPr>
                      <w:pStyle w:val="Irodalomjegyzk"/>
                    </w:pPr>
                    <w:r>
                      <w:t>„Typescript,” [Online]. Available: https://www.typescriptlang.org/why-create-typescript/.</w:t>
                    </w:r>
                  </w:p>
                </w:tc>
              </w:tr>
              <w:tr w:rsidR="00295A14" w14:paraId="29395831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213C4D7" w14:textId="77777777" w:rsidR="00295A14" w:rsidRDefault="00295A14">
                    <w:pPr>
                      <w:pStyle w:val="Irodalomjegyzk"/>
                    </w:pPr>
                    <w: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7316AB" w14:textId="77777777" w:rsidR="00295A14" w:rsidRDefault="00295A14">
                    <w:pPr>
                      <w:pStyle w:val="Irodalomjegyzk"/>
                    </w:pPr>
                    <w:r>
                      <w:t>P. P. Benjámin, „Laboratóriumi információmenedzsment-rendszerek autómatikus dokumentáló moduljának fejlesztése”.</w:t>
                    </w:r>
                  </w:p>
                </w:tc>
              </w:tr>
              <w:tr w:rsidR="00295A14" w14:paraId="7B61ED6E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7F920E0" w14:textId="77777777" w:rsidR="00295A14" w:rsidRDefault="00295A14">
                    <w:pPr>
                      <w:pStyle w:val="Irodalomjegyzk"/>
                    </w:pPr>
                    <w: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6EF961" w14:textId="77777777" w:rsidR="00295A14" w:rsidRDefault="00295A14">
                    <w:pPr>
                      <w:pStyle w:val="Irodalomjegyzk"/>
                    </w:pPr>
                    <w:r>
                      <w:t>„Visual Studio,” [Online]. Available: https://visualstudio.microsoft.com/.</w:t>
                    </w:r>
                  </w:p>
                </w:tc>
              </w:tr>
              <w:tr w:rsidR="00295A14" w14:paraId="645A3DB9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DE8414" w14:textId="77777777" w:rsidR="00295A14" w:rsidRDefault="00295A14">
                    <w:pPr>
                      <w:pStyle w:val="Irodalomjegyzk"/>
                    </w:pPr>
                    <w: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7DDB7D" w14:textId="77777777" w:rsidR="00295A14" w:rsidRDefault="00295A14">
                    <w:pPr>
                      <w:pStyle w:val="Irodalomjegyzk"/>
                    </w:pPr>
                    <w:r>
                      <w:t>W3C, „HTML, The Web’s Core Language,” [Online]. Available: http://www.w3.org/html/. [Hozzáférés dátuma: 20 október 2015].</w:t>
                    </w:r>
                  </w:p>
                </w:tc>
              </w:tr>
              <w:tr w:rsidR="00295A14" w14:paraId="7A5C75DD" w14:textId="77777777">
                <w:trPr>
                  <w:divId w:val="585307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FED0F3" w14:textId="77777777" w:rsidR="00295A14" w:rsidRDefault="00295A14">
                    <w:pPr>
                      <w:pStyle w:val="Irodalomjegyzk"/>
                    </w:pPr>
                    <w: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EA2E5F2" w14:textId="77777777" w:rsidR="00295A14" w:rsidRDefault="00295A14">
                    <w:pPr>
                      <w:pStyle w:val="Irodalomjegyzk"/>
                    </w:pPr>
                    <w:r>
                      <w:t>„OpenAPI,” [Online]. Available: https://swagger.io/resources/open-api/.</w:t>
                    </w:r>
                  </w:p>
                </w:tc>
              </w:tr>
            </w:tbl>
            <w:p w14:paraId="4822905A" w14:textId="77777777" w:rsidR="00295A14" w:rsidRDefault="00295A14">
              <w:pPr>
                <w:divId w:val="585307953"/>
                <w:rPr>
                  <w:noProof/>
                </w:rPr>
              </w:pPr>
            </w:p>
            <w:bookmarkEnd w:id="92"/>
            <w:p w14:paraId="7D9FC970" w14:textId="62CCAB0E" w:rsidR="00B50CAA" w:rsidRDefault="002D718D" w:rsidP="00FE4336">
              <w:pPr>
                <w:ind w:firstLine="0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bookmarkEnd w:id="16" w:displacedByCustomXml="prev"/>
    <w:sectPr w:rsidR="00B50CAA" w:rsidSect="00D23BFC">
      <w:headerReference w:type="even" r:id="rId34"/>
      <w:footerReference w:type="default" r:id="rId35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ővári Bence" w:date="2015-10-19T10:54:00Z" w:initials="KB">
    <w:p w14:paraId="5F6EDECA" w14:textId="77777777" w:rsidR="00CE6FDC" w:rsidRDefault="00CE6FDC">
      <w:pPr>
        <w:pStyle w:val="Jegyzetszveg"/>
      </w:pPr>
      <w:r>
        <w:rPr>
          <w:rStyle w:val="Jegyzethivatkozs"/>
        </w:rPr>
        <w:annotationRef/>
      </w:r>
      <w:r>
        <w:t>konzulens(ek) nevei</w:t>
      </w:r>
    </w:p>
  </w:comment>
  <w:comment w:id="1" w:author="Kővári Bence" w:date="2015-10-19T10:55:00Z" w:initials="KB">
    <w:p w14:paraId="3B65C226" w14:textId="77777777" w:rsidR="00CE6FDC" w:rsidRDefault="00CE6FDC">
      <w:pPr>
        <w:pStyle w:val="Jegyzetszveg"/>
      </w:pPr>
      <w:r>
        <w:rPr>
          <w:rStyle w:val="Jegyzethivatkozs"/>
        </w:rPr>
        <w:annotationRef/>
      </w:r>
      <w:r>
        <w:t>beadás éve</w:t>
      </w:r>
    </w:p>
  </w:comment>
  <w:comment w:id="2" w:author="Bence Kovari" w:date="2025-08-20T14:14:00Z" w:initials="BK">
    <w:p w14:paraId="6615F9FC" w14:textId="77777777" w:rsidR="00CE6FDC" w:rsidRDefault="00CE6FDC" w:rsidP="00656B73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Nyomtatás/beadás előtt ne felejtsd el a tartalomjegyzéket frissíteni</w:t>
      </w:r>
    </w:p>
  </w:comment>
  <w:comment w:id="3" w:author="Kővári Bence" w:date="2015-10-19T10:50:00Z" w:initials="KB">
    <w:p w14:paraId="49D612AE" w14:textId="431A589E" w:rsidR="00CE6FDC" w:rsidRDefault="00CE6FDC">
      <w:pPr>
        <w:pStyle w:val="Jegyzetszveg"/>
      </w:pPr>
      <w:r>
        <w:rPr>
          <w:rStyle w:val="Jegyzethivatkozs"/>
        </w:rPr>
        <w:annotationRef/>
      </w:r>
      <w:r>
        <w:t>saját neved</w:t>
      </w:r>
    </w:p>
  </w:comment>
  <w:comment w:id="4" w:author="Kővári Bence" w:date="2015-10-19T10:50:00Z" w:initials="KB">
    <w:p w14:paraId="3497861D" w14:textId="77777777" w:rsidR="00CE6FDC" w:rsidRDefault="00CE6FDC">
      <w:pPr>
        <w:pStyle w:val="Jegyzetszveg"/>
      </w:pPr>
      <w:r>
        <w:rPr>
          <w:rStyle w:val="Jegyzethivatkozs"/>
        </w:rPr>
        <w:annotationRef/>
      </w:r>
      <w:r>
        <w:t>Csak az egyiket hagyd a szövegben</w:t>
      </w:r>
    </w:p>
    <w:p w14:paraId="3400C567" w14:textId="77777777" w:rsidR="00CE6FDC" w:rsidRDefault="00CE6FDC">
      <w:pPr>
        <w:pStyle w:val="Jegyzetszveg"/>
      </w:pPr>
      <w:r>
        <w:t>BSc: szakdolgozatot</w:t>
      </w:r>
    </w:p>
    <w:p w14:paraId="1CA1C31B" w14:textId="77777777" w:rsidR="00CE6FDC" w:rsidRDefault="00CE6FDC">
      <w:pPr>
        <w:pStyle w:val="Jegyzetszveg"/>
      </w:pPr>
      <w:r>
        <w:t>MSc: diplomatervet</w:t>
      </w:r>
    </w:p>
  </w:comment>
  <w:comment w:id="5" w:author="Kővári Bence" w:date="2015-10-19T10:52:00Z" w:initials="KB">
    <w:p w14:paraId="04C6AF9D" w14:textId="77777777" w:rsidR="00CE6FDC" w:rsidRDefault="00CE6FDC" w:rsidP="00B43950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Ne felejtsd el frissíteni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F6EDECA" w15:done="0"/>
  <w15:commentEx w15:paraId="3B65C226" w15:done="0"/>
  <w15:commentEx w15:paraId="6615F9FC" w15:done="0"/>
  <w15:commentEx w15:paraId="49D612AE" w15:done="0"/>
  <w15:commentEx w15:paraId="1CA1C31B" w15:done="0"/>
  <w15:commentEx w15:paraId="04C6AF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46B7F0" w16cex:dateUtc="2025-08-20T12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6EDECA" w16cid:durableId="6ADE3949"/>
  <w16cid:commentId w16cid:paraId="3B65C226" w16cid:durableId="431B94F8"/>
  <w16cid:commentId w16cid:paraId="6615F9FC" w16cid:durableId="6C46B7F0"/>
  <w16cid:commentId w16cid:paraId="49D612AE" w16cid:durableId="27059E5F"/>
  <w16cid:commentId w16cid:paraId="1CA1C31B" w16cid:durableId="6CFC8664"/>
  <w16cid:commentId w16cid:paraId="04C6AF9D" w16cid:durableId="24BD070A"/>
  <w16cid:commentId w16cid:paraId="5923403C" w16cid:durableId="139A3D49"/>
  <w16cid:commentId w16cid:paraId="38641790" w16cid:durableId="378AC0BB"/>
  <w16cid:commentId w16cid:paraId="72E8BA03" w16cid:durableId="5C15A178"/>
  <w16cid:commentId w16cid:paraId="653508F6" w16cid:durableId="619AA2B1"/>
  <w16cid:commentId w16cid:paraId="3EA5B995" w16cid:durableId="3751C42A"/>
  <w16cid:commentId w16cid:paraId="6630147E" w16cid:durableId="05FB68B8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16ABB" w14:textId="77777777" w:rsidR="0076314B" w:rsidRDefault="0076314B">
      <w:r>
        <w:separator/>
      </w:r>
    </w:p>
  </w:endnote>
  <w:endnote w:type="continuationSeparator" w:id="0">
    <w:p w14:paraId="5AA0A6F1" w14:textId="77777777" w:rsidR="0076314B" w:rsidRDefault="00763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76ACE6" w14:textId="77777777" w:rsidR="00CE6FDC" w:rsidRDefault="00CE6FDC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9369977"/>
      <w:docPartObj>
        <w:docPartGallery w:val="Page Numbers (Bottom of Page)"/>
        <w:docPartUnique/>
      </w:docPartObj>
    </w:sdtPr>
    <w:sdtContent>
      <w:p w14:paraId="384B213F" w14:textId="60D397F5" w:rsidR="00CE6FDC" w:rsidRDefault="00CE6FD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5A14">
          <w:rPr>
            <w:noProof/>
          </w:rPr>
          <w:t>17</w:t>
        </w:r>
        <w:r>
          <w:fldChar w:fldCharType="end"/>
        </w:r>
      </w:p>
    </w:sdtContent>
  </w:sdt>
  <w:p w14:paraId="76A7C728" w14:textId="53C7EFE6" w:rsidR="00CE6FDC" w:rsidRDefault="00CE6FDC" w:rsidP="00C00B3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99E75A" w14:textId="77777777" w:rsidR="0076314B" w:rsidRDefault="0076314B">
      <w:r>
        <w:separator/>
      </w:r>
    </w:p>
  </w:footnote>
  <w:footnote w:type="continuationSeparator" w:id="0">
    <w:p w14:paraId="318F9725" w14:textId="77777777" w:rsidR="0076314B" w:rsidRDefault="00763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DC4B" w14:textId="77777777" w:rsidR="00CE6FDC" w:rsidRDefault="00CE6FDC"/>
  <w:p w14:paraId="2C6DFBBE" w14:textId="77777777" w:rsidR="00CE6FDC" w:rsidRDefault="00CE6FDC"/>
  <w:p w14:paraId="125F8157" w14:textId="77777777" w:rsidR="00CE6FDC" w:rsidRDefault="00CE6FD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C45EF"/>
    <w:multiLevelType w:val="hybridMultilevel"/>
    <w:tmpl w:val="5A54B678"/>
    <w:lvl w:ilvl="0" w:tplc="040E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2907130"/>
    <w:multiLevelType w:val="hybridMultilevel"/>
    <w:tmpl w:val="F89E54C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74158A"/>
    <w:multiLevelType w:val="hybridMultilevel"/>
    <w:tmpl w:val="62E8E7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76251"/>
    <w:multiLevelType w:val="hybridMultilevel"/>
    <w:tmpl w:val="0A84E18E"/>
    <w:lvl w:ilvl="0" w:tplc="FBD49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32335"/>
    <w:multiLevelType w:val="multilevel"/>
    <w:tmpl w:val="FEC0C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384485"/>
    <w:multiLevelType w:val="multilevel"/>
    <w:tmpl w:val="5E3CA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D4139CC"/>
    <w:multiLevelType w:val="multilevel"/>
    <w:tmpl w:val="FEC0C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0F9D32CB"/>
    <w:multiLevelType w:val="hybridMultilevel"/>
    <w:tmpl w:val="A4F0F3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F74870"/>
    <w:multiLevelType w:val="multilevel"/>
    <w:tmpl w:val="FEC0C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951638B"/>
    <w:multiLevelType w:val="hybridMultilevel"/>
    <w:tmpl w:val="300A7D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F02526"/>
    <w:multiLevelType w:val="multilevel"/>
    <w:tmpl w:val="FEC0C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1A159BE"/>
    <w:multiLevelType w:val="multilevel"/>
    <w:tmpl w:val="5E3CA8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3DF4CB1"/>
    <w:multiLevelType w:val="hybridMultilevel"/>
    <w:tmpl w:val="CC52DA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27218"/>
    <w:multiLevelType w:val="hybridMultilevel"/>
    <w:tmpl w:val="A33CE0E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9E7442"/>
    <w:multiLevelType w:val="hybridMultilevel"/>
    <w:tmpl w:val="AE1C0CC6"/>
    <w:lvl w:ilvl="0" w:tplc="FBD49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011F7"/>
    <w:multiLevelType w:val="hybridMultilevel"/>
    <w:tmpl w:val="AC6E712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BD71AD"/>
    <w:multiLevelType w:val="hybridMultilevel"/>
    <w:tmpl w:val="83A847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EA64CC"/>
    <w:multiLevelType w:val="hybridMultilevel"/>
    <w:tmpl w:val="44945E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880F47"/>
    <w:multiLevelType w:val="hybridMultilevel"/>
    <w:tmpl w:val="7870C7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1F31EF"/>
    <w:multiLevelType w:val="hybridMultilevel"/>
    <w:tmpl w:val="8ABE45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32A79"/>
    <w:multiLevelType w:val="hybridMultilevel"/>
    <w:tmpl w:val="7B167C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1C6DB3"/>
    <w:multiLevelType w:val="multilevel"/>
    <w:tmpl w:val="FEC0C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C476CC2"/>
    <w:multiLevelType w:val="hybridMultilevel"/>
    <w:tmpl w:val="580C41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A77D20"/>
    <w:multiLevelType w:val="hybridMultilevel"/>
    <w:tmpl w:val="68C607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E55D1"/>
    <w:multiLevelType w:val="multilevel"/>
    <w:tmpl w:val="FEC0C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2617D16"/>
    <w:multiLevelType w:val="multilevel"/>
    <w:tmpl w:val="5E3CA8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52748B7"/>
    <w:multiLevelType w:val="hybridMultilevel"/>
    <w:tmpl w:val="EB6C336C"/>
    <w:lvl w:ilvl="0" w:tplc="120E2A0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2718C9"/>
    <w:multiLevelType w:val="hybridMultilevel"/>
    <w:tmpl w:val="3A28A31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F62D8E"/>
    <w:multiLevelType w:val="hybridMultilevel"/>
    <w:tmpl w:val="4ABEAA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1B63EF"/>
    <w:multiLevelType w:val="multilevel"/>
    <w:tmpl w:val="FEC0C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28B0C57"/>
    <w:multiLevelType w:val="hybridMultilevel"/>
    <w:tmpl w:val="5BE843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6229F3"/>
    <w:multiLevelType w:val="multilevel"/>
    <w:tmpl w:val="FEC0C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790F7822"/>
    <w:multiLevelType w:val="multilevel"/>
    <w:tmpl w:val="FEC0C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99C3B84"/>
    <w:multiLevelType w:val="multilevel"/>
    <w:tmpl w:val="D7CAD78A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B9C7031"/>
    <w:multiLevelType w:val="multilevel"/>
    <w:tmpl w:val="5E3CA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42"/>
  </w:num>
  <w:num w:numId="3">
    <w:abstractNumId w:val="11"/>
  </w:num>
  <w:num w:numId="4">
    <w:abstractNumId w:val="22"/>
  </w:num>
  <w:num w:numId="5">
    <w:abstractNumId w:val="25"/>
  </w:num>
  <w:num w:numId="6">
    <w:abstractNumId w:val="28"/>
  </w:num>
  <w:num w:numId="7">
    <w:abstractNumId w:val="17"/>
  </w:num>
  <w:num w:numId="8">
    <w:abstractNumId w:val="19"/>
  </w:num>
  <w:num w:numId="9">
    <w:abstractNumId w:val="20"/>
  </w:num>
  <w:num w:numId="10">
    <w:abstractNumId w:val="37"/>
  </w:num>
  <w:num w:numId="11">
    <w:abstractNumId w:val="34"/>
  </w:num>
  <w:num w:numId="12">
    <w:abstractNumId w:val="10"/>
  </w:num>
  <w:num w:numId="13">
    <w:abstractNumId w:val="3"/>
  </w:num>
  <w:num w:numId="14">
    <w:abstractNumId w:val="39"/>
  </w:num>
  <w:num w:numId="15">
    <w:abstractNumId w:val="1"/>
  </w:num>
  <w:num w:numId="16">
    <w:abstractNumId w:val="15"/>
  </w:num>
  <w:num w:numId="17">
    <w:abstractNumId w:val="27"/>
  </w:num>
  <w:num w:numId="18">
    <w:abstractNumId w:val="0"/>
  </w:num>
  <w:num w:numId="19">
    <w:abstractNumId w:val="36"/>
  </w:num>
  <w:num w:numId="20">
    <w:abstractNumId w:val="6"/>
  </w:num>
  <w:num w:numId="21">
    <w:abstractNumId w:val="8"/>
  </w:num>
  <w:num w:numId="22">
    <w:abstractNumId w:val="26"/>
  </w:num>
  <w:num w:numId="23">
    <w:abstractNumId w:val="31"/>
  </w:num>
  <w:num w:numId="24">
    <w:abstractNumId w:val="43"/>
  </w:num>
  <w:num w:numId="25">
    <w:abstractNumId w:val="9"/>
  </w:num>
  <w:num w:numId="26">
    <w:abstractNumId w:val="13"/>
  </w:num>
  <w:num w:numId="27">
    <w:abstractNumId w:val="33"/>
  </w:num>
  <w:num w:numId="28">
    <w:abstractNumId w:val="5"/>
  </w:num>
  <w:num w:numId="29">
    <w:abstractNumId w:val="12"/>
  </w:num>
  <w:num w:numId="30">
    <w:abstractNumId w:val="32"/>
  </w:num>
  <w:num w:numId="31">
    <w:abstractNumId w:val="7"/>
  </w:num>
  <w:num w:numId="32">
    <w:abstractNumId w:val="38"/>
  </w:num>
  <w:num w:numId="33">
    <w:abstractNumId w:val="40"/>
  </w:num>
  <w:num w:numId="34">
    <w:abstractNumId w:val="41"/>
  </w:num>
  <w:num w:numId="35">
    <w:abstractNumId w:val="29"/>
  </w:num>
  <w:num w:numId="36">
    <w:abstractNumId w:val="21"/>
  </w:num>
  <w:num w:numId="37">
    <w:abstractNumId w:val="14"/>
  </w:num>
  <w:num w:numId="38">
    <w:abstractNumId w:val="35"/>
  </w:num>
  <w:num w:numId="39">
    <w:abstractNumId w:val="30"/>
  </w:num>
  <w:num w:numId="40">
    <w:abstractNumId w:val="24"/>
  </w:num>
  <w:num w:numId="41">
    <w:abstractNumId w:val="16"/>
  </w:num>
  <w:num w:numId="42">
    <w:abstractNumId w:val="4"/>
  </w:num>
  <w:num w:numId="43">
    <w:abstractNumId w:val="23"/>
  </w:num>
  <w:num w:numId="44">
    <w:abstractNumId w:val="18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ővári Bence">
    <w15:presenceInfo w15:providerId="Windows Live" w15:userId="5be86d7ee7dc6027"/>
  </w15:person>
  <w15:person w15:author="Bence Kovari">
    <w15:presenceInfo w15:providerId="Windows Live" w15:userId="5be86d7ee7dc60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CAA"/>
    <w:rsid w:val="000062F4"/>
    <w:rsid w:val="0001192F"/>
    <w:rsid w:val="0001356A"/>
    <w:rsid w:val="00015852"/>
    <w:rsid w:val="000220A1"/>
    <w:rsid w:val="00027DA7"/>
    <w:rsid w:val="0003623B"/>
    <w:rsid w:val="000379CC"/>
    <w:rsid w:val="000458E9"/>
    <w:rsid w:val="00054204"/>
    <w:rsid w:val="00057BD4"/>
    <w:rsid w:val="00071E9B"/>
    <w:rsid w:val="00074669"/>
    <w:rsid w:val="000837B7"/>
    <w:rsid w:val="00087D8D"/>
    <w:rsid w:val="0009464A"/>
    <w:rsid w:val="000972D4"/>
    <w:rsid w:val="000973A0"/>
    <w:rsid w:val="000A17DC"/>
    <w:rsid w:val="000A3B32"/>
    <w:rsid w:val="000A7483"/>
    <w:rsid w:val="000B32F8"/>
    <w:rsid w:val="000B51F4"/>
    <w:rsid w:val="000B53E0"/>
    <w:rsid w:val="000B6AB1"/>
    <w:rsid w:val="000B7806"/>
    <w:rsid w:val="000B7D2D"/>
    <w:rsid w:val="000C3205"/>
    <w:rsid w:val="000C4C4F"/>
    <w:rsid w:val="000C54C4"/>
    <w:rsid w:val="000D3291"/>
    <w:rsid w:val="000E6AE3"/>
    <w:rsid w:val="000F0457"/>
    <w:rsid w:val="000F3EA7"/>
    <w:rsid w:val="000F4BAD"/>
    <w:rsid w:val="00101547"/>
    <w:rsid w:val="001037D5"/>
    <w:rsid w:val="001220A5"/>
    <w:rsid w:val="00124512"/>
    <w:rsid w:val="00124A8E"/>
    <w:rsid w:val="00130757"/>
    <w:rsid w:val="0013335A"/>
    <w:rsid w:val="0014334B"/>
    <w:rsid w:val="00144CA4"/>
    <w:rsid w:val="001522F2"/>
    <w:rsid w:val="00153800"/>
    <w:rsid w:val="00156DD7"/>
    <w:rsid w:val="00157FB0"/>
    <w:rsid w:val="00162CD5"/>
    <w:rsid w:val="00164C33"/>
    <w:rsid w:val="001654C1"/>
    <w:rsid w:val="00170C90"/>
    <w:rsid w:val="00171054"/>
    <w:rsid w:val="00180440"/>
    <w:rsid w:val="0018644A"/>
    <w:rsid w:val="00186A15"/>
    <w:rsid w:val="0019775B"/>
    <w:rsid w:val="001A57BC"/>
    <w:rsid w:val="001A7118"/>
    <w:rsid w:val="001B0EB9"/>
    <w:rsid w:val="001B4948"/>
    <w:rsid w:val="001C01F0"/>
    <w:rsid w:val="001C0EED"/>
    <w:rsid w:val="001C72E2"/>
    <w:rsid w:val="001C7C1F"/>
    <w:rsid w:val="001D287E"/>
    <w:rsid w:val="001D5FE6"/>
    <w:rsid w:val="001E7617"/>
    <w:rsid w:val="001F50D4"/>
    <w:rsid w:val="001F71A9"/>
    <w:rsid w:val="00203E00"/>
    <w:rsid w:val="00204B59"/>
    <w:rsid w:val="00206F72"/>
    <w:rsid w:val="002102C3"/>
    <w:rsid w:val="00225F65"/>
    <w:rsid w:val="00227347"/>
    <w:rsid w:val="00235B08"/>
    <w:rsid w:val="00236EAA"/>
    <w:rsid w:val="002402AF"/>
    <w:rsid w:val="00242655"/>
    <w:rsid w:val="002566FB"/>
    <w:rsid w:val="00266F14"/>
    <w:rsid w:val="002673E9"/>
    <w:rsid w:val="00267677"/>
    <w:rsid w:val="0027121C"/>
    <w:rsid w:val="002815A3"/>
    <w:rsid w:val="002840E6"/>
    <w:rsid w:val="002841F9"/>
    <w:rsid w:val="002842E0"/>
    <w:rsid w:val="00290505"/>
    <w:rsid w:val="00295A14"/>
    <w:rsid w:val="002C2294"/>
    <w:rsid w:val="002D01F3"/>
    <w:rsid w:val="002D0621"/>
    <w:rsid w:val="002D2C06"/>
    <w:rsid w:val="002D43AD"/>
    <w:rsid w:val="002D6BCD"/>
    <w:rsid w:val="002D718D"/>
    <w:rsid w:val="002D7DA9"/>
    <w:rsid w:val="002E04DB"/>
    <w:rsid w:val="002E1D2A"/>
    <w:rsid w:val="002E316B"/>
    <w:rsid w:val="002E3477"/>
    <w:rsid w:val="002F0B5D"/>
    <w:rsid w:val="002F242A"/>
    <w:rsid w:val="00302BB3"/>
    <w:rsid w:val="00305E08"/>
    <w:rsid w:val="00313013"/>
    <w:rsid w:val="00314E2F"/>
    <w:rsid w:val="00316DB5"/>
    <w:rsid w:val="003175DB"/>
    <w:rsid w:val="0032288A"/>
    <w:rsid w:val="003301D6"/>
    <w:rsid w:val="00335117"/>
    <w:rsid w:val="00345083"/>
    <w:rsid w:val="003507B8"/>
    <w:rsid w:val="00350AEC"/>
    <w:rsid w:val="00356C76"/>
    <w:rsid w:val="00370A14"/>
    <w:rsid w:val="0037381F"/>
    <w:rsid w:val="003801CA"/>
    <w:rsid w:val="00380E14"/>
    <w:rsid w:val="003A245D"/>
    <w:rsid w:val="003A35F5"/>
    <w:rsid w:val="003A4CDB"/>
    <w:rsid w:val="003B07AB"/>
    <w:rsid w:val="003B1D04"/>
    <w:rsid w:val="003B5D51"/>
    <w:rsid w:val="003B74C8"/>
    <w:rsid w:val="003B77D0"/>
    <w:rsid w:val="003C5C46"/>
    <w:rsid w:val="003E2ECB"/>
    <w:rsid w:val="003E3027"/>
    <w:rsid w:val="003E3820"/>
    <w:rsid w:val="003E4C54"/>
    <w:rsid w:val="003E70B1"/>
    <w:rsid w:val="003F292F"/>
    <w:rsid w:val="003F343A"/>
    <w:rsid w:val="003F5425"/>
    <w:rsid w:val="00410924"/>
    <w:rsid w:val="00414544"/>
    <w:rsid w:val="00414DD5"/>
    <w:rsid w:val="00422F54"/>
    <w:rsid w:val="00431C5D"/>
    <w:rsid w:val="004466AA"/>
    <w:rsid w:val="00463BC0"/>
    <w:rsid w:val="00466AA4"/>
    <w:rsid w:val="004703B9"/>
    <w:rsid w:val="004713CD"/>
    <w:rsid w:val="004778BC"/>
    <w:rsid w:val="0048395A"/>
    <w:rsid w:val="004851C7"/>
    <w:rsid w:val="004909DB"/>
    <w:rsid w:val="0049156B"/>
    <w:rsid w:val="00491D1C"/>
    <w:rsid w:val="004951C3"/>
    <w:rsid w:val="004A2BB6"/>
    <w:rsid w:val="004A4A61"/>
    <w:rsid w:val="004B161A"/>
    <w:rsid w:val="004B5184"/>
    <w:rsid w:val="004C7018"/>
    <w:rsid w:val="004D12AE"/>
    <w:rsid w:val="004D4E09"/>
    <w:rsid w:val="004D7B85"/>
    <w:rsid w:val="004E2811"/>
    <w:rsid w:val="004E3679"/>
    <w:rsid w:val="004E42AA"/>
    <w:rsid w:val="00502632"/>
    <w:rsid w:val="00502A30"/>
    <w:rsid w:val="00510898"/>
    <w:rsid w:val="00513517"/>
    <w:rsid w:val="00526A1B"/>
    <w:rsid w:val="005334AD"/>
    <w:rsid w:val="0053535E"/>
    <w:rsid w:val="0053562D"/>
    <w:rsid w:val="00543570"/>
    <w:rsid w:val="00545C6C"/>
    <w:rsid w:val="00546F45"/>
    <w:rsid w:val="00551385"/>
    <w:rsid w:val="005524FC"/>
    <w:rsid w:val="00553878"/>
    <w:rsid w:val="005547B1"/>
    <w:rsid w:val="00557514"/>
    <w:rsid w:val="00561EFA"/>
    <w:rsid w:val="00562823"/>
    <w:rsid w:val="0056458F"/>
    <w:rsid w:val="005657AB"/>
    <w:rsid w:val="00570D18"/>
    <w:rsid w:val="005716B3"/>
    <w:rsid w:val="00574BAB"/>
    <w:rsid w:val="00576495"/>
    <w:rsid w:val="0059230E"/>
    <w:rsid w:val="005A1117"/>
    <w:rsid w:val="005A29E1"/>
    <w:rsid w:val="005A4412"/>
    <w:rsid w:val="005A45E5"/>
    <w:rsid w:val="005A783B"/>
    <w:rsid w:val="005A7BC6"/>
    <w:rsid w:val="005B0A40"/>
    <w:rsid w:val="005B153C"/>
    <w:rsid w:val="005B614F"/>
    <w:rsid w:val="005B7390"/>
    <w:rsid w:val="005B7502"/>
    <w:rsid w:val="005B779E"/>
    <w:rsid w:val="005B78AD"/>
    <w:rsid w:val="005C24E1"/>
    <w:rsid w:val="005C7CD2"/>
    <w:rsid w:val="005D3443"/>
    <w:rsid w:val="005D4FF1"/>
    <w:rsid w:val="005D7FBF"/>
    <w:rsid w:val="005E01E0"/>
    <w:rsid w:val="005E41C4"/>
    <w:rsid w:val="006025D6"/>
    <w:rsid w:val="006034C7"/>
    <w:rsid w:val="00605754"/>
    <w:rsid w:val="00605D5F"/>
    <w:rsid w:val="00607AF9"/>
    <w:rsid w:val="00610ADF"/>
    <w:rsid w:val="0061116B"/>
    <w:rsid w:val="006117CB"/>
    <w:rsid w:val="00611926"/>
    <w:rsid w:val="0062185B"/>
    <w:rsid w:val="00630A92"/>
    <w:rsid w:val="006312AD"/>
    <w:rsid w:val="006316A8"/>
    <w:rsid w:val="0063346F"/>
    <w:rsid w:val="0063585C"/>
    <w:rsid w:val="00635FDD"/>
    <w:rsid w:val="00641018"/>
    <w:rsid w:val="006459E6"/>
    <w:rsid w:val="00650C7C"/>
    <w:rsid w:val="006529D0"/>
    <w:rsid w:val="00653B84"/>
    <w:rsid w:val="00656B73"/>
    <w:rsid w:val="006631F6"/>
    <w:rsid w:val="00672042"/>
    <w:rsid w:val="00675281"/>
    <w:rsid w:val="00675BE0"/>
    <w:rsid w:val="00676BFD"/>
    <w:rsid w:val="006775F4"/>
    <w:rsid w:val="00681E99"/>
    <w:rsid w:val="00684608"/>
    <w:rsid w:val="00692605"/>
    <w:rsid w:val="00694A25"/>
    <w:rsid w:val="00697E28"/>
    <w:rsid w:val="006A0E1C"/>
    <w:rsid w:val="006A1B7F"/>
    <w:rsid w:val="006A7A90"/>
    <w:rsid w:val="006B2F5C"/>
    <w:rsid w:val="006C66A6"/>
    <w:rsid w:val="006D338C"/>
    <w:rsid w:val="006E30B9"/>
    <w:rsid w:val="006E3115"/>
    <w:rsid w:val="006E3265"/>
    <w:rsid w:val="006E3B10"/>
    <w:rsid w:val="006E4E19"/>
    <w:rsid w:val="006F15B3"/>
    <w:rsid w:val="006F4D51"/>
    <w:rsid w:val="006F512E"/>
    <w:rsid w:val="00700E3A"/>
    <w:rsid w:val="00702DC3"/>
    <w:rsid w:val="007034E9"/>
    <w:rsid w:val="00703F72"/>
    <w:rsid w:val="00712331"/>
    <w:rsid w:val="007203BD"/>
    <w:rsid w:val="0072494D"/>
    <w:rsid w:val="0072780D"/>
    <w:rsid w:val="00730B07"/>
    <w:rsid w:val="00730B3C"/>
    <w:rsid w:val="00731752"/>
    <w:rsid w:val="00756380"/>
    <w:rsid w:val="00756D62"/>
    <w:rsid w:val="0076314B"/>
    <w:rsid w:val="00777561"/>
    <w:rsid w:val="00782A29"/>
    <w:rsid w:val="007A1B83"/>
    <w:rsid w:val="007B5CF7"/>
    <w:rsid w:val="007B5FA6"/>
    <w:rsid w:val="007C4747"/>
    <w:rsid w:val="007C4F7F"/>
    <w:rsid w:val="007D4963"/>
    <w:rsid w:val="007D7173"/>
    <w:rsid w:val="008104AC"/>
    <w:rsid w:val="0081132B"/>
    <w:rsid w:val="00812426"/>
    <w:rsid w:val="008132CE"/>
    <w:rsid w:val="00816BCB"/>
    <w:rsid w:val="008212A0"/>
    <w:rsid w:val="00822157"/>
    <w:rsid w:val="0083074D"/>
    <w:rsid w:val="00831929"/>
    <w:rsid w:val="00834821"/>
    <w:rsid w:val="00835453"/>
    <w:rsid w:val="008414CF"/>
    <w:rsid w:val="00841F6F"/>
    <w:rsid w:val="00843159"/>
    <w:rsid w:val="008472BB"/>
    <w:rsid w:val="00851C97"/>
    <w:rsid w:val="00852B31"/>
    <w:rsid w:val="00854288"/>
    <w:rsid w:val="00854BDC"/>
    <w:rsid w:val="0086006A"/>
    <w:rsid w:val="00861479"/>
    <w:rsid w:val="00863B54"/>
    <w:rsid w:val="00863DAF"/>
    <w:rsid w:val="0087571E"/>
    <w:rsid w:val="00877820"/>
    <w:rsid w:val="00890240"/>
    <w:rsid w:val="008A3762"/>
    <w:rsid w:val="008A3852"/>
    <w:rsid w:val="008B204B"/>
    <w:rsid w:val="008C5682"/>
    <w:rsid w:val="008C787E"/>
    <w:rsid w:val="008E35DF"/>
    <w:rsid w:val="008E4028"/>
    <w:rsid w:val="008E45AB"/>
    <w:rsid w:val="008E7228"/>
    <w:rsid w:val="008F68CC"/>
    <w:rsid w:val="009022A3"/>
    <w:rsid w:val="00903536"/>
    <w:rsid w:val="0090541F"/>
    <w:rsid w:val="00905DE3"/>
    <w:rsid w:val="0091186B"/>
    <w:rsid w:val="009134B9"/>
    <w:rsid w:val="00922C7F"/>
    <w:rsid w:val="00940CB1"/>
    <w:rsid w:val="00941815"/>
    <w:rsid w:val="00943388"/>
    <w:rsid w:val="009464C8"/>
    <w:rsid w:val="00956234"/>
    <w:rsid w:val="009827F4"/>
    <w:rsid w:val="0098532E"/>
    <w:rsid w:val="00987397"/>
    <w:rsid w:val="0098789D"/>
    <w:rsid w:val="00991AF2"/>
    <w:rsid w:val="00993628"/>
    <w:rsid w:val="00993864"/>
    <w:rsid w:val="00997F0E"/>
    <w:rsid w:val="009A47C4"/>
    <w:rsid w:val="009A55C0"/>
    <w:rsid w:val="009A56E2"/>
    <w:rsid w:val="009A587A"/>
    <w:rsid w:val="009B1970"/>
    <w:rsid w:val="009B1AB8"/>
    <w:rsid w:val="009B1E35"/>
    <w:rsid w:val="009B2EED"/>
    <w:rsid w:val="009C1C93"/>
    <w:rsid w:val="009C3670"/>
    <w:rsid w:val="009C7330"/>
    <w:rsid w:val="009D22D2"/>
    <w:rsid w:val="009D2FD8"/>
    <w:rsid w:val="009D4362"/>
    <w:rsid w:val="009D7858"/>
    <w:rsid w:val="009E31EF"/>
    <w:rsid w:val="009E38BE"/>
    <w:rsid w:val="009E4FED"/>
    <w:rsid w:val="009F5C1D"/>
    <w:rsid w:val="009F6C9C"/>
    <w:rsid w:val="00A05BF0"/>
    <w:rsid w:val="00A124A9"/>
    <w:rsid w:val="00A12BD6"/>
    <w:rsid w:val="00A34DC4"/>
    <w:rsid w:val="00A41E64"/>
    <w:rsid w:val="00A41F97"/>
    <w:rsid w:val="00A4279E"/>
    <w:rsid w:val="00A46230"/>
    <w:rsid w:val="00A5113A"/>
    <w:rsid w:val="00A65968"/>
    <w:rsid w:val="00A671B8"/>
    <w:rsid w:val="00A736CF"/>
    <w:rsid w:val="00A82271"/>
    <w:rsid w:val="00A90922"/>
    <w:rsid w:val="00A90A87"/>
    <w:rsid w:val="00A9757F"/>
    <w:rsid w:val="00AB0977"/>
    <w:rsid w:val="00AB511F"/>
    <w:rsid w:val="00AC093E"/>
    <w:rsid w:val="00AC55E8"/>
    <w:rsid w:val="00AD02FE"/>
    <w:rsid w:val="00AD1FD1"/>
    <w:rsid w:val="00AD214C"/>
    <w:rsid w:val="00AD382C"/>
    <w:rsid w:val="00AE05C4"/>
    <w:rsid w:val="00AE5B83"/>
    <w:rsid w:val="00AE6AF8"/>
    <w:rsid w:val="00AF0609"/>
    <w:rsid w:val="00AF13F6"/>
    <w:rsid w:val="00B028F7"/>
    <w:rsid w:val="00B11E62"/>
    <w:rsid w:val="00B132E0"/>
    <w:rsid w:val="00B13B7D"/>
    <w:rsid w:val="00B13FD0"/>
    <w:rsid w:val="00B16AD7"/>
    <w:rsid w:val="00B17973"/>
    <w:rsid w:val="00B21DAE"/>
    <w:rsid w:val="00B3032E"/>
    <w:rsid w:val="00B31BBC"/>
    <w:rsid w:val="00B33F24"/>
    <w:rsid w:val="00B36AF3"/>
    <w:rsid w:val="00B4034B"/>
    <w:rsid w:val="00B4104A"/>
    <w:rsid w:val="00B419FB"/>
    <w:rsid w:val="00B43950"/>
    <w:rsid w:val="00B4475C"/>
    <w:rsid w:val="00B46989"/>
    <w:rsid w:val="00B4730A"/>
    <w:rsid w:val="00B50045"/>
    <w:rsid w:val="00B50B49"/>
    <w:rsid w:val="00B50CAA"/>
    <w:rsid w:val="00B52749"/>
    <w:rsid w:val="00B702D0"/>
    <w:rsid w:val="00B74AEA"/>
    <w:rsid w:val="00B76BD7"/>
    <w:rsid w:val="00B76C94"/>
    <w:rsid w:val="00B77D61"/>
    <w:rsid w:val="00B8388C"/>
    <w:rsid w:val="00B918C4"/>
    <w:rsid w:val="00B942E0"/>
    <w:rsid w:val="00B96880"/>
    <w:rsid w:val="00BA41DD"/>
    <w:rsid w:val="00BB0812"/>
    <w:rsid w:val="00BB5F35"/>
    <w:rsid w:val="00BC172C"/>
    <w:rsid w:val="00BC600F"/>
    <w:rsid w:val="00BC6270"/>
    <w:rsid w:val="00BD0287"/>
    <w:rsid w:val="00BD2DFC"/>
    <w:rsid w:val="00BD3794"/>
    <w:rsid w:val="00BE10DB"/>
    <w:rsid w:val="00BE4D19"/>
    <w:rsid w:val="00BE7E80"/>
    <w:rsid w:val="00C00B3C"/>
    <w:rsid w:val="00C00FBD"/>
    <w:rsid w:val="00C2111A"/>
    <w:rsid w:val="00C2686E"/>
    <w:rsid w:val="00C31260"/>
    <w:rsid w:val="00C472D8"/>
    <w:rsid w:val="00C5092E"/>
    <w:rsid w:val="00C53F92"/>
    <w:rsid w:val="00C64B2D"/>
    <w:rsid w:val="00C71B85"/>
    <w:rsid w:val="00C72561"/>
    <w:rsid w:val="00C73DEE"/>
    <w:rsid w:val="00C74F82"/>
    <w:rsid w:val="00C7578F"/>
    <w:rsid w:val="00C84D92"/>
    <w:rsid w:val="00C90EDB"/>
    <w:rsid w:val="00C94815"/>
    <w:rsid w:val="00CB3FB1"/>
    <w:rsid w:val="00CC0158"/>
    <w:rsid w:val="00CC2118"/>
    <w:rsid w:val="00CC3D0D"/>
    <w:rsid w:val="00CD1370"/>
    <w:rsid w:val="00CD5F02"/>
    <w:rsid w:val="00CE6FDC"/>
    <w:rsid w:val="00CF6896"/>
    <w:rsid w:val="00D00A08"/>
    <w:rsid w:val="00D07335"/>
    <w:rsid w:val="00D15BF0"/>
    <w:rsid w:val="00D160D4"/>
    <w:rsid w:val="00D1632F"/>
    <w:rsid w:val="00D20819"/>
    <w:rsid w:val="00D22B3E"/>
    <w:rsid w:val="00D23BFC"/>
    <w:rsid w:val="00D26590"/>
    <w:rsid w:val="00D34B15"/>
    <w:rsid w:val="00D37EC8"/>
    <w:rsid w:val="00D4125C"/>
    <w:rsid w:val="00D429F2"/>
    <w:rsid w:val="00D52A9B"/>
    <w:rsid w:val="00D53F5A"/>
    <w:rsid w:val="00D60DE7"/>
    <w:rsid w:val="00D7139D"/>
    <w:rsid w:val="00D75D83"/>
    <w:rsid w:val="00D80370"/>
    <w:rsid w:val="00D80523"/>
    <w:rsid w:val="00D81927"/>
    <w:rsid w:val="00D82885"/>
    <w:rsid w:val="00D95E2C"/>
    <w:rsid w:val="00D95F8F"/>
    <w:rsid w:val="00DB3559"/>
    <w:rsid w:val="00DC5E59"/>
    <w:rsid w:val="00DD123D"/>
    <w:rsid w:val="00DD32F5"/>
    <w:rsid w:val="00DD6A58"/>
    <w:rsid w:val="00DE61AE"/>
    <w:rsid w:val="00DF47A0"/>
    <w:rsid w:val="00E02225"/>
    <w:rsid w:val="00E02D46"/>
    <w:rsid w:val="00E03AC2"/>
    <w:rsid w:val="00E064B6"/>
    <w:rsid w:val="00E07EE4"/>
    <w:rsid w:val="00E20536"/>
    <w:rsid w:val="00E27144"/>
    <w:rsid w:val="00E30398"/>
    <w:rsid w:val="00E3078F"/>
    <w:rsid w:val="00E32409"/>
    <w:rsid w:val="00E33E22"/>
    <w:rsid w:val="00E34D86"/>
    <w:rsid w:val="00E41461"/>
    <w:rsid w:val="00E42F0D"/>
    <w:rsid w:val="00E50A30"/>
    <w:rsid w:val="00E53C96"/>
    <w:rsid w:val="00E57F9F"/>
    <w:rsid w:val="00E614EE"/>
    <w:rsid w:val="00E6367B"/>
    <w:rsid w:val="00E670DF"/>
    <w:rsid w:val="00E74AEF"/>
    <w:rsid w:val="00E82B1E"/>
    <w:rsid w:val="00E8385C"/>
    <w:rsid w:val="00E83CE5"/>
    <w:rsid w:val="00E85629"/>
    <w:rsid w:val="00E86A0C"/>
    <w:rsid w:val="00E9749E"/>
    <w:rsid w:val="00EA4F64"/>
    <w:rsid w:val="00EB21D6"/>
    <w:rsid w:val="00EB3CD7"/>
    <w:rsid w:val="00EC4646"/>
    <w:rsid w:val="00ED01B3"/>
    <w:rsid w:val="00ED1451"/>
    <w:rsid w:val="00ED2427"/>
    <w:rsid w:val="00ED5BBC"/>
    <w:rsid w:val="00ED7C34"/>
    <w:rsid w:val="00EE1A1F"/>
    <w:rsid w:val="00EE2264"/>
    <w:rsid w:val="00EE5DF7"/>
    <w:rsid w:val="00EF17C5"/>
    <w:rsid w:val="00F050F9"/>
    <w:rsid w:val="00F132B7"/>
    <w:rsid w:val="00F15A75"/>
    <w:rsid w:val="00F217D7"/>
    <w:rsid w:val="00F33978"/>
    <w:rsid w:val="00F451C4"/>
    <w:rsid w:val="00F461CD"/>
    <w:rsid w:val="00F5338F"/>
    <w:rsid w:val="00F55256"/>
    <w:rsid w:val="00F77CDD"/>
    <w:rsid w:val="00F8237C"/>
    <w:rsid w:val="00F83A1A"/>
    <w:rsid w:val="00FA5895"/>
    <w:rsid w:val="00FB0EBE"/>
    <w:rsid w:val="00FB50ED"/>
    <w:rsid w:val="00FD2971"/>
    <w:rsid w:val="00FD615E"/>
    <w:rsid w:val="00FD6599"/>
    <w:rsid w:val="00FE4336"/>
    <w:rsid w:val="00FE5094"/>
    <w:rsid w:val="00FF02EE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504870"/>
  <w15:chartTrackingRefBased/>
  <w15:docId w15:val="{1726E71D-6AB8-4DA2-96B1-D1BEE5CD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2494D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pPr>
      <w:keepNext/>
      <w:pageBreakBefore/>
      <w:numPr>
        <w:numId w:val="2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autoRedefine/>
    <w:qFormat/>
    <w:rsid w:val="00E83CE5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link w:val="Cmsor3Char"/>
    <w:autoRedefine/>
    <w:qFormat/>
    <w:rsid w:val="00D26590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rsid w:val="005C24E1"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qFormat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qFormat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autoRedefine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link w:val="llbChar"/>
    <w:uiPriority w:val="99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uiPriority w:val="39"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uiPriority w:val="39"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uiPriority w:val="39"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uiPriority w:val="39"/>
    <w:pPr>
      <w:ind w:left="1440"/>
    </w:pPr>
  </w:style>
  <w:style w:type="paragraph" w:styleId="TJ8">
    <w:name w:val="toc 8"/>
    <w:basedOn w:val="Norml"/>
    <w:next w:val="Norml"/>
    <w:autoRedefine/>
    <w:uiPriority w:val="39"/>
    <w:pPr>
      <w:ind w:left="1680"/>
    </w:pPr>
  </w:style>
  <w:style w:type="paragraph" w:styleId="TJ9">
    <w:name w:val="toc 9"/>
    <w:basedOn w:val="Norml"/>
    <w:next w:val="Norml"/>
    <w:autoRedefine/>
    <w:uiPriority w:val="39"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numPr>
        <w:numId w:val="0"/>
      </w:numPr>
      <w:spacing w:before="240"/>
    </w:pPr>
  </w:style>
  <w:style w:type="paragraph" w:styleId="Kpalrs">
    <w:name w:val="caption"/>
    <w:basedOn w:val="Norml"/>
    <w:next w:val="Norml"/>
    <w:autoRedefine/>
    <w:qFormat/>
    <w:rsid w:val="000973A0"/>
    <w:pPr>
      <w:spacing w:before="120" w:after="240"/>
      <w:ind w:left="360"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8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9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uiPriority w:val="22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Jegyzethivatkozs">
    <w:name w:val="annotation reference"/>
    <w:basedOn w:val="Bekezdsalapbettpusa"/>
    <w:rsid w:val="00630A92"/>
    <w:rPr>
      <w:sz w:val="16"/>
      <w:szCs w:val="16"/>
    </w:rPr>
  </w:style>
  <w:style w:type="paragraph" w:styleId="Jegyzetszveg">
    <w:name w:val="annotation text"/>
    <w:basedOn w:val="Norml"/>
    <w:link w:val="JegyzetszvegChar"/>
    <w:rsid w:val="00630A92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630A92"/>
    <w:rPr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rsid w:val="00630A9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rsid w:val="00630A92"/>
    <w:rPr>
      <w:b/>
      <w:bCs/>
      <w:lang w:eastAsia="en-US"/>
    </w:rPr>
  </w:style>
  <w:style w:type="character" w:customStyle="1" w:styleId="Cmsor1Char">
    <w:name w:val="Címsor 1 Char"/>
    <w:basedOn w:val="Bekezdsalapbettpusa"/>
    <w:link w:val="Cmsor1"/>
    <w:uiPriority w:val="9"/>
    <w:rsid w:val="009B2EED"/>
    <w:rPr>
      <w:rFonts w:cs="Arial"/>
      <w:b/>
      <w:bCs/>
      <w:kern w:val="32"/>
      <w:sz w:val="36"/>
      <w:szCs w:val="32"/>
      <w:lang w:eastAsia="en-US"/>
    </w:rPr>
  </w:style>
  <w:style w:type="paragraph" w:styleId="Irodalomjegyzk">
    <w:name w:val="Bibliography"/>
    <w:basedOn w:val="Norml"/>
    <w:next w:val="Norml"/>
    <w:uiPriority w:val="37"/>
    <w:unhideWhenUsed/>
    <w:rsid w:val="009B2EED"/>
    <w:pPr>
      <w:ind w:firstLine="0"/>
    </w:pPr>
    <w:rPr>
      <w:noProof/>
    </w:rPr>
  </w:style>
  <w:style w:type="paragraph" w:styleId="Vltozat">
    <w:name w:val="Revision"/>
    <w:hidden/>
    <w:uiPriority w:val="99"/>
    <w:semiHidden/>
    <w:rsid w:val="00F8237C"/>
    <w:rPr>
      <w:sz w:val="24"/>
      <w:szCs w:val="24"/>
      <w:lang w:eastAsia="en-US"/>
    </w:rPr>
  </w:style>
  <w:style w:type="character" w:styleId="Mrltotthiperhivatkozs">
    <w:name w:val="FollowedHyperlink"/>
    <w:basedOn w:val="Bekezdsalapbettpusa"/>
    <w:rsid w:val="00CC0158"/>
    <w:rPr>
      <w:color w:val="954F72" w:themeColor="followed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F55256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3E4C54"/>
    <w:pPr>
      <w:spacing w:before="100" w:beforeAutospacing="1" w:after="100" w:afterAutospacing="1" w:line="240" w:lineRule="auto"/>
      <w:ind w:firstLine="0"/>
      <w:jc w:val="left"/>
    </w:pPr>
    <w:rPr>
      <w:lang w:eastAsia="hu-HU"/>
    </w:rPr>
  </w:style>
  <w:style w:type="character" w:customStyle="1" w:styleId="Cmsor3Char">
    <w:name w:val="Címsor 3 Char"/>
    <w:basedOn w:val="Bekezdsalapbettpusa"/>
    <w:link w:val="Cmsor3"/>
    <w:rsid w:val="00D26590"/>
    <w:rPr>
      <w:rFonts w:cs="Arial"/>
      <w:b/>
      <w:bCs/>
      <w:sz w:val="28"/>
      <w:szCs w:val="26"/>
      <w:lang w:eastAsia="en-US"/>
    </w:rPr>
  </w:style>
  <w:style w:type="character" w:styleId="HTML-kd">
    <w:name w:val="HTML Code"/>
    <w:basedOn w:val="Bekezdsalapbettpusa"/>
    <w:uiPriority w:val="99"/>
    <w:unhideWhenUsed/>
    <w:rsid w:val="00CF6896"/>
    <w:rPr>
      <w:rFonts w:ascii="Courier New" w:eastAsia="Times New Roman" w:hAnsi="Courier New" w:cs="Courier New"/>
      <w:sz w:val="20"/>
      <w:szCs w:val="20"/>
    </w:rPr>
  </w:style>
  <w:style w:type="character" w:customStyle="1" w:styleId="citation-26">
    <w:name w:val="citation-26"/>
    <w:basedOn w:val="Bekezdsalapbettpusa"/>
    <w:rsid w:val="00ED2427"/>
  </w:style>
  <w:style w:type="character" w:customStyle="1" w:styleId="citation-25">
    <w:name w:val="citation-25"/>
    <w:basedOn w:val="Bekezdsalapbettpusa"/>
    <w:rsid w:val="00ED2427"/>
  </w:style>
  <w:style w:type="character" w:customStyle="1" w:styleId="citation-24">
    <w:name w:val="citation-24"/>
    <w:basedOn w:val="Bekezdsalapbettpusa"/>
    <w:rsid w:val="00ED2427"/>
  </w:style>
  <w:style w:type="character" w:customStyle="1" w:styleId="citation-23">
    <w:name w:val="citation-23"/>
    <w:basedOn w:val="Bekezdsalapbettpusa"/>
    <w:rsid w:val="00ED2427"/>
  </w:style>
  <w:style w:type="character" w:customStyle="1" w:styleId="ng-tns-c2582944297-259">
    <w:name w:val="ng-tns-c2582944297-259"/>
    <w:basedOn w:val="Bekezdsalapbettpusa"/>
    <w:rsid w:val="000458E9"/>
  </w:style>
  <w:style w:type="paragraph" w:styleId="HTML-kntformzott">
    <w:name w:val="HTML Preformatted"/>
    <w:basedOn w:val="Norml"/>
    <w:link w:val="HTML-kntformzottChar"/>
    <w:uiPriority w:val="99"/>
    <w:unhideWhenUsed/>
    <w:rsid w:val="00045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0458E9"/>
    <w:rPr>
      <w:rFonts w:ascii="Courier New" w:hAnsi="Courier New" w:cs="Courier New"/>
    </w:rPr>
  </w:style>
  <w:style w:type="character" w:customStyle="1" w:styleId="hljs-comment">
    <w:name w:val="hljs-comment"/>
    <w:basedOn w:val="Bekezdsalapbettpusa"/>
    <w:rsid w:val="000458E9"/>
  </w:style>
  <w:style w:type="character" w:customStyle="1" w:styleId="hljs-builtin">
    <w:name w:val="hljs-built_in"/>
    <w:basedOn w:val="Bekezdsalapbettpusa"/>
    <w:rsid w:val="000458E9"/>
  </w:style>
  <w:style w:type="character" w:customStyle="1" w:styleId="hljs-function">
    <w:name w:val="hljs-function"/>
    <w:basedOn w:val="Bekezdsalapbettpusa"/>
    <w:rsid w:val="000458E9"/>
  </w:style>
  <w:style w:type="character" w:customStyle="1" w:styleId="hljs-params">
    <w:name w:val="hljs-params"/>
    <w:basedOn w:val="Bekezdsalapbettpusa"/>
    <w:rsid w:val="000458E9"/>
  </w:style>
  <w:style w:type="character" w:customStyle="1" w:styleId="hljs-keyword">
    <w:name w:val="hljs-keyword"/>
    <w:basedOn w:val="Bekezdsalapbettpusa"/>
    <w:rsid w:val="000458E9"/>
  </w:style>
  <w:style w:type="character" w:customStyle="1" w:styleId="hljs-number">
    <w:name w:val="hljs-number"/>
    <w:basedOn w:val="Bekezdsalapbettpusa"/>
    <w:rsid w:val="000458E9"/>
  </w:style>
  <w:style w:type="character" w:customStyle="1" w:styleId="llbChar">
    <w:name w:val="Élőláb Char"/>
    <w:basedOn w:val="Bekezdsalapbettpusa"/>
    <w:link w:val="llb"/>
    <w:uiPriority w:val="99"/>
    <w:rsid w:val="004B161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6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8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9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3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9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0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5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microsoft.com/office/2018/08/relationships/commentsExtensible" Target="commentsExtensible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microsoft.com/office/2011/relationships/people" Target="people.xml"/><Relationship Id="rId40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W3C15</b:Tag>
    <b:SourceType>InternetSite</b:SourceType>
    <b:Guid>{91D5DEF9-4D21-4457-9FC3-18DC5232F3D3}</b:Guid>
    <b:Author>
      <b:Author>
        <b:NameList>
          <b:Person>
            <b:Last>W3C</b:Last>
          </b:Person>
        </b:NameList>
      </b:Author>
    </b:Author>
    <b:Title>HTML, The Web’s Core Language</b:Title>
    <b:YearAccessed>2015</b:YearAccessed>
    <b:MonthAccessed>október</b:MonthAccessed>
    <b:DayAccessed>20</b:DayAccessed>
    <b:URL>http://www.w3.org/html/</b:URL>
    <b:RefOrder>10</b:RefOrder>
  </b:Source>
  <b:Source>
    <b:Tag>1</b:Tag>
    <b:SourceType>ElectronicSource</b:SourceType>
    <b:Guid>{2D7B6B5E-CB2E-46F2-A45E-215726C982E7}</b:Guid>
    <b:Author>
      <b:Author>
        <b:NameList>
          <b:Person>
            <b:Last>Benjámin</b:Last>
            <b:First>Pásztori</b:First>
            <b:Middle>Péter</b:Middle>
          </b:Person>
        </b:NameList>
      </b:Author>
    </b:Author>
    <b:Title>Laboratóriumi információmenedzsment-rendszerek autómatikus dokumentáló moduljának fejlesztése </b:Title>
    <b:RefOrder>8</b:RefOrder>
  </b:Source>
  <b:Source>
    <b:Tag>2</b:Tag>
    <b:SourceType>DocumentFromInternetSite</b:SourceType>
    <b:Guid>{FCB7C2CB-1BE0-4F63-8463-7DEE231279E9}</b:Guid>
    <b:Title>ASP:NET Core áttekintése</b:Title>
    <b:URL>https://learn.microsoft.com/hu-hu/aspnet/core/overview?view=aspnetcore-9.0</b:URL>
    <b:RefOrder>1</b:RefOrder>
  </b:Source>
  <b:Source>
    <b:Tag>3</b:Tag>
    <b:SourceType>DocumentFromInternetSite</b:SourceType>
    <b:Guid>{00A18218-92A1-41C5-9D74-EBB9FC275761}</b:Guid>
    <b:Title>Email API Overview</b:Title>
    <b:URL>https://dev.mailjet.com/email/guides/</b:URL>
    <b:RefOrder>4</b:RefOrder>
  </b:Source>
  <b:Source>
    <b:Tag>4</b:Tag>
    <b:SourceType>DocumentFromInternetSite</b:SourceType>
    <b:Guid>{8DB2D834-0A8B-4523-AB65-CE8E2DB5E0C4}</b:Guid>
    <b:Title>Jwtbearer</b:Title>
    <b:URL>https://www.nuget.org/packages/Microsoft.AspNetCore.Authentication.JwtBearer</b:URL>
    <b:RefOrder>2</b:RefOrder>
  </b:Source>
  <b:Source>
    <b:Tag>5</b:Tag>
    <b:SourceType>DocumentFromInternetSite</b:SourceType>
    <b:Guid>{CE5E75AA-4546-455F-BDD7-0AB4BBA6B521}</b:Guid>
    <b:Title>Nswag</b:Title>
    <b:URL>https://github.com/RicoSuter/NSwag?tab=readme-ov-file</b:URL>
    <b:RefOrder>5</b:RefOrder>
  </b:Source>
  <b:Source>
    <b:Tag>6</b:Tag>
    <b:SourceType>DocumentFromInternetSite</b:SourceType>
    <b:Guid>{6FCC1709-2C3B-4C48-BF55-621E83BB9AA6}</b:Guid>
    <b:Title>Entity Framework documentation</b:Title>
    <b:URL>https://learn.microsoft.com/hu-hu/ef/</b:URL>
    <b:RefOrder>3</b:RefOrder>
  </b:Source>
  <b:Source>
    <b:Tag>7</b:Tag>
    <b:SourceType>DocumentFromInternetSite</b:SourceType>
    <b:Guid>{BC27E27E-7608-44A1-851D-F818CA243AD1}</b:Guid>
    <b:Title>Angular documentation</b:Title>
    <b:URL>https://angular.dev/overview</b:URL>
    <b:RefOrder>6</b:RefOrder>
  </b:Source>
  <b:Source>
    <b:Tag>8</b:Tag>
    <b:SourceType>DocumentFromInternetSite</b:SourceType>
    <b:Guid>{1A7C5F49-F777-43D1-8581-D8CBCC0F865E}</b:Guid>
    <b:Title>Typescript</b:Title>
    <b:URL>https://www.typescriptlang.org/why-create-typescript/</b:URL>
    <b:RefOrder>7</b:RefOrder>
  </b:Source>
  <b:Source>
    <b:Tag>9</b:Tag>
    <b:SourceType>DocumentFromInternetSite</b:SourceType>
    <b:Guid>{FAD3A2EA-998C-4F21-8303-504CA2853129}</b:Guid>
    <b:Title>Visual Studio</b:Title>
    <b:URL>https://visualstudio.microsoft.com/</b:URL>
    <b:RefOrder>9</b:RefOrder>
  </b:Source>
  <b:Source>
    <b:Tag>10</b:Tag>
    <b:SourceType>DocumentFromInternetSite</b:SourceType>
    <b:Guid>{D62A4535-5DC5-4398-B155-8E2336AFE61D}</b:Guid>
    <b:Title>OpenAPI</b:Title>
    <b:URL>https://swagger.io/resources/open-api/</b:URL>
    <b:RefOrder>11</b:RefOrder>
  </b:Source>
</b:Sources>
</file>

<file path=customXml/itemProps1.xml><?xml version="1.0" encoding="utf-8"?>
<ds:datastoreItem xmlns:ds="http://schemas.openxmlformats.org/officeDocument/2006/customXml" ds:itemID="{67AFB2E7-75A2-45D8-A04A-3D23C7075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504</TotalTime>
  <Pages>71</Pages>
  <Words>13908</Words>
  <Characters>95973</Characters>
  <Application>Microsoft Office Word</Application>
  <DocSecurity>0</DocSecurity>
  <Lines>799</Lines>
  <Paragraphs>219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Diplomaterv útmutató</vt:lpstr>
      <vt:lpstr>Elektronikus terelők</vt:lpstr>
      <vt:lpstr>Összefoglaló</vt:lpstr>
      <vt:lpstr>Abstract</vt:lpstr>
      <vt:lpstr>Bevezetés</vt:lpstr>
      <vt:lpstr>    Formázási tudnivalók</vt:lpstr>
      <vt:lpstr>        Címsorok</vt:lpstr>
      <vt:lpstr>        Képek</vt:lpstr>
      <vt:lpstr>        Kódrészletek</vt:lpstr>
      <vt:lpstr>        Irodalomjegyzék</vt:lpstr>
      <vt:lpstr>Utolsó simítások</vt:lpstr>
      <vt:lpstr>Irodalomjegyzék</vt:lpstr>
      <vt:lpstr>Függelék</vt:lpstr>
    </vt:vector>
  </TitlesOfParts>
  <Manager/>
  <Company>Automatizálási és Alkalmazott Informatikai Tanszék</Company>
  <LinksUpToDate>false</LinksUpToDate>
  <CharactersWithSpaces>109662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EGÉSZSÉGES ÉLETMÓDOT TÁMOGATÓ WEBALKALMAZÁS FEJLESZTÉSE ASP.NET MVC ÉS ANGULAR ALAPOKON</dc:title>
  <dc:subject/>
  <dc:creator>Dr. Kővári Bence;balassy@aut.bme.hu;Pásztori Péter Benjámin</dc:creator>
  <cp:keywords/>
  <dc:description>Az adatok átírása után a dokumentum egészére adjanak ki frissítést.</dc:description>
  <cp:lastModifiedBy>Pásztori Péter Benjámin</cp:lastModifiedBy>
  <cp:revision>85</cp:revision>
  <cp:lastPrinted>2002-07-08T12:51:00Z</cp:lastPrinted>
  <dcterms:created xsi:type="dcterms:W3CDTF">2025-12-01T14:10:00Z</dcterms:created>
  <dcterms:modified xsi:type="dcterms:W3CDTF">2025-12-01T22:50:00Z</dcterms:modified>
</cp:coreProperties>
</file>